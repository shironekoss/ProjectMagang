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F00B0" w14:textId="77777777" w:rsidR="00904514" w:rsidRPr="00703A8F" w:rsidRDefault="00904514" w:rsidP="00904514">
      <w:pPr>
        <w:pStyle w:val="STTSJudulBab"/>
      </w:pPr>
      <w:bookmarkStart w:id="0" w:name="_Hlk124202665"/>
      <w:r w:rsidRPr="00703A8F">
        <w:t>BAB I</w:t>
      </w:r>
      <w:r>
        <w:t>V</w:t>
      </w:r>
    </w:p>
    <w:p w14:paraId="562A09BF" w14:textId="77777777" w:rsidR="00904514" w:rsidRDefault="00904514" w:rsidP="00904514">
      <w:pPr>
        <w:pStyle w:val="STTSJudulBab"/>
      </w:pPr>
      <w:r>
        <w:t>DESAIN</w:t>
      </w:r>
      <w:r w:rsidRPr="00703A8F">
        <w:t xml:space="preserve"> SISTEM</w:t>
      </w:r>
    </w:p>
    <w:p w14:paraId="25C4CBDD" w14:textId="77777777" w:rsidR="00904514" w:rsidRDefault="00904514" w:rsidP="00904514">
      <w:pPr>
        <w:rPr>
          <w:rFonts w:cs="Times New Roman"/>
          <w:b/>
          <w:bCs/>
          <w:sz w:val="32"/>
          <w:szCs w:val="32"/>
        </w:rPr>
      </w:pPr>
    </w:p>
    <w:p w14:paraId="09CDB135" w14:textId="77777777" w:rsidR="00904514" w:rsidRDefault="00904514" w:rsidP="00904514">
      <w:r>
        <w:t xml:space="preserve">Pada bab ini akan menjelaskan mengenai seluruh desain sistem dari aplikasi website PT. Adiputro Wirasejati. Desain sendiri adalah suatu perencanaan atau rancangan yang dilakukan sebelum pembuatan sebuah objek, sistem, atau struktur. Sebelum melakukan pengembangan aplikasi dengan pemrograman, diperlukan desain awal agar pembuatannya menjadi lebih tertata dan cepat.  Pada bab ini akan membahas mengenai desain arsitektur dari setiap role, desain database yang dibuat, struktur tabel yang digunakan, dan juga desain interface yang ada pada aplikasi website PT. Adiputro Wirasejati ini. </w:t>
      </w:r>
    </w:p>
    <w:p w14:paraId="33140284" w14:textId="77777777" w:rsidR="00904514" w:rsidRDefault="00904514" w:rsidP="00904514">
      <w:pPr>
        <w:rPr>
          <w:rFonts w:cs="Times New Roman"/>
          <w:szCs w:val="24"/>
        </w:rPr>
      </w:pPr>
    </w:p>
    <w:p w14:paraId="21B147A3" w14:textId="51841E3A" w:rsidR="00904514" w:rsidRPr="00AC6A9A" w:rsidRDefault="00904514">
      <w:pPr>
        <w:pStyle w:val="STTSJudulSubBab"/>
        <w:numPr>
          <w:ilvl w:val="1"/>
          <w:numId w:val="14"/>
        </w:numPr>
        <w:rPr>
          <w:sz w:val="24"/>
          <w:szCs w:val="24"/>
        </w:rPr>
      </w:pPr>
      <w:r>
        <w:tab/>
        <w:t>Desain Arsitektur</w:t>
      </w:r>
    </w:p>
    <w:p w14:paraId="29160F35" w14:textId="77777777" w:rsidR="00904514" w:rsidRDefault="00904514" w:rsidP="00904514">
      <w:r>
        <w:t xml:space="preserve">Arsitektur sistem pada aplikasi website PT. Adiputro Wirasejati ini akan terbagi menjadi tiga. Ketiga arsitektur sistem tersebut terbagi menjadi arsitektur sistem role Super Admin, arsitektur sistem role Admin, dan arsitektur sistem role Staff.  Pembagian arsitektur sistem seperti ini bertujuan untuk membatasi fitur – fitur yang diberikan pada setiap role. Setiap karyawan akan diberikan role yang berbeda sesuai dengan tingkat jabatan masing – masing. </w:t>
      </w:r>
    </w:p>
    <w:p w14:paraId="4E5239AC" w14:textId="77777777" w:rsidR="00904514" w:rsidRDefault="00904514" w:rsidP="00904514">
      <w:pPr>
        <w:rPr>
          <w:rFonts w:cs="Times New Roman"/>
          <w:szCs w:val="24"/>
        </w:rPr>
      </w:pPr>
    </w:p>
    <w:p w14:paraId="437B5805" w14:textId="72A68B69" w:rsidR="00904514" w:rsidRPr="00293117" w:rsidRDefault="00904514">
      <w:pPr>
        <w:pStyle w:val="STTSJudulSubBab"/>
        <w:numPr>
          <w:ilvl w:val="2"/>
          <w:numId w:val="14"/>
        </w:numPr>
        <w:rPr>
          <w:sz w:val="24"/>
          <w:szCs w:val="24"/>
        </w:rPr>
      </w:pPr>
      <w:r>
        <w:t>Arsitektur Sistem Super Admin</w:t>
      </w:r>
    </w:p>
    <w:p w14:paraId="1744B95F" w14:textId="402B4313" w:rsidR="00904514" w:rsidRPr="00DA6FAA" w:rsidRDefault="00904514" w:rsidP="00DA6FAA">
      <w:r w:rsidRPr="00603F99">
        <w:t>Pada sub-bab ini akan dijelaskan mengenai arsitektur sistem dari role Super Admin.</w:t>
      </w:r>
      <w:r w:rsidR="00DA6FAA">
        <w:t xml:space="preserve"> </w:t>
      </w:r>
      <w:r w:rsidRPr="00603F99">
        <w:t xml:space="preserve">Super Admin merupakan role dengan kepabilitas tertinggi karena Super Admin memiliki semua fitur yang ada pada aplikasi website ini. Super Admin dapat menambahkan user baru apabila ada karyawan baru. Super Admin juga dapat menghapus user yang sudah ada. Super Admin juga dapat mengubah role dari setiap user yang ada, sebagai contoh Super Admin dapat mengubah role user A yang awalnya memiliki role Admin menjadi role Staff. Super Admin juga dapat mengubah departemen dari setiap user yang ada, sebagai contoh user A dengan departemen Body Welding diubah ke departemen Painting Mini Bus. </w:t>
      </w:r>
    </w:p>
    <w:p w14:paraId="4288231D" w14:textId="77777777" w:rsidR="00904514" w:rsidRDefault="00904514" w:rsidP="00DA6FAA">
      <w:pPr>
        <w:rPr>
          <w:rFonts w:cs="Times New Roman"/>
          <w:szCs w:val="24"/>
        </w:rPr>
      </w:pPr>
      <w:r>
        <w:rPr>
          <w:rFonts w:cs="Times New Roman"/>
          <w:szCs w:val="24"/>
        </w:rPr>
        <w:lastRenderedPageBreak/>
        <w:t xml:space="preserve">Super Admin dapat menambahkan data Master baru yang berisikan tipe mobil, model mobil, tinggi mobil, pada departemen mana mobil akan diproses, pada stall berapa mobil akan diproses, dan jumlah stock. Super Admin juga dapat menambahkan parameter tambahan bila terdapat komponen yang tidak ada sebelumnya. Seluruh data tersebut disimpan berdasarkan parameter kode kit. Fitur berikutnya merupakan menarik data SPK yang nanti nya data – data tersebut akan berisi Nomor SPK, Nama Stall, Stall, Departemen, Status, dan Waktu Update terakhir. Super Admin juga dapat melakukan order dengan memasukkan nomor SPK, departemen, nama stall, dan stall. Super Admin juga dapat melihat seluruh history dari order yang dilakukan. </w:t>
      </w:r>
    </w:p>
    <w:p w14:paraId="7BB7F2D0" w14:textId="77777777" w:rsidR="00904514" w:rsidRPr="00437999" w:rsidRDefault="00904514" w:rsidP="00DA6FAA"/>
    <w:p w14:paraId="5AEB0940" w14:textId="6CD07B11" w:rsidR="00904514" w:rsidRPr="00DA6FAA" w:rsidRDefault="00904514">
      <w:pPr>
        <w:pStyle w:val="STTSJudulSubBab"/>
        <w:numPr>
          <w:ilvl w:val="2"/>
          <w:numId w:val="14"/>
        </w:numPr>
        <w:rPr>
          <w:sz w:val="24"/>
          <w:szCs w:val="24"/>
        </w:rPr>
      </w:pPr>
      <w:r w:rsidRPr="00DA6FAA">
        <w:t>Arsitektur Sistem Admin</w:t>
      </w:r>
    </w:p>
    <w:p w14:paraId="17967118" w14:textId="6FD879A6" w:rsidR="00904514" w:rsidRPr="00DA6FAA" w:rsidRDefault="00904514" w:rsidP="00DA6FAA">
      <w:r>
        <w:t>Pada sub-bab ini akan dijelaskan mengenai arsitektur sistem dari role Admin. Admin memiliki beberapa fitur penting. Admin dapat menambahkan data Master baru yang berisikan tipe mobil, model mobil, tinggi mobil, pada departemen mana mobil akan diproses, pada stall berapa mobil akan diproses, dan jumlah stock. Admin juga dapat menambahkan parameter tambahan bila terdapat komponen yang tidak ada sebelumnya.</w:t>
      </w:r>
    </w:p>
    <w:p w14:paraId="017D6616" w14:textId="77777777" w:rsidR="00904514" w:rsidRDefault="00904514" w:rsidP="00DA6FAA">
      <w:pPr>
        <w:rPr>
          <w:rFonts w:cs="Times New Roman"/>
          <w:szCs w:val="24"/>
        </w:rPr>
      </w:pPr>
      <w:r>
        <w:rPr>
          <w:rFonts w:cs="Times New Roman"/>
          <w:szCs w:val="24"/>
        </w:rPr>
        <w:t xml:space="preserve">Seluruh data tersebut disimpan berdasarkan parameter kode kit. Fitur berikutnya merupakan menarik data SPK yang nanti nya data – data tersebut akan berisi Nomor SPK, Nama Stall, Stall, Departemen, Status, dan Waktu Update terakhir. Admin juga dapat melakukan order dengan memasukkan nomor SPK, departemen, nama stall, dan stall. Super Admin juga dapat melihat seluruh history dari order yang dilakukan. </w:t>
      </w:r>
    </w:p>
    <w:p w14:paraId="42C20E98" w14:textId="77777777" w:rsidR="00904514" w:rsidRPr="009C3D74" w:rsidRDefault="00904514" w:rsidP="00904514">
      <w:pPr>
        <w:rPr>
          <w:rFonts w:cs="Times New Roman"/>
          <w:szCs w:val="24"/>
        </w:rPr>
      </w:pPr>
    </w:p>
    <w:p w14:paraId="2AAE7D79" w14:textId="289022F9" w:rsidR="00904514" w:rsidRPr="00DA6FAA" w:rsidRDefault="00904514">
      <w:pPr>
        <w:pStyle w:val="STTSJudulSubBab"/>
        <w:numPr>
          <w:ilvl w:val="2"/>
          <w:numId w:val="14"/>
        </w:numPr>
        <w:rPr>
          <w:szCs w:val="24"/>
        </w:rPr>
      </w:pPr>
      <w:r>
        <w:t>Arsitektur Sistem Staff</w:t>
      </w:r>
    </w:p>
    <w:p w14:paraId="031067B9" w14:textId="4021D6FC" w:rsidR="00904514" w:rsidRPr="000742F4" w:rsidRDefault="00904514" w:rsidP="00DA6FAA">
      <w:r>
        <w:t xml:space="preserve">Pada sub-bab ini akan dijelaskan mengenai arsitektur sistem dari role Staff. Staff merupakan role dengan fitur paling sedikit. Role Staff memiliki fitur paling sedikit karena role ini digunakan oleh karyawan yang menggunakan komputer di lapangan. Fitur pertama dari Staff merupakan menarik data SPK yang nanti nya data – data tersebut akan berisi Nomor SPK, Nama Stall, Stall, Departemen, Status, </w:t>
      </w:r>
      <w:r>
        <w:lastRenderedPageBreak/>
        <w:t xml:space="preserve">dan Waktu Update terakhir. Staff juga dapat melakukan order dengan memasukkan nomor SPK, departemen, nama stall, dan stall. Super Admin juga dapat melihat seluruh history dari order yang dilakukan. </w:t>
      </w:r>
    </w:p>
    <w:p w14:paraId="2767D2BD" w14:textId="77777777" w:rsidR="00904514" w:rsidRPr="00AC6A9A" w:rsidRDefault="00904514" w:rsidP="00DA6FAA"/>
    <w:p w14:paraId="550C6EC8" w14:textId="227C8AE8" w:rsidR="00904514" w:rsidRPr="005B095F" w:rsidRDefault="00904514">
      <w:pPr>
        <w:pStyle w:val="STTSJudulSubBab"/>
        <w:numPr>
          <w:ilvl w:val="1"/>
          <w:numId w:val="14"/>
        </w:numPr>
        <w:ind w:left="720" w:hanging="720"/>
        <w:rPr>
          <w:sz w:val="24"/>
          <w:szCs w:val="24"/>
        </w:rPr>
      </w:pPr>
      <w:r>
        <w:t>Desain Database</w:t>
      </w:r>
    </w:p>
    <w:p w14:paraId="5902E27F" w14:textId="77777777" w:rsidR="00904514" w:rsidRDefault="00904514" w:rsidP="00904514">
      <w:pPr>
        <w:ind w:firstLine="709"/>
        <w:rPr>
          <w:rFonts w:cs="Times New Roman"/>
          <w:szCs w:val="24"/>
        </w:rPr>
      </w:pPr>
      <w:r w:rsidRPr="00DA6FAA">
        <w:rPr>
          <w:rFonts w:cs="Times New Roman"/>
          <w:szCs w:val="24"/>
          <w:highlight w:val="yellow"/>
        </w:rPr>
        <w:t>Pada sub-bab ini akan dijelaskan mengenai rancangan database dari aplikasi website PT. Adiputro Wirasejati. Pada sub-bab ini kan disertakan gambar CDM dan PDM dari database yang akan dibuat. Perancangan/Desain Database adalah proses untuk menentukan isi dan pengaturan data yang dibutuhkan untuk mendukung berbagai rancangan sistem. Tujuan Perancangan Database adalah untuk memenuhi inormasi yang berisikan kebutuhan – kebutuhan user secara khusus dan aplikasi – aplikasinya dan juga memudahkan pengertian struktur informasi.</w:t>
      </w:r>
      <w:r>
        <w:rPr>
          <w:rFonts w:cs="Times New Roman"/>
          <w:szCs w:val="24"/>
        </w:rPr>
        <w:t xml:space="preserve"> </w:t>
      </w:r>
    </w:p>
    <w:p w14:paraId="5EB7F4EE" w14:textId="77777777" w:rsidR="00904514" w:rsidRDefault="00904514" w:rsidP="00904514">
      <w:pPr>
        <w:rPr>
          <w:rFonts w:cs="Times New Roman"/>
          <w:szCs w:val="24"/>
        </w:rPr>
      </w:pPr>
    </w:p>
    <w:p w14:paraId="523C43A6" w14:textId="7AF641F0" w:rsidR="00904514" w:rsidRPr="00DA6FAA" w:rsidRDefault="00904514">
      <w:pPr>
        <w:pStyle w:val="STTSJudulBab"/>
        <w:numPr>
          <w:ilvl w:val="1"/>
          <w:numId w:val="14"/>
        </w:numPr>
        <w:ind w:left="720" w:hanging="720"/>
        <w:jc w:val="both"/>
        <w:rPr>
          <w:sz w:val="24"/>
          <w:szCs w:val="24"/>
        </w:rPr>
      </w:pPr>
      <w:r w:rsidRPr="00DA6FAA">
        <w:t>Struktur Tabel</w:t>
      </w:r>
    </w:p>
    <w:p w14:paraId="6CFC1470" w14:textId="77777777" w:rsidR="00904514" w:rsidRDefault="00904514" w:rsidP="00DA6FAA">
      <w:r>
        <w:t xml:space="preserve">Pada sub-bab ini akan dijelaskan mengenai properti atau atribut apa saja yang dimiliki oleh sebuah entitas atau tabel, dan penjelasan tentang sifat primary key, foreign key, dan sejenisnya pada setiap tabel. Dalam tabel ini juga akan terdapat field yang mencatat kapan baris dari tabel tersebut dibuat, diubah, dan dihapus. Berikut akan dijelaskan mengenai tabel yang ada pada aplikasi website PT. Adiputro Wirasejati. </w:t>
      </w:r>
    </w:p>
    <w:p w14:paraId="1DA9046D" w14:textId="5447B5FF" w:rsidR="00904514" w:rsidRDefault="00904514" w:rsidP="00DA6FAA">
      <w:r>
        <w:t xml:space="preserve">Database pada aplikasi website PT. Adiputro Wirasejati dibuat menggunakan MongoDB. MongoDB merupakan salah satu DBMS (Database Management System) NoSQL yang cukup populer digunakan dalam pengembangan website. Berbeda dengan DBMS lain yang berjenis SQL yang menyimpan data menggunakan relasi tabel, MongoDB menggunakan dokumen dengan format JSON. Sebagai satuan terkecil, dokumen akan berisi baris – baris data tanpa schema tertentu, tapi berupa struktur pasangan key-value. Key digunakan untuk melacak objek dengan (value) nilai yang bervariasi, seperti data angka, string, atau objek kompleks lainnya. Dengan format dokumen seperti ini, MongoDB mampu menampung data yang lebih bervariasi dan kompleks. Selain </w:t>
      </w:r>
      <w:r>
        <w:lastRenderedPageBreak/>
        <w:t xml:space="preserve">itu, developer juga bisa melakukan scale out database untuk meningkatkan kapasitas data tanpa mengganggu performa server. </w:t>
      </w:r>
    </w:p>
    <w:p w14:paraId="5E1DE482" w14:textId="77777777" w:rsidR="00DA6FAA" w:rsidRPr="00EC572A" w:rsidRDefault="00DA6FAA" w:rsidP="00DA6FAA"/>
    <w:p w14:paraId="781B8743" w14:textId="77777777" w:rsidR="00904514" w:rsidRDefault="00904514" w:rsidP="00DA6FAA">
      <w:pPr>
        <w:pStyle w:val="Gambar"/>
        <w:rPr>
          <w:rFonts w:cs="Times New Roman"/>
          <w:szCs w:val="24"/>
        </w:rPr>
      </w:pPr>
      <w:r>
        <w:drawing>
          <wp:inline distT="0" distB="0" distL="0" distR="0" wp14:anchorId="544B0C06" wp14:editId="5E19314C">
            <wp:extent cx="3088256" cy="18742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2394" cy="1894996"/>
                    </a:xfrm>
                    <a:prstGeom prst="rect">
                      <a:avLst/>
                    </a:prstGeom>
                  </pic:spPr>
                </pic:pic>
              </a:graphicData>
            </a:graphic>
          </wp:inline>
        </w:drawing>
      </w:r>
    </w:p>
    <w:p w14:paraId="532101FC" w14:textId="5A3EFCEA" w:rsidR="00904514" w:rsidRDefault="00904514" w:rsidP="00EE2393">
      <w:pPr>
        <w:pStyle w:val="GambarDesc"/>
      </w:pPr>
      <w:r w:rsidRPr="00F31897">
        <w:t>Gambar 4.4</w:t>
      </w:r>
      <w:r w:rsidR="00DA6FAA">
        <w:br/>
      </w:r>
      <w:r w:rsidRPr="00F31897">
        <w:t>Tampilan MongoDB</w:t>
      </w:r>
    </w:p>
    <w:p w14:paraId="3D797F3D" w14:textId="77777777" w:rsidR="00DA6FAA" w:rsidRPr="00F31897" w:rsidRDefault="00DA6FAA" w:rsidP="00DA6FAA"/>
    <w:p w14:paraId="34560913" w14:textId="77777777" w:rsidR="00904514" w:rsidRDefault="00904514" w:rsidP="00DA6FAA">
      <w:r>
        <w:t xml:space="preserve">MongoDB mampu menampung lebih banyak data kompleks karena menggunakan skema tabel yang dinamis. Dengan skema data tersebut, MongoDB mampu menyimpan data yang lebih bervariasi, mulai data data terstruktur hingga tidak terstruktur. MongoDB sangat cocok digunakan dalam aplikasi website PT. Adiputro Wirasejati karena saat menambahkan data master bisa saja membutuhkan parameter dengan komponen yang bervariasi. Berikut akan dijelaskan secara detail mengenai tabel – tabel yang ada pada database aplikasi website PT. Adiputro Wirasejati. </w:t>
      </w:r>
    </w:p>
    <w:p w14:paraId="63A6E049" w14:textId="77777777" w:rsidR="00904514" w:rsidRPr="00FD7BE1" w:rsidRDefault="00904514" w:rsidP="00904514">
      <w:pPr>
        <w:pStyle w:val="ListParagraph"/>
        <w:ind w:left="0" w:firstLine="709"/>
      </w:pPr>
    </w:p>
    <w:p w14:paraId="13F74E2D" w14:textId="77777777" w:rsidR="00904514" w:rsidRPr="00EE2393" w:rsidRDefault="00904514" w:rsidP="00EE2393">
      <w:pPr>
        <w:pStyle w:val="captionTable"/>
      </w:pPr>
      <w:r w:rsidRPr="00EE2393">
        <w:t>Tabel 4.1</w:t>
      </w:r>
    </w:p>
    <w:p w14:paraId="4B4872D8" w14:textId="5C21AF0D" w:rsidR="00904514" w:rsidRPr="00EE2393" w:rsidRDefault="00904514" w:rsidP="00EE2393">
      <w:pPr>
        <w:pStyle w:val="captionTable"/>
      </w:pPr>
      <w:r w:rsidRPr="00EE2393">
        <w:t>Tabel Accounts_DB</w:t>
      </w:r>
    </w:p>
    <w:tbl>
      <w:tblPr>
        <w:tblStyle w:val="TableGrid"/>
        <w:tblW w:w="4748" w:type="pct"/>
        <w:jc w:val="center"/>
        <w:tblLook w:val="04A0" w:firstRow="1" w:lastRow="0" w:firstColumn="1" w:lastColumn="0" w:noHBand="0" w:noVBand="1"/>
      </w:tblPr>
      <w:tblGrid>
        <w:gridCol w:w="561"/>
        <w:gridCol w:w="2030"/>
        <w:gridCol w:w="2030"/>
        <w:gridCol w:w="1477"/>
        <w:gridCol w:w="1430"/>
      </w:tblGrid>
      <w:tr w:rsidR="00DA6FAA" w14:paraId="63AB1BA5" w14:textId="77777777" w:rsidTr="00EE2393">
        <w:trPr>
          <w:trHeight w:val="227"/>
          <w:jc w:val="center"/>
        </w:trPr>
        <w:tc>
          <w:tcPr>
            <w:tcW w:w="373" w:type="pct"/>
            <w:vAlign w:val="center"/>
          </w:tcPr>
          <w:p w14:paraId="356AB052" w14:textId="77777777" w:rsidR="00904514" w:rsidRPr="00243776" w:rsidRDefault="00904514" w:rsidP="00EE2393">
            <w:pPr>
              <w:pStyle w:val="ListParagraph"/>
              <w:ind w:left="0" w:right="-104" w:firstLine="0"/>
              <w:jc w:val="center"/>
              <w:rPr>
                <w:rFonts w:cs="Times New Roman"/>
                <w:b/>
                <w:bCs/>
                <w:szCs w:val="24"/>
              </w:rPr>
            </w:pPr>
            <w:r w:rsidRPr="00243776">
              <w:rPr>
                <w:rFonts w:cs="Times New Roman"/>
                <w:b/>
                <w:bCs/>
                <w:szCs w:val="24"/>
              </w:rPr>
              <w:t>No</w:t>
            </w:r>
          </w:p>
        </w:tc>
        <w:tc>
          <w:tcPr>
            <w:tcW w:w="1348" w:type="pct"/>
            <w:vAlign w:val="center"/>
          </w:tcPr>
          <w:p w14:paraId="58FB0A30"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Kolom</w:t>
            </w:r>
          </w:p>
        </w:tc>
        <w:tc>
          <w:tcPr>
            <w:tcW w:w="1348" w:type="pct"/>
            <w:vAlign w:val="center"/>
          </w:tcPr>
          <w:p w14:paraId="31C2A975"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Tipe</w:t>
            </w:r>
          </w:p>
        </w:tc>
        <w:tc>
          <w:tcPr>
            <w:tcW w:w="981" w:type="pct"/>
            <w:vAlign w:val="center"/>
          </w:tcPr>
          <w:p w14:paraId="13EBB510" w14:textId="77777777" w:rsidR="00904514" w:rsidRPr="00243776" w:rsidRDefault="00904514" w:rsidP="00EE2393">
            <w:pPr>
              <w:pStyle w:val="ListParagraph"/>
              <w:ind w:left="0" w:firstLine="35"/>
              <w:jc w:val="center"/>
              <w:rPr>
                <w:rFonts w:cs="Times New Roman"/>
                <w:b/>
                <w:bCs/>
                <w:szCs w:val="24"/>
              </w:rPr>
            </w:pPr>
            <w:r w:rsidRPr="00243776">
              <w:rPr>
                <w:rFonts w:cs="Times New Roman"/>
                <w:b/>
                <w:bCs/>
                <w:szCs w:val="24"/>
              </w:rPr>
              <w:t>Constraint</w:t>
            </w:r>
          </w:p>
        </w:tc>
        <w:tc>
          <w:tcPr>
            <w:tcW w:w="950" w:type="pct"/>
            <w:vAlign w:val="center"/>
          </w:tcPr>
          <w:p w14:paraId="548DEC32"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Keterangan</w:t>
            </w:r>
          </w:p>
        </w:tc>
      </w:tr>
      <w:tr w:rsidR="00DA6FAA" w14:paraId="22925C1A" w14:textId="77777777" w:rsidTr="00EE2393">
        <w:trPr>
          <w:trHeight w:val="227"/>
          <w:jc w:val="center"/>
        </w:trPr>
        <w:tc>
          <w:tcPr>
            <w:tcW w:w="373" w:type="pct"/>
            <w:vAlign w:val="center"/>
          </w:tcPr>
          <w:p w14:paraId="36506ED8"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1</w:t>
            </w:r>
          </w:p>
        </w:tc>
        <w:tc>
          <w:tcPr>
            <w:tcW w:w="1348" w:type="pct"/>
            <w:vAlign w:val="center"/>
          </w:tcPr>
          <w:p w14:paraId="46B92F82"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account_id</w:t>
            </w:r>
          </w:p>
        </w:tc>
        <w:tc>
          <w:tcPr>
            <w:tcW w:w="1348" w:type="pct"/>
            <w:vAlign w:val="center"/>
          </w:tcPr>
          <w:p w14:paraId="49605C4D"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VARCHAR(1000)</w:t>
            </w:r>
          </w:p>
        </w:tc>
        <w:tc>
          <w:tcPr>
            <w:tcW w:w="981" w:type="pct"/>
            <w:vAlign w:val="center"/>
          </w:tcPr>
          <w:p w14:paraId="10C1DA28"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PRIMARY KEY</w:t>
            </w:r>
          </w:p>
        </w:tc>
        <w:tc>
          <w:tcPr>
            <w:tcW w:w="950" w:type="pct"/>
            <w:vAlign w:val="center"/>
          </w:tcPr>
          <w:p w14:paraId="77DADE62"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auto increment</w:t>
            </w:r>
          </w:p>
        </w:tc>
      </w:tr>
      <w:tr w:rsidR="00DA6FAA" w14:paraId="5910193E" w14:textId="77777777" w:rsidTr="00EE2393">
        <w:trPr>
          <w:trHeight w:val="227"/>
          <w:jc w:val="center"/>
        </w:trPr>
        <w:tc>
          <w:tcPr>
            <w:tcW w:w="373" w:type="pct"/>
            <w:vAlign w:val="center"/>
          </w:tcPr>
          <w:p w14:paraId="63E406B8"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2</w:t>
            </w:r>
          </w:p>
        </w:tc>
        <w:tc>
          <w:tcPr>
            <w:tcW w:w="1348" w:type="pct"/>
            <w:vAlign w:val="center"/>
          </w:tcPr>
          <w:p w14:paraId="3DE2A04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account_username</w:t>
            </w:r>
          </w:p>
        </w:tc>
        <w:tc>
          <w:tcPr>
            <w:tcW w:w="1348" w:type="pct"/>
            <w:vAlign w:val="center"/>
          </w:tcPr>
          <w:p w14:paraId="3A2C938C"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VARCHAR(1000)</w:t>
            </w:r>
          </w:p>
        </w:tc>
        <w:tc>
          <w:tcPr>
            <w:tcW w:w="981" w:type="pct"/>
            <w:vAlign w:val="center"/>
          </w:tcPr>
          <w:p w14:paraId="5B253913"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3E0B783A" w14:textId="77777777" w:rsidR="00904514" w:rsidRDefault="00904514" w:rsidP="00EE2393">
            <w:pPr>
              <w:pStyle w:val="ListParagraph"/>
              <w:spacing w:line="240" w:lineRule="auto"/>
              <w:ind w:left="0" w:firstLine="0"/>
              <w:jc w:val="center"/>
              <w:rPr>
                <w:rFonts w:cs="Times New Roman"/>
                <w:szCs w:val="24"/>
              </w:rPr>
            </w:pPr>
          </w:p>
        </w:tc>
      </w:tr>
      <w:tr w:rsidR="00DA6FAA" w14:paraId="445BED13" w14:textId="77777777" w:rsidTr="00EE2393">
        <w:trPr>
          <w:trHeight w:val="227"/>
          <w:jc w:val="center"/>
        </w:trPr>
        <w:tc>
          <w:tcPr>
            <w:tcW w:w="373" w:type="pct"/>
            <w:vAlign w:val="center"/>
          </w:tcPr>
          <w:p w14:paraId="59A54700"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3</w:t>
            </w:r>
          </w:p>
        </w:tc>
        <w:tc>
          <w:tcPr>
            <w:tcW w:w="1348" w:type="pct"/>
            <w:vAlign w:val="center"/>
          </w:tcPr>
          <w:p w14:paraId="34A19EEC"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account_password</w:t>
            </w:r>
          </w:p>
        </w:tc>
        <w:tc>
          <w:tcPr>
            <w:tcW w:w="1348" w:type="pct"/>
            <w:vAlign w:val="center"/>
          </w:tcPr>
          <w:p w14:paraId="375A87FF"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VARCHAR(1000)</w:t>
            </w:r>
          </w:p>
        </w:tc>
        <w:tc>
          <w:tcPr>
            <w:tcW w:w="981" w:type="pct"/>
            <w:vAlign w:val="center"/>
          </w:tcPr>
          <w:p w14:paraId="27200752"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12C5ABC9" w14:textId="77777777" w:rsidR="00904514" w:rsidRDefault="00904514" w:rsidP="00EE2393">
            <w:pPr>
              <w:pStyle w:val="ListParagraph"/>
              <w:spacing w:line="240" w:lineRule="auto"/>
              <w:ind w:left="0" w:firstLine="0"/>
              <w:jc w:val="center"/>
              <w:rPr>
                <w:rFonts w:cs="Times New Roman"/>
                <w:szCs w:val="24"/>
              </w:rPr>
            </w:pPr>
          </w:p>
        </w:tc>
      </w:tr>
      <w:tr w:rsidR="00DA6FAA" w14:paraId="5A378489" w14:textId="77777777" w:rsidTr="00EE2393">
        <w:trPr>
          <w:trHeight w:val="227"/>
          <w:jc w:val="center"/>
        </w:trPr>
        <w:tc>
          <w:tcPr>
            <w:tcW w:w="373" w:type="pct"/>
            <w:vAlign w:val="center"/>
          </w:tcPr>
          <w:p w14:paraId="15A2CE71"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4</w:t>
            </w:r>
          </w:p>
        </w:tc>
        <w:tc>
          <w:tcPr>
            <w:tcW w:w="1348" w:type="pct"/>
            <w:vAlign w:val="center"/>
          </w:tcPr>
          <w:p w14:paraId="21D6850B"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account_privileges</w:t>
            </w:r>
          </w:p>
        </w:tc>
        <w:tc>
          <w:tcPr>
            <w:tcW w:w="1348" w:type="pct"/>
            <w:vAlign w:val="center"/>
          </w:tcPr>
          <w:p w14:paraId="3DBAAF1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OBJECT</w:t>
            </w:r>
          </w:p>
        </w:tc>
        <w:tc>
          <w:tcPr>
            <w:tcW w:w="981" w:type="pct"/>
            <w:vAlign w:val="center"/>
          </w:tcPr>
          <w:p w14:paraId="3DDCED9C"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5F946019" w14:textId="77777777" w:rsidR="00904514" w:rsidRDefault="00904514" w:rsidP="00EE2393">
            <w:pPr>
              <w:pStyle w:val="ListParagraph"/>
              <w:spacing w:line="240" w:lineRule="auto"/>
              <w:ind w:left="0" w:firstLine="0"/>
              <w:jc w:val="center"/>
              <w:rPr>
                <w:rFonts w:cs="Times New Roman"/>
                <w:szCs w:val="24"/>
              </w:rPr>
            </w:pPr>
          </w:p>
        </w:tc>
      </w:tr>
      <w:tr w:rsidR="00DA6FAA" w14:paraId="75A9EF3B" w14:textId="77777777" w:rsidTr="00EE2393">
        <w:trPr>
          <w:trHeight w:val="227"/>
          <w:jc w:val="center"/>
        </w:trPr>
        <w:tc>
          <w:tcPr>
            <w:tcW w:w="373" w:type="pct"/>
            <w:vAlign w:val="center"/>
          </w:tcPr>
          <w:p w14:paraId="1EE4535D"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5</w:t>
            </w:r>
          </w:p>
        </w:tc>
        <w:tc>
          <w:tcPr>
            <w:tcW w:w="1348" w:type="pct"/>
            <w:vAlign w:val="center"/>
          </w:tcPr>
          <w:p w14:paraId="385ED739"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account_active</w:t>
            </w:r>
          </w:p>
        </w:tc>
        <w:tc>
          <w:tcPr>
            <w:tcW w:w="1348" w:type="pct"/>
            <w:vAlign w:val="center"/>
          </w:tcPr>
          <w:p w14:paraId="297387A4"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VARCHAR(1000)</w:t>
            </w:r>
          </w:p>
        </w:tc>
        <w:tc>
          <w:tcPr>
            <w:tcW w:w="981" w:type="pct"/>
            <w:vAlign w:val="center"/>
          </w:tcPr>
          <w:p w14:paraId="50276190"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11D6B9FE" w14:textId="77777777" w:rsidR="00904514" w:rsidRDefault="00904514" w:rsidP="00EE2393">
            <w:pPr>
              <w:pStyle w:val="ListParagraph"/>
              <w:spacing w:line="240" w:lineRule="auto"/>
              <w:ind w:left="0" w:firstLine="0"/>
              <w:jc w:val="center"/>
              <w:rPr>
                <w:rFonts w:cs="Times New Roman"/>
                <w:szCs w:val="24"/>
              </w:rPr>
            </w:pPr>
          </w:p>
        </w:tc>
      </w:tr>
      <w:tr w:rsidR="00DA6FAA" w14:paraId="769DD6BF" w14:textId="77777777" w:rsidTr="00EE2393">
        <w:trPr>
          <w:trHeight w:val="227"/>
          <w:jc w:val="center"/>
        </w:trPr>
        <w:tc>
          <w:tcPr>
            <w:tcW w:w="373" w:type="pct"/>
            <w:vAlign w:val="center"/>
          </w:tcPr>
          <w:p w14:paraId="134B9FD9"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6</w:t>
            </w:r>
          </w:p>
        </w:tc>
        <w:tc>
          <w:tcPr>
            <w:tcW w:w="1348" w:type="pct"/>
            <w:vAlign w:val="center"/>
          </w:tcPr>
          <w:p w14:paraId="57401395"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created_at</w:t>
            </w:r>
          </w:p>
        </w:tc>
        <w:tc>
          <w:tcPr>
            <w:tcW w:w="1348" w:type="pct"/>
            <w:vAlign w:val="center"/>
          </w:tcPr>
          <w:p w14:paraId="503C2D7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1" w:type="pct"/>
            <w:vAlign w:val="center"/>
          </w:tcPr>
          <w:p w14:paraId="2FA9357A"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09755DD8" w14:textId="77777777" w:rsidR="00904514" w:rsidRDefault="00904514" w:rsidP="00EE2393">
            <w:pPr>
              <w:pStyle w:val="ListParagraph"/>
              <w:spacing w:line="240" w:lineRule="auto"/>
              <w:ind w:left="0" w:firstLine="0"/>
              <w:jc w:val="center"/>
              <w:rPr>
                <w:rFonts w:cs="Times New Roman"/>
                <w:szCs w:val="24"/>
              </w:rPr>
            </w:pPr>
          </w:p>
        </w:tc>
      </w:tr>
      <w:tr w:rsidR="00DA6FAA" w14:paraId="182083E7" w14:textId="77777777" w:rsidTr="00EE2393">
        <w:trPr>
          <w:trHeight w:val="227"/>
          <w:jc w:val="center"/>
        </w:trPr>
        <w:tc>
          <w:tcPr>
            <w:tcW w:w="373" w:type="pct"/>
            <w:vAlign w:val="center"/>
          </w:tcPr>
          <w:p w14:paraId="20444ED5" w14:textId="77777777" w:rsidR="00904514" w:rsidRDefault="00904514" w:rsidP="00EE2393">
            <w:pPr>
              <w:pStyle w:val="ListParagraph"/>
              <w:spacing w:line="240" w:lineRule="auto"/>
              <w:ind w:left="0" w:right="-104" w:firstLine="0"/>
              <w:jc w:val="center"/>
              <w:rPr>
                <w:rFonts w:cs="Times New Roman"/>
                <w:szCs w:val="24"/>
              </w:rPr>
            </w:pPr>
            <w:r>
              <w:rPr>
                <w:rFonts w:cs="Times New Roman"/>
                <w:szCs w:val="24"/>
              </w:rPr>
              <w:t>7</w:t>
            </w:r>
          </w:p>
        </w:tc>
        <w:tc>
          <w:tcPr>
            <w:tcW w:w="1348" w:type="pct"/>
            <w:vAlign w:val="center"/>
          </w:tcPr>
          <w:p w14:paraId="7790F527"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updated_at</w:t>
            </w:r>
          </w:p>
        </w:tc>
        <w:tc>
          <w:tcPr>
            <w:tcW w:w="1348" w:type="pct"/>
            <w:vAlign w:val="center"/>
          </w:tcPr>
          <w:p w14:paraId="0F19C6B7"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1" w:type="pct"/>
            <w:vAlign w:val="center"/>
          </w:tcPr>
          <w:p w14:paraId="6AE92389" w14:textId="77777777" w:rsidR="00904514" w:rsidRDefault="00904514" w:rsidP="00EE2393">
            <w:pPr>
              <w:pStyle w:val="ListParagraph"/>
              <w:spacing w:line="240" w:lineRule="auto"/>
              <w:ind w:left="0" w:firstLine="35"/>
              <w:jc w:val="center"/>
              <w:rPr>
                <w:rFonts w:cs="Times New Roman"/>
                <w:szCs w:val="24"/>
              </w:rPr>
            </w:pPr>
            <w:r>
              <w:rPr>
                <w:rFonts w:cs="Times New Roman"/>
                <w:szCs w:val="24"/>
              </w:rPr>
              <w:t>NOT NULL</w:t>
            </w:r>
          </w:p>
        </w:tc>
        <w:tc>
          <w:tcPr>
            <w:tcW w:w="950" w:type="pct"/>
            <w:vAlign w:val="center"/>
          </w:tcPr>
          <w:p w14:paraId="0D051C6F" w14:textId="77777777" w:rsidR="00904514" w:rsidRDefault="00904514" w:rsidP="00EE2393">
            <w:pPr>
              <w:pStyle w:val="ListParagraph"/>
              <w:spacing w:line="240" w:lineRule="auto"/>
              <w:ind w:left="0" w:firstLine="0"/>
              <w:jc w:val="center"/>
              <w:rPr>
                <w:rFonts w:cs="Times New Roman"/>
                <w:szCs w:val="24"/>
              </w:rPr>
            </w:pPr>
          </w:p>
        </w:tc>
      </w:tr>
    </w:tbl>
    <w:p w14:paraId="3270E386" w14:textId="77777777" w:rsidR="00904514" w:rsidRDefault="00904514" w:rsidP="00904514">
      <w:pPr>
        <w:pStyle w:val="ListParagraph"/>
        <w:spacing w:line="240" w:lineRule="auto"/>
        <w:ind w:left="0"/>
        <w:jc w:val="center"/>
        <w:rPr>
          <w:rFonts w:cs="Times New Roman"/>
          <w:b/>
          <w:bCs/>
          <w:szCs w:val="24"/>
        </w:rPr>
      </w:pPr>
    </w:p>
    <w:p w14:paraId="2FD564C5" w14:textId="6205243F" w:rsidR="00904514" w:rsidRPr="00EE2393" w:rsidRDefault="00904514" w:rsidP="00EE2393">
      <w:r w:rsidRPr="00EE2393">
        <w:lastRenderedPageBreak/>
        <w:t>Tabel Accounts_DB merupakan sebuah tabel yang digunakan untuk menyimpan seluruh data dari setiap user yang ada. Pada tabel akan berisi field mengenai informasi username, nama, password, role, departemen, status, tanggal dibuat, dan tanggal diubah. Primary key dari tabel ini adalah account_id. Account_id bersifat auto increment. Account_id pada database ini dibuat secara otomatis oleh MongoDB. Driver database MongoDB secara default meng-generate sebuah ObjectID yang ditetapkan ke dalam _id pada setiap dokumen. ObjectID adalah timestamp 96-bit yang disusun dengan komponen – komponen sebagai berikut:</w:t>
      </w:r>
    </w:p>
    <w:p w14:paraId="2887B249" w14:textId="77777777" w:rsidR="00904514" w:rsidRDefault="00904514" w:rsidP="00EE2393">
      <w:pPr>
        <w:pStyle w:val="Bulletstyle"/>
      </w:pPr>
      <w:r>
        <w:t>Timestamp 4-bit yang merepresentasikan detik sejak Unix epoch (yang tidak akan kehabisan detik hingga 2106.</w:t>
      </w:r>
    </w:p>
    <w:p w14:paraId="78CF5064" w14:textId="77777777" w:rsidR="00904514" w:rsidRDefault="00904514" w:rsidP="00EE2393">
      <w:pPr>
        <w:pStyle w:val="Bulletstyle"/>
      </w:pPr>
      <w:r>
        <w:t>Nilai random 5-bit.</w:t>
      </w:r>
    </w:p>
    <w:p w14:paraId="444BFD2C" w14:textId="4F79B09B" w:rsidR="00904514" w:rsidRDefault="00904514" w:rsidP="00EE2393">
      <w:pPr>
        <w:pStyle w:val="Bulletstyle"/>
      </w:pPr>
      <w:r>
        <w:t>Nilai acak incrementing 3-bit yang dimulai dengan nilai acak.</w:t>
      </w:r>
    </w:p>
    <w:p w14:paraId="0A790FFD" w14:textId="77777777" w:rsidR="00EE2393" w:rsidRPr="00EE2393" w:rsidRDefault="00EE2393" w:rsidP="00EE2393">
      <w:pPr>
        <w:pStyle w:val="Bulletstyle"/>
        <w:numPr>
          <w:ilvl w:val="0"/>
          <w:numId w:val="0"/>
        </w:numPr>
        <w:rPr>
          <w:rStyle w:val="BulletstyleChar"/>
        </w:rPr>
      </w:pPr>
    </w:p>
    <w:p w14:paraId="4DE5BFCF" w14:textId="12DE166B" w:rsidR="00904514" w:rsidRDefault="00904514" w:rsidP="00EE2393">
      <w:pPr>
        <w:pStyle w:val="captionTable"/>
      </w:pPr>
      <w:r w:rsidRPr="00243776">
        <w:t>Tabel 4.</w:t>
      </w:r>
      <w:r>
        <w:t>2</w:t>
      </w:r>
      <w:r w:rsidR="00EE2393">
        <w:br/>
      </w:r>
      <w:r w:rsidRPr="00243776">
        <w:t>Tabel</w:t>
      </w:r>
      <w:r>
        <w:t xml:space="preserve"> Object Privileges</w:t>
      </w:r>
    </w:p>
    <w:tbl>
      <w:tblPr>
        <w:tblStyle w:val="TableGrid"/>
        <w:tblW w:w="4825" w:type="pct"/>
        <w:jc w:val="center"/>
        <w:tblLook w:val="04A0" w:firstRow="1" w:lastRow="0" w:firstColumn="1" w:lastColumn="0" w:noHBand="0" w:noVBand="1"/>
      </w:tblPr>
      <w:tblGrid>
        <w:gridCol w:w="510"/>
        <w:gridCol w:w="1659"/>
        <w:gridCol w:w="2030"/>
        <w:gridCol w:w="1423"/>
        <w:gridCol w:w="2029"/>
      </w:tblGrid>
      <w:tr w:rsidR="00EE2393" w14:paraId="31E5B7AE" w14:textId="77777777" w:rsidTr="00EE2393">
        <w:trPr>
          <w:trHeight w:val="227"/>
          <w:jc w:val="center"/>
        </w:trPr>
        <w:tc>
          <w:tcPr>
            <w:tcW w:w="341" w:type="pct"/>
            <w:vAlign w:val="center"/>
          </w:tcPr>
          <w:p w14:paraId="01FC547A"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138" w:type="pct"/>
            <w:vAlign w:val="center"/>
          </w:tcPr>
          <w:p w14:paraId="48416B7E"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27" w:type="pct"/>
            <w:vAlign w:val="center"/>
          </w:tcPr>
          <w:p w14:paraId="10C589D6"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90" w:type="pct"/>
            <w:vAlign w:val="center"/>
          </w:tcPr>
          <w:p w14:paraId="05457EAF"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205" w:type="pct"/>
            <w:vAlign w:val="center"/>
          </w:tcPr>
          <w:p w14:paraId="5619ABEE"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E2393" w14:paraId="18FE94A7" w14:textId="77777777" w:rsidTr="00EE2393">
        <w:trPr>
          <w:trHeight w:val="227"/>
          <w:jc w:val="center"/>
        </w:trPr>
        <w:tc>
          <w:tcPr>
            <w:tcW w:w="341" w:type="pct"/>
            <w:vAlign w:val="center"/>
          </w:tcPr>
          <w:p w14:paraId="54C46F7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1</w:t>
            </w:r>
          </w:p>
        </w:tc>
        <w:tc>
          <w:tcPr>
            <w:tcW w:w="1138" w:type="pct"/>
            <w:vAlign w:val="center"/>
          </w:tcPr>
          <w:p w14:paraId="0EF51F9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Account_title</w:t>
            </w:r>
          </w:p>
        </w:tc>
        <w:tc>
          <w:tcPr>
            <w:tcW w:w="1327" w:type="pct"/>
            <w:vAlign w:val="center"/>
          </w:tcPr>
          <w:p w14:paraId="6CC9CB41"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VARCHAR(1000)</w:t>
            </w:r>
          </w:p>
        </w:tc>
        <w:tc>
          <w:tcPr>
            <w:tcW w:w="990" w:type="pct"/>
            <w:vAlign w:val="center"/>
          </w:tcPr>
          <w:p w14:paraId="14876FE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1205" w:type="pct"/>
            <w:vAlign w:val="center"/>
          </w:tcPr>
          <w:p w14:paraId="2ADDC5EB"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Turunan dari account_privileges</w:t>
            </w:r>
          </w:p>
        </w:tc>
      </w:tr>
      <w:tr w:rsidR="00EE2393" w14:paraId="48DEE390" w14:textId="77777777" w:rsidTr="00EE2393">
        <w:trPr>
          <w:trHeight w:val="227"/>
          <w:jc w:val="center"/>
        </w:trPr>
        <w:tc>
          <w:tcPr>
            <w:tcW w:w="341" w:type="pct"/>
            <w:vAlign w:val="center"/>
          </w:tcPr>
          <w:p w14:paraId="79997AB2"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2</w:t>
            </w:r>
          </w:p>
        </w:tc>
        <w:tc>
          <w:tcPr>
            <w:tcW w:w="1138" w:type="pct"/>
            <w:vAlign w:val="center"/>
          </w:tcPr>
          <w:p w14:paraId="1004E911"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Account_dept</w:t>
            </w:r>
          </w:p>
        </w:tc>
        <w:tc>
          <w:tcPr>
            <w:tcW w:w="1327" w:type="pct"/>
            <w:vAlign w:val="center"/>
          </w:tcPr>
          <w:p w14:paraId="276DE1F5"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VARCHAR(1000)</w:t>
            </w:r>
          </w:p>
        </w:tc>
        <w:tc>
          <w:tcPr>
            <w:tcW w:w="990" w:type="pct"/>
            <w:vAlign w:val="center"/>
          </w:tcPr>
          <w:p w14:paraId="3D8230FF"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1205" w:type="pct"/>
            <w:vAlign w:val="center"/>
          </w:tcPr>
          <w:p w14:paraId="469E7AEE"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Turunan dari account_privileges</w:t>
            </w:r>
          </w:p>
        </w:tc>
      </w:tr>
    </w:tbl>
    <w:p w14:paraId="29CCE2C1" w14:textId="77777777" w:rsidR="00904514" w:rsidRDefault="00904514" w:rsidP="00EE2393"/>
    <w:p w14:paraId="3423DEFB" w14:textId="77777777" w:rsidR="00904514" w:rsidRDefault="00904514" w:rsidP="00EE2393">
      <w:r>
        <w:t>Tabel Object Privileges merupakan tabel yang berisikan komponen dari field account_privileges. Field account_privileges merupakan field dengan tipe data JSON Object. JSON Object menyimpan pasangan key/value. Setiap key direpresentasikan dengan String dalam JSON dan nilainya dapat berupa tipe data apapun. Key dan value dipisahkan dengan titik dua (:). Setiap pasangan key/value akan dipisahkan dengan koma (,). Account_title akan menyimpan data role dari setiap user, sebagai contoh user elfan memilih account_title “Super Admin Role”. Account_dept akan menyimpan data dari departemen setiap user yang ada, sebagai contoh user Heru memiliki account_dept “Departemen MiniBus”.</w:t>
      </w:r>
    </w:p>
    <w:p w14:paraId="5F2E06FE" w14:textId="77777777" w:rsidR="00904514" w:rsidRPr="00F33DA0" w:rsidRDefault="00904514" w:rsidP="00904514">
      <w:pPr>
        <w:pStyle w:val="ListParagraph"/>
        <w:spacing w:line="240" w:lineRule="auto"/>
        <w:ind w:left="0"/>
        <w:rPr>
          <w:rFonts w:cs="Times New Roman"/>
          <w:szCs w:val="24"/>
        </w:rPr>
      </w:pPr>
    </w:p>
    <w:p w14:paraId="1A8B5736" w14:textId="77777777" w:rsidR="00EE2393" w:rsidRDefault="00EE2393" w:rsidP="00904514">
      <w:pPr>
        <w:pStyle w:val="ListParagraph"/>
        <w:spacing w:line="240" w:lineRule="auto"/>
        <w:ind w:left="0"/>
        <w:jc w:val="center"/>
        <w:rPr>
          <w:rFonts w:cs="Times New Roman"/>
          <w:b/>
          <w:bCs/>
          <w:szCs w:val="24"/>
        </w:rPr>
      </w:pPr>
    </w:p>
    <w:p w14:paraId="2B284CF0" w14:textId="77777777" w:rsidR="00EE2393" w:rsidRDefault="00EE2393" w:rsidP="00904514">
      <w:pPr>
        <w:pStyle w:val="ListParagraph"/>
        <w:spacing w:line="240" w:lineRule="auto"/>
        <w:ind w:left="0"/>
        <w:jc w:val="center"/>
        <w:rPr>
          <w:rFonts w:cs="Times New Roman"/>
          <w:b/>
          <w:bCs/>
          <w:szCs w:val="24"/>
        </w:rPr>
      </w:pPr>
    </w:p>
    <w:p w14:paraId="3D1328BB" w14:textId="48DC7E3A" w:rsidR="00904514" w:rsidRPr="00EE2393" w:rsidRDefault="00904514" w:rsidP="00EC4343">
      <w:pPr>
        <w:pStyle w:val="captionTable"/>
      </w:pPr>
      <w:r w:rsidRPr="00243776">
        <w:lastRenderedPageBreak/>
        <w:t>Tabel 4.</w:t>
      </w:r>
      <w:r>
        <w:t>3</w:t>
      </w:r>
      <w:r w:rsidR="00EE2393">
        <w:br/>
      </w:r>
      <w:r w:rsidRPr="00EE2393">
        <w:t>Tabel DB_Stall</w:t>
      </w:r>
    </w:p>
    <w:tbl>
      <w:tblPr>
        <w:tblStyle w:val="TableGrid"/>
        <w:tblW w:w="4914" w:type="pct"/>
        <w:jc w:val="center"/>
        <w:tblLayout w:type="fixed"/>
        <w:tblLook w:val="04A0" w:firstRow="1" w:lastRow="0" w:firstColumn="1" w:lastColumn="0" w:noHBand="0" w:noVBand="1"/>
      </w:tblPr>
      <w:tblGrid>
        <w:gridCol w:w="565"/>
        <w:gridCol w:w="1558"/>
        <w:gridCol w:w="2129"/>
        <w:gridCol w:w="1413"/>
        <w:gridCol w:w="2127"/>
      </w:tblGrid>
      <w:tr w:rsidR="00EC4343" w14:paraId="08F10C96" w14:textId="77777777" w:rsidTr="00EC4343">
        <w:trPr>
          <w:trHeight w:val="227"/>
          <w:jc w:val="center"/>
        </w:trPr>
        <w:tc>
          <w:tcPr>
            <w:tcW w:w="362" w:type="pct"/>
            <w:vAlign w:val="center"/>
          </w:tcPr>
          <w:p w14:paraId="230E611B"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No</w:t>
            </w:r>
          </w:p>
        </w:tc>
        <w:tc>
          <w:tcPr>
            <w:tcW w:w="1000" w:type="pct"/>
            <w:vAlign w:val="center"/>
          </w:tcPr>
          <w:p w14:paraId="79B0141C"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Kolom</w:t>
            </w:r>
          </w:p>
        </w:tc>
        <w:tc>
          <w:tcPr>
            <w:tcW w:w="1366" w:type="pct"/>
            <w:vAlign w:val="center"/>
          </w:tcPr>
          <w:p w14:paraId="73006510"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Tipe</w:t>
            </w:r>
          </w:p>
        </w:tc>
        <w:tc>
          <w:tcPr>
            <w:tcW w:w="907" w:type="pct"/>
            <w:vAlign w:val="center"/>
          </w:tcPr>
          <w:p w14:paraId="7132106B"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Constraint</w:t>
            </w:r>
          </w:p>
        </w:tc>
        <w:tc>
          <w:tcPr>
            <w:tcW w:w="1366" w:type="pct"/>
            <w:vAlign w:val="center"/>
          </w:tcPr>
          <w:p w14:paraId="28ACD195" w14:textId="77777777" w:rsidR="00904514" w:rsidRPr="00243776" w:rsidRDefault="00904514" w:rsidP="00EC4343">
            <w:pPr>
              <w:pStyle w:val="ListParagraph"/>
              <w:spacing w:line="240" w:lineRule="auto"/>
              <w:ind w:left="34" w:firstLine="0"/>
              <w:jc w:val="center"/>
              <w:rPr>
                <w:rFonts w:cs="Times New Roman"/>
                <w:b/>
                <w:bCs/>
                <w:szCs w:val="24"/>
              </w:rPr>
            </w:pPr>
            <w:r w:rsidRPr="00243776">
              <w:rPr>
                <w:rFonts w:cs="Times New Roman"/>
                <w:b/>
                <w:bCs/>
                <w:szCs w:val="24"/>
              </w:rPr>
              <w:t>Keterangan</w:t>
            </w:r>
          </w:p>
        </w:tc>
      </w:tr>
      <w:tr w:rsidR="00EC4343" w14:paraId="44900CCF" w14:textId="77777777" w:rsidTr="00EC4343">
        <w:trPr>
          <w:trHeight w:val="227"/>
          <w:jc w:val="center"/>
        </w:trPr>
        <w:tc>
          <w:tcPr>
            <w:tcW w:w="362" w:type="pct"/>
            <w:vAlign w:val="center"/>
          </w:tcPr>
          <w:p w14:paraId="227C8699"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1</w:t>
            </w:r>
          </w:p>
        </w:tc>
        <w:tc>
          <w:tcPr>
            <w:tcW w:w="1000" w:type="pct"/>
            <w:vAlign w:val="center"/>
          </w:tcPr>
          <w:p w14:paraId="1E446696"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Stall_id</w:t>
            </w:r>
          </w:p>
        </w:tc>
        <w:tc>
          <w:tcPr>
            <w:tcW w:w="1366" w:type="pct"/>
            <w:vAlign w:val="center"/>
          </w:tcPr>
          <w:p w14:paraId="41205B83"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VARCHAR(1000)</w:t>
            </w:r>
          </w:p>
        </w:tc>
        <w:tc>
          <w:tcPr>
            <w:tcW w:w="907" w:type="pct"/>
            <w:vAlign w:val="center"/>
          </w:tcPr>
          <w:p w14:paraId="11639453"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PRIMARY KEY</w:t>
            </w:r>
          </w:p>
        </w:tc>
        <w:tc>
          <w:tcPr>
            <w:tcW w:w="1366" w:type="pct"/>
            <w:vAlign w:val="center"/>
          </w:tcPr>
          <w:p w14:paraId="343DDE90"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auto increment</w:t>
            </w:r>
          </w:p>
        </w:tc>
      </w:tr>
      <w:tr w:rsidR="00EC4343" w14:paraId="5C9620EA" w14:textId="77777777" w:rsidTr="00EC4343">
        <w:trPr>
          <w:trHeight w:val="227"/>
          <w:jc w:val="center"/>
        </w:trPr>
        <w:tc>
          <w:tcPr>
            <w:tcW w:w="362" w:type="pct"/>
            <w:vAlign w:val="center"/>
          </w:tcPr>
          <w:p w14:paraId="65483A83"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2</w:t>
            </w:r>
          </w:p>
        </w:tc>
        <w:tc>
          <w:tcPr>
            <w:tcW w:w="1000" w:type="pct"/>
            <w:vAlign w:val="center"/>
          </w:tcPr>
          <w:p w14:paraId="1EF9A136"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NamaStall</w:t>
            </w:r>
          </w:p>
        </w:tc>
        <w:tc>
          <w:tcPr>
            <w:tcW w:w="1366" w:type="pct"/>
            <w:vAlign w:val="center"/>
          </w:tcPr>
          <w:p w14:paraId="69AA647D"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VARCHAR(1000)</w:t>
            </w:r>
          </w:p>
        </w:tc>
        <w:tc>
          <w:tcPr>
            <w:tcW w:w="907" w:type="pct"/>
            <w:vAlign w:val="center"/>
          </w:tcPr>
          <w:p w14:paraId="48DE0160"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NOT NULL</w:t>
            </w:r>
          </w:p>
        </w:tc>
        <w:tc>
          <w:tcPr>
            <w:tcW w:w="1366" w:type="pct"/>
            <w:vAlign w:val="center"/>
          </w:tcPr>
          <w:p w14:paraId="07E7A448" w14:textId="77777777" w:rsidR="00904514" w:rsidRDefault="00904514" w:rsidP="00EC4343">
            <w:pPr>
              <w:pStyle w:val="ListParagraph"/>
              <w:spacing w:line="240" w:lineRule="auto"/>
              <w:ind w:left="34" w:firstLine="0"/>
              <w:jc w:val="center"/>
              <w:rPr>
                <w:rFonts w:cs="Times New Roman"/>
                <w:szCs w:val="24"/>
              </w:rPr>
            </w:pPr>
          </w:p>
        </w:tc>
      </w:tr>
      <w:tr w:rsidR="00EC4343" w14:paraId="7A818092" w14:textId="77777777" w:rsidTr="00EC4343">
        <w:trPr>
          <w:trHeight w:val="227"/>
          <w:jc w:val="center"/>
        </w:trPr>
        <w:tc>
          <w:tcPr>
            <w:tcW w:w="362" w:type="pct"/>
            <w:vAlign w:val="center"/>
          </w:tcPr>
          <w:p w14:paraId="0679AB25"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3</w:t>
            </w:r>
          </w:p>
        </w:tc>
        <w:tc>
          <w:tcPr>
            <w:tcW w:w="1000" w:type="pct"/>
            <w:vAlign w:val="center"/>
          </w:tcPr>
          <w:p w14:paraId="04A760C5"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JumlahStall</w:t>
            </w:r>
          </w:p>
        </w:tc>
        <w:tc>
          <w:tcPr>
            <w:tcW w:w="1366" w:type="pct"/>
            <w:vAlign w:val="center"/>
          </w:tcPr>
          <w:p w14:paraId="24380D21"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VARCHAR(1000)</w:t>
            </w:r>
          </w:p>
        </w:tc>
        <w:tc>
          <w:tcPr>
            <w:tcW w:w="907" w:type="pct"/>
            <w:vAlign w:val="center"/>
          </w:tcPr>
          <w:p w14:paraId="155C813C"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NOT NULL</w:t>
            </w:r>
          </w:p>
        </w:tc>
        <w:tc>
          <w:tcPr>
            <w:tcW w:w="1366" w:type="pct"/>
            <w:vAlign w:val="center"/>
          </w:tcPr>
          <w:p w14:paraId="18D690E6" w14:textId="77777777" w:rsidR="00904514" w:rsidRDefault="00904514" w:rsidP="00EC4343">
            <w:pPr>
              <w:pStyle w:val="ListParagraph"/>
              <w:spacing w:line="240" w:lineRule="auto"/>
              <w:ind w:left="34" w:firstLine="0"/>
              <w:jc w:val="center"/>
              <w:rPr>
                <w:rFonts w:cs="Times New Roman"/>
                <w:szCs w:val="24"/>
              </w:rPr>
            </w:pPr>
          </w:p>
        </w:tc>
      </w:tr>
      <w:tr w:rsidR="00EC4343" w14:paraId="1222EB3E" w14:textId="77777777" w:rsidTr="00EC4343">
        <w:trPr>
          <w:trHeight w:val="227"/>
          <w:jc w:val="center"/>
        </w:trPr>
        <w:tc>
          <w:tcPr>
            <w:tcW w:w="362" w:type="pct"/>
            <w:vAlign w:val="center"/>
          </w:tcPr>
          <w:p w14:paraId="552E6A02"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4</w:t>
            </w:r>
          </w:p>
        </w:tc>
        <w:tc>
          <w:tcPr>
            <w:tcW w:w="1000" w:type="pct"/>
            <w:vAlign w:val="center"/>
          </w:tcPr>
          <w:p w14:paraId="62070DC7" w14:textId="77777777" w:rsidR="00EC4343" w:rsidRDefault="00904514" w:rsidP="00EC4343">
            <w:pPr>
              <w:pStyle w:val="ListParagraph"/>
              <w:spacing w:line="240" w:lineRule="auto"/>
              <w:ind w:left="34" w:firstLine="0"/>
              <w:jc w:val="center"/>
              <w:rPr>
                <w:rFonts w:cs="Times New Roman"/>
                <w:szCs w:val="24"/>
              </w:rPr>
            </w:pPr>
            <w:r>
              <w:rPr>
                <w:rFonts w:cs="Times New Roman"/>
                <w:szCs w:val="24"/>
              </w:rPr>
              <w:t>Nama</w:t>
            </w:r>
          </w:p>
          <w:p w14:paraId="70A5AA10" w14:textId="33370D54" w:rsidR="00904514" w:rsidRDefault="00904514" w:rsidP="00EC4343">
            <w:pPr>
              <w:pStyle w:val="ListParagraph"/>
              <w:spacing w:line="240" w:lineRule="auto"/>
              <w:ind w:left="34" w:firstLine="0"/>
              <w:jc w:val="center"/>
              <w:rPr>
                <w:rFonts w:cs="Times New Roman"/>
                <w:szCs w:val="24"/>
              </w:rPr>
            </w:pPr>
            <w:r>
              <w:rPr>
                <w:rFonts w:cs="Times New Roman"/>
                <w:szCs w:val="24"/>
              </w:rPr>
              <w:t>Departemen</w:t>
            </w:r>
          </w:p>
        </w:tc>
        <w:tc>
          <w:tcPr>
            <w:tcW w:w="1366" w:type="pct"/>
            <w:vAlign w:val="center"/>
          </w:tcPr>
          <w:p w14:paraId="1E7A11C3"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VARCHAR(1000)</w:t>
            </w:r>
          </w:p>
        </w:tc>
        <w:tc>
          <w:tcPr>
            <w:tcW w:w="907" w:type="pct"/>
            <w:vAlign w:val="center"/>
          </w:tcPr>
          <w:p w14:paraId="4C0839AF"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NOT NULL</w:t>
            </w:r>
          </w:p>
        </w:tc>
        <w:tc>
          <w:tcPr>
            <w:tcW w:w="1366" w:type="pct"/>
            <w:vAlign w:val="center"/>
          </w:tcPr>
          <w:p w14:paraId="7299D23A" w14:textId="77777777" w:rsidR="00904514" w:rsidRDefault="00904514" w:rsidP="00EC4343">
            <w:pPr>
              <w:pStyle w:val="ListParagraph"/>
              <w:spacing w:line="240" w:lineRule="auto"/>
              <w:ind w:left="34" w:firstLine="0"/>
              <w:jc w:val="center"/>
              <w:rPr>
                <w:rFonts w:cs="Times New Roman"/>
                <w:szCs w:val="24"/>
              </w:rPr>
            </w:pPr>
            <w:r>
              <w:rPr>
                <w:rFonts w:cs="Times New Roman"/>
                <w:szCs w:val="24"/>
              </w:rPr>
              <w:t>Foreign Key ke Departemen_DB (Nama_Departemen)</w:t>
            </w:r>
          </w:p>
        </w:tc>
      </w:tr>
    </w:tbl>
    <w:p w14:paraId="60A759DA" w14:textId="77777777" w:rsidR="00904514" w:rsidRDefault="00904514" w:rsidP="00904514">
      <w:pPr>
        <w:pStyle w:val="ListParagraph"/>
        <w:spacing w:line="240" w:lineRule="auto"/>
        <w:ind w:left="0"/>
        <w:rPr>
          <w:rFonts w:cs="Times New Roman"/>
          <w:b/>
          <w:bCs/>
          <w:szCs w:val="24"/>
        </w:rPr>
      </w:pPr>
    </w:p>
    <w:p w14:paraId="0F2EE01B" w14:textId="246452A3" w:rsidR="00904514" w:rsidRDefault="00904514" w:rsidP="00EE2393">
      <w:r>
        <w:t>Tabel DB_Stall merupakan tabel yang digunakan untuk menyimpan seluruh data dari setiap stall yang ada di PT. Adiputro Wirasejati. Stall merupakan pemberhentian yang ada pada setiap departemen pada divisi assembly. Tabel DB_Stall akan menyimpan id dari tiap Stall dengan field Stall_id, menyimpan nama stall dengan field NamaStall, menyimpan jumlah stall yang ada dengan field JumlahStall, dan menyimpan nama departemen dengan field NamaDepartemen. Primary Key dari tabel DB_Stall adalah field Stall_id, sedangkan Foreign Key dari DB_Stall adalah field NamaDepartemen yang terhubung dengan Nama_Departemen pada tabel Departemen_DB.</w:t>
      </w:r>
    </w:p>
    <w:p w14:paraId="37C2FD0D" w14:textId="77777777" w:rsidR="00EE2393" w:rsidRPr="00EC5204" w:rsidRDefault="00EE2393" w:rsidP="00EE2393"/>
    <w:p w14:paraId="1694E416" w14:textId="77777777" w:rsidR="00904514" w:rsidRPr="00243776" w:rsidRDefault="00904514" w:rsidP="00EC4343">
      <w:pPr>
        <w:pStyle w:val="captionTable"/>
      </w:pPr>
      <w:r w:rsidRPr="00243776">
        <w:t>Tabel 4.</w:t>
      </w:r>
      <w:r>
        <w:t>4</w:t>
      </w:r>
    </w:p>
    <w:p w14:paraId="68FEE633" w14:textId="0F6803BE" w:rsidR="00904514" w:rsidRPr="000C2E5D" w:rsidRDefault="00904514" w:rsidP="00EC4343">
      <w:pPr>
        <w:pStyle w:val="captionTable"/>
      </w:pPr>
      <w:r w:rsidRPr="00243776">
        <w:t>Tabel</w:t>
      </w:r>
      <w:r>
        <w:t xml:space="preserve"> Departemen_DB</w:t>
      </w:r>
    </w:p>
    <w:tbl>
      <w:tblPr>
        <w:tblStyle w:val="TableGrid"/>
        <w:tblW w:w="4735" w:type="pct"/>
        <w:jc w:val="center"/>
        <w:tblLook w:val="04A0" w:firstRow="1" w:lastRow="0" w:firstColumn="1" w:lastColumn="0" w:noHBand="0" w:noVBand="1"/>
      </w:tblPr>
      <w:tblGrid>
        <w:gridCol w:w="510"/>
        <w:gridCol w:w="2122"/>
        <w:gridCol w:w="2030"/>
        <w:gridCol w:w="1416"/>
        <w:gridCol w:w="1430"/>
      </w:tblGrid>
      <w:tr w:rsidR="00EE2393" w14:paraId="2822D595" w14:textId="77777777" w:rsidTr="00EE2393">
        <w:trPr>
          <w:trHeight w:val="227"/>
          <w:jc w:val="center"/>
        </w:trPr>
        <w:tc>
          <w:tcPr>
            <w:tcW w:w="340" w:type="pct"/>
            <w:vAlign w:val="center"/>
          </w:tcPr>
          <w:p w14:paraId="15D213F0"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452" w:type="pct"/>
            <w:vAlign w:val="center"/>
          </w:tcPr>
          <w:p w14:paraId="375396C2"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53" w:type="pct"/>
            <w:vAlign w:val="center"/>
          </w:tcPr>
          <w:p w14:paraId="1CCB6FA3"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83" w:type="pct"/>
            <w:vAlign w:val="center"/>
          </w:tcPr>
          <w:p w14:paraId="43868DEA"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873" w:type="pct"/>
            <w:vAlign w:val="center"/>
          </w:tcPr>
          <w:p w14:paraId="1BFF31B6" w14:textId="77777777" w:rsidR="00904514" w:rsidRPr="00243776" w:rsidRDefault="00904514" w:rsidP="00EE239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E2393" w14:paraId="4DC20C21" w14:textId="77777777" w:rsidTr="00EE2393">
        <w:trPr>
          <w:trHeight w:val="227"/>
          <w:jc w:val="center"/>
        </w:trPr>
        <w:tc>
          <w:tcPr>
            <w:tcW w:w="340" w:type="pct"/>
            <w:vAlign w:val="center"/>
          </w:tcPr>
          <w:p w14:paraId="5B686D0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1</w:t>
            </w:r>
          </w:p>
        </w:tc>
        <w:tc>
          <w:tcPr>
            <w:tcW w:w="1452" w:type="pct"/>
            <w:vAlign w:val="center"/>
          </w:tcPr>
          <w:p w14:paraId="502B6C59"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Departemen_id</w:t>
            </w:r>
          </w:p>
        </w:tc>
        <w:tc>
          <w:tcPr>
            <w:tcW w:w="1353" w:type="pct"/>
            <w:vAlign w:val="center"/>
          </w:tcPr>
          <w:p w14:paraId="2CE88520"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VARCHAR(1000)</w:t>
            </w:r>
          </w:p>
        </w:tc>
        <w:tc>
          <w:tcPr>
            <w:tcW w:w="983" w:type="pct"/>
            <w:vAlign w:val="center"/>
          </w:tcPr>
          <w:p w14:paraId="6F47DA97"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PRIMARY KEY</w:t>
            </w:r>
          </w:p>
        </w:tc>
        <w:tc>
          <w:tcPr>
            <w:tcW w:w="873" w:type="pct"/>
            <w:vAlign w:val="center"/>
          </w:tcPr>
          <w:p w14:paraId="3299B503"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auto increment</w:t>
            </w:r>
          </w:p>
        </w:tc>
      </w:tr>
      <w:tr w:rsidR="00EE2393" w14:paraId="49CBC0C8" w14:textId="77777777" w:rsidTr="00EE2393">
        <w:trPr>
          <w:trHeight w:val="227"/>
          <w:jc w:val="center"/>
        </w:trPr>
        <w:tc>
          <w:tcPr>
            <w:tcW w:w="340" w:type="pct"/>
            <w:vAlign w:val="center"/>
          </w:tcPr>
          <w:p w14:paraId="2858383D"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2</w:t>
            </w:r>
          </w:p>
        </w:tc>
        <w:tc>
          <w:tcPr>
            <w:tcW w:w="1452" w:type="pct"/>
            <w:vAlign w:val="center"/>
          </w:tcPr>
          <w:p w14:paraId="5B72455D"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Nama_Departemen</w:t>
            </w:r>
          </w:p>
        </w:tc>
        <w:tc>
          <w:tcPr>
            <w:tcW w:w="1353" w:type="pct"/>
            <w:vAlign w:val="center"/>
          </w:tcPr>
          <w:p w14:paraId="49DBEC62"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VARCHAR(1000)</w:t>
            </w:r>
          </w:p>
        </w:tc>
        <w:tc>
          <w:tcPr>
            <w:tcW w:w="983" w:type="pct"/>
            <w:vAlign w:val="center"/>
          </w:tcPr>
          <w:p w14:paraId="15083F2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873" w:type="pct"/>
            <w:vAlign w:val="center"/>
          </w:tcPr>
          <w:p w14:paraId="786B5C95" w14:textId="77777777" w:rsidR="00904514" w:rsidRDefault="00904514" w:rsidP="00EE2393">
            <w:pPr>
              <w:pStyle w:val="ListParagraph"/>
              <w:spacing w:line="240" w:lineRule="auto"/>
              <w:ind w:left="0" w:firstLine="0"/>
              <w:jc w:val="center"/>
              <w:rPr>
                <w:rFonts w:cs="Times New Roman"/>
                <w:szCs w:val="24"/>
              </w:rPr>
            </w:pPr>
          </w:p>
        </w:tc>
      </w:tr>
      <w:tr w:rsidR="00EE2393" w14:paraId="2E52EE24" w14:textId="77777777" w:rsidTr="00EE2393">
        <w:trPr>
          <w:trHeight w:val="227"/>
          <w:jc w:val="center"/>
        </w:trPr>
        <w:tc>
          <w:tcPr>
            <w:tcW w:w="340" w:type="pct"/>
            <w:vAlign w:val="center"/>
          </w:tcPr>
          <w:p w14:paraId="28AF8DDA"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3</w:t>
            </w:r>
          </w:p>
        </w:tc>
        <w:tc>
          <w:tcPr>
            <w:tcW w:w="1452" w:type="pct"/>
            <w:vAlign w:val="center"/>
          </w:tcPr>
          <w:p w14:paraId="71E1ABD3"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AksesTipeDatabase</w:t>
            </w:r>
          </w:p>
        </w:tc>
        <w:tc>
          <w:tcPr>
            <w:tcW w:w="1353" w:type="pct"/>
            <w:vAlign w:val="center"/>
          </w:tcPr>
          <w:p w14:paraId="7989B05D"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ARRAY</w:t>
            </w:r>
          </w:p>
        </w:tc>
        <w:tc>
          <w:tcPr>
            <w:tcW w:w="983" w:type="pct"/>
            <w:vAlign w:val="center"/>
          </w:tcPr>
          <w:p w14:paraId="323FE39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873" w:type="pct"/>
            <w:vAlign w:val="center"/>
          </w:tcPr>
          <w:p w14:paraId="580AB873" w14:textId="77777777" w:rsidR="00904514" w:rsidRDefault="00904514" w:rsidP="00EE2393">
            <w:pPr>
              <w:pStyle w:val="ListParagraph"/>
              <w:spacing w:line="240" w:lineRule="auto"/>
              <w:ind w:left="0" w:firstLine="0"/>
              <w:jc w:val="center"/>
              <w:rPr>
                <w:rFonts w:cs="Times New Roman"/>
                <w:szCs w:val="24"/>
              </w:rPr>
            </w:pPr>
          </w:p>
        </w:tc>
      </w:tr>
      <w:tr w:rsidR="00EE2393" w14:paraId="4BA3DDC2" w14:textId="77777777" w:rsidTr="00EE2393">
        <w:trPr>
          <w:trHeight w:val="227"/>
          <w:jc w:val="center"/>
        </w:trPr>
        <w:tc>
          <w:tcPr>
            <w:tcW w:w="340" w:type="pct"/>
            <w:vAlign w:val="center"/>
          </w:tcPr>
          <w:p w14:paraId="3E86B72A"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4</w:t>
            </w:r>
          </w:p>
        </w:tc>
        <w:tc>
          <w:tcPr>
            <w:tcW w:w="1452" w:type="pct"/>
            <w:vAlign w:val="center"/>
          </w:tcPr>
          <w:p w14:paraId="512DA92A"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Created_at</w:t>
            </w:r>
          </w:p>
        </w:tc>
        <w:tc>
          <w:tcPr>
            <w:tcW w:w="1353" w:type="pct"/>
            <w:vAlign w:val="center"/>
          </w:tcPr>
          <w:p w14:paraId="5FBF811B"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3" w:type="pct"/>
            <w:vAlign w:val="center"/>
          </w:tcPr>
          <w:p w14:paraId="50C8C246"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873" w:type="pct"/>
            <w:vAlign w:val="center"/>
          </w:tcPr>
          <w:p w14:paraId="40D1CCA0" w14:textId="77777777" w:rsidR="00904514" w:rsidRDefault="00904514" w:rsidP="00EE2393">
            <w:pPr>
              <w:pStyle w:val="ListParagraph"/>
              <w:spacing w:line="240" w:lineRule="auto"/>
              <w:ind w:left="0" w:firstLine="0"/>
              <w:jc w:val="center"/>
              <w:rPr>
                <w:rFonts w:cs="Times New Roman"/>
                <w:szCs w:val="24"/>
              </w:rPr>
            </w:pPr>
          </w:p>
        </w:tc>
      </w:tr>
      <w:tr w:rsidR="00EE2393" w14:paraId="5AB52BB9" w14:textId="77777777" w:rsidTr="00EE2393">
        <w:trPr>
          <w:trHeight w:val="227"/>
          <w:jc w:val="center"/>
        </w:trPr>
        <w:tc>
          <w:tcPr>
            <w:tcW w:w="340" w:type="pct"/>
            <w:vAlign w:val="center"/>
          </w:tcPr>
          <w:p w14:paraId="687F27D4"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5</w:t>
            </w:r>
          </w:p>
        </w:tc>
        <w:tc>
          <w:tcPr>
            <w:tcW w:w="1452" w:type="pct"/>
            <w:vAlign w:val="center"/>
          </w:tcPr>
          <w:p w14:paraId="7127CD60"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Updated_at</w:t>
            </w:r>
          </w:p>
        </w:tc>
        <w:tc>
          <w:tcPr>
            <w:tcW w:w="1353" w:type="pct"/>
            <w:vAlign w:val="center"/>
          </w:tcPr>
          <w:p w14:paraId="1EFEC228"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DATETIME</w:t>
            </w:r>
          </w:p>
        </w:tc>
        <w:tc>
          <w:tcPr>
            <w:tcW w:w="983" w:type="pct"/>
            <w:vAlign w:val="center"/>
          </w:tcPr>
          <w:p w14:paraId="2E6B29C3" w14:textId="77777777" w:rsidR="00904514" w:rsidRDefault="00904514" w:rsidP="00EE2393">
            <w:pPr>
              <w:pStyle w:val="ListParagraph"/>
              <w:spacing w:line="240" w:lineRule="auto"/>
              <w:ind w:left="0" w:firstLine="0"/>
              <w:jc w:val="center"/>
              <w:rPr>
                <w:rFonts w:cs="Times New Roman"/>
                <w:szCs w:val="24"/>
              </w:rPr>
            </w:pPr>
            <w:r>
              <w:rPr>
                <w:rFonts w:cs="Times New Roman"/>
                <w:szCs w:val="24"/>
              </w:rPr>
              <w:t>NOT NULL</w:t>
            </w:r>
          </w:p>
        </w:tc>
        <w:tc>
          <w:tcPr>
            <w:tcW w:w="873" w:type="pct"/>
            <w:vAlign w:val="center"/>
          </w:tcPr>
          <w:p w14:paraId="602DDE47" w14:textId="77777777" w:rsidR="00904514" w:rsidRDefault="00904514" w:rsidP="00EE2393">
            <w:pPr>
              <w:pStyle w:val="ListParagraph"/>
              <w:spacing w:line="240" w:lineRule="auto"/>
              <w:ind w:left="0" w:firstLine="0"/>
              <w:jc w:val="center"/>
              <w:rPr>
                <w:rFonts w:cs="Times New Roman"/>
                <w:szCs w:val="24"/>
              </w:rPr>
            </w:pPr>
          </w:p>
        </w:tc>
      </w:tr>
    </w:tbl>
    <w:p w14:paraId="735B418E" w14:textId="77777777" w:rsidR="00904514" w:rsidRDefault="00904514" w:rsidP="00904514">
      <w:pPr>
        <w:pStyle w:val="ListParagraph"/>
        <w:ind w:left="0"/>
        <w:rPr>
          <w:rFonts w:cs="Times New Roman"/>
          <w:szCs w:val="24"/>
        </w:rPr>
      </w:pPr>
    </w:p>
    <w:p w14:paraId="2195DD64" w14:textId="67CDCD7A" w:rsidR="00EE2393" w:rsidRDefault="00904514" w:rsidP="00EE2393">
      <w:r>
        <w:t xml:space="preserve">Tabel Departemen_DB adalah tabel yang digunakan untuk menyimpan seluruh data dan informasi dari seluruh Departemen yang ada pada divisi assembly pada PT. Adiputro Wirasejati. Salah satu contoh departemen yang ada pada PT. Adiputro Wirasejati adalah Departemen Body Welding. Tabel Departemen_DB </w:t>
      </w:r>
      <w:r>
        <w:lastRenderedPageBreak/>
        <w:t xml:space="preserve">akan menyimpan id dari setiap departemen dengan field Departemen_id, menyimpan tipe database dengan field AksesTipeDatabase, menyimpan tanggal dibuatnya departemen dengan field Created_at, dan menyimpan perubahan terhadap departemen yang ada dengan field Updated_at. Tabel Departemen_DB memiliki sebuah Primary Key yaitu field Departemen_id. </w:t>
      </w:r>
    </w:p>
    <w:p w14:paraId="5D50A174" w14:textId="77777777" w:rsidR="00EE2393" w:rsidRPr="000A6BBC" w:rsidRDefault="00EE2393" w:rsidP="00EE2393"/>
    <w:p w14:paraId="7A4553BC" w14:textId="77777777" w:rsidR="00904514" w:rsidRPr="00EC4343" w:rsidRDefault="00904514" w:rsidP="00EC4343">
      <w:pPr>
        <w:pStyle w:val="captionTable"/>
      </w:pPr>
      <w:r w:rsidRPr="00EC4343">
        <w:t>Tabel 4.5</w:t>
      </w:r>
    </w:p>
    <w:p w14:paraId="50AA4FAD" w14:textId="54E349E2" w:rsidR="00904514" w:rsidRPr="00EC4343" w:rsidRDefault="00904514" w:rsidP="00EC4343">
      <w:pPr>
        <w:pStyle w:val="captionTable"/>
      </w:pPr>
      <w:r w:rsidRPr="00EC4343">
        <w:t>Tabel MasterKit</w:t>
      </w:r>
    </w:p>
    <w:tbl>
      <w:tblPr>
        <w:tblStyle w:val="TableGrid"/>
        <w:tblW w:w="4658" w:type="pct"/>
        <w:jc w:val="center"/>
        <w:tblLook w:val="04A0" w:firstRow="1" w:lastRow="0" w:firstColumn="1" w:lastColumn="0" w:noHBand="0" w:noVBand="1"/>
      </w:tblPr>
      <w:tblGrid>
        <w:gridCol w:w="510"/>
        <w:gridCol w:w="1894"/>
        <w:gridCol w:w="2030"/>
        <w:gridCol w:w="1476"/>
        <w:gridCol w:w="1476"/>
      </w:tblGrid>
      <w:tr w:rsidR="00904514" w14:paraId="4CAAE7DE" w14:textId="77777777" w:rsidTr="00EC4343">
        <w:trPr>
          <w:trHeight w:val="227"/>
          <w:jc w:val="center"/>
        </w:trPr>
        <w:tc>
          <w:tcPr>
            <w:tcW w:w="345" w:type="pct"/>
            <w:vAlign w:val="center"/>
          </w:tcPr>
          <w:p w14:paraId="30BF8DC5"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No</w:t>
            </w:r>
          </w:p>
        </w:tc>
        <w:tc>
          <w:tcPr>
            <w:tcW w:w="1282" w:type="pct"/>
            <w:vAlign w:val="center"/>
          </w:tcPr>
          <w:p w14:paraId="3FAE83F3"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Kolom</w:t>
            </w:r>
          </w:p>
        </w:tc>
        <w:tc>
          <w:tcPr>
            <w:tcW w:w="1374" w:type="pct"/>
            <w:vAlign w:val="center"/>
          </w:tcPr>
          <w:p w14:paraId="2508E2C3"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Tipe</w:t>
            </w:r>
          </w:p>
        </w:tc>
        <w:tc>
          <w:tcPr>
            <w:tcW w:w="999" w:type="pct"/>
            <w:vAlign w:val="center"/>
          </w:tcPr>
          <w:p w14:paraId="60F01261"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Constraint</w:t>
            </w:r>
          </w:p>
        </w:tc>
        <w:tc>
          <w:tcPr>
            <w:tcW w:w="999" w:type="pct"/>
            <w:vAlign w:val="center"/>
          </w:tcPr>
          <w:p w14:paraId="74FDEE46" w14:textId="77777777" w:rsidR="00904514" w:rsidRPr="00243776" w:rsidRDefault="00904514" w:rsidP="00EE2393">
            <w:pPr>
              <w:pStyle w:val="ListParagraph"/>
              <w:ind w:left="0" w:firstLine="0"/>
              <w:jc w:val="center"/>
              <w:rPr>
                <w:rFonts w:cs="Times New Roman"/>
                <w:b/>
                <w:bCs/>
                <w:szCs w:val="24"/>
              </w:rPr>
            </w:pPr>
            <w:r w:rsidRPr="00243776">
              <w:rPr>
                <w:rFonts w:cs="Times New Roman"/>
                <w:b/>
                <w:bCs/>
                <w:szCs w:val="24"/>
              </w:rPr>
              <w:t>Keterangan</w:t>
            </w:r>
          </w:p>
        </w:tc>
      </w:tr>
      <w:tr w:rsidR="00904514" w14:paraId="4EB520B4" w14:textId="77777777" w:rsidTr="00EC4343">
        <w:trPr>
          <w:trHeight w:val="227"/>
          <w:jc w:val="center"/>
        </w:trPr>
        <w:tc>
          <w:tcPr>
            <w:tcW w:w="345" w:type="pct"/>
            <w:vAlign w:val="center"/>
          </w:tcPr>
          <w:p w14:paraId="538E13FA" w14:textId="77777777" w:rsidR="00904514" w:rsidRDefault="00904514" w:rsidP="00EE2393">
            <w:pPr>
              <w:pStyle w:val="ListParagraph"/>
              <w:ind w:left="0" w:firstLine="0"/>
              <w:jc w:val="center"/>
              <w:rPr>
                <w:rFonts w:cs="Times New Roman"/>
                <w:szCs w:val="24"/>
              </w:rPr>
            </w:pPr>
            <w:r>
              <w:rPr>
                <w:rFonts w:cs="Times New Roman"/>
                <w:szCs w:val="24"/>
              </w:rPr>
              <w:t>1</w:t>
            </w:r>
          </w:p>
        </w:tc>
        <w:tc>
          <w:tcPr>
            <w:tcW w:w="1282" w:type="pct"/>
            <w:vAlign w:val="center"/>
          </w:tcPr>
          <w:p w14:paraId="0CA13FFB" w14:textId="77777777" w:rsidR="00904514" w:rsidRDefault="00904514" w:rsidP="00EE2393">
            <w:pPr>
              <w:pStyle w:val="ListParagraph"/>
              <w:ind w:left="0" w:firstLine="0"/>
              <w:jc w:val="center"/>
              <w:rPr>
                <w:rFonts w:cs="Times New Roman"/>
                <w:szCs w:val="24"/>
              </w:rPr>
            </w:pPr>
            <w:r>
              <w:rPr>
                <w:rFonts w:cs="Times New Roman"/>
                <w:szCs w:val="24"/>
              </w:rPr>
              <w:t>Master_id</w:t>
            </w:r>
          </w:p>
        </w:tc>
        <w:tc>
          <w:tcPr>
            <w:tcW w:w="1374" w:type="pct"/>
            <w:vAlign w:val="center"/>
          </w:tcPr>
          <w:p w14:paraId="212031B7" w14:textId="77777777" w:rsidR="00904514" w:rsidRDefault="00904514" w:rsidP="00EE2393">
            <w:pPr>
              <w:pStyle w:val="ListParagraph"/>
              <w:ind w:left="0" w:firstLine="0"/>
              <w:jc w:val="center"/>
              <w:rPr>
                <w:rFonts w:cs="Times New Roman"/>
                <w:szCs w:val="24"/>
              </w:rPr>
            </w:pPr>
            <w:r>
              <w:rPr>
                <w:rFonts w:cs="Times New Roman"/>
                <w:szCs w:val="24"/>
              </w:rPr>
              <w:t>VARCHAR(1000)</w:t>
            </w:r>
          </w:p>
        </w:tc>
        <w:tc>
          <w:tcPr>
            <w:tcW w:w="999" w:type="pct"/>
            <w:vAlign w:val="center"/>
          </w:tcPr>
          <w:p w14:paraId="6B1FEF6D" w14:textId="77777777" w:rsidR="00904514" w:rsidRDefault="00904514" w:rsidP="00EE2393">
            <w:pPr>
              <w:pStyle w:val="ListParagraph"/>
              <w:ind w:left="0" w:firstLine="0"/>
              <w:jc w:val="center"/>
              <w:rPr>
                <w:rFonts w:cs="Times New Roman"/>
                <w:szCs w:val="24"/>
              </w:rPr>
            </w:pPr>
            <w:r>
              <w:rPr>
                <w:rFonts w:cs="Times New Roman"/>
                <w:szCs w:val="24"/>
              </w:rPr>
              <w:t>PRIMARY KEY</w:t>
            </w:r>
          </w:p>
        </w:tc>
        <w:tc>
          <w:tcPr>
            <w:tcW w:w="999" w:type="pct"/>
            <w:vAlign w:val="center"/>
          </w:tcPr>
          <w:p w14:paraId="43312068" w14:textId="77777777" w:rsidR="00904514" w:rsidRDefault="00904514" w:rsidP="00EE2393">
            <w:pPr>
              <w:pStyle w:val="ListParagraph"/>
              <w:ind w:left="0" w:firstLine="0"/>
              <w:jc w:val="center"/>
              <w:rPr>
                <w:rFonts w:cs="Times New Roman"/>
                <w:szCs w:val="24"/>
              </w:rPr>
            </w:pPr>
            <w:r>
              <w:rPr>
                <w:rFonts w:cs="Times New Roman"/>
                <w:szCs w:val="24"/>
              </w:rPr>
              <w:t>auto increment</w:t>
            </w:r>
          </w:p>
        </w:tc>
      </w:tr>
      <w:tr w:rsidR="00904514" w14:paraId="6848E1FD" w14:textId="77777777" w:rsidTr="00EC4343">
        <w:trPr>
          <w:trHeight w:val="227"/>
          <w:jc w:val="center"/>
        </w:trPr>
        <w:tc>
          <w:tcPr>
            <w:tcW w:w="345" w:type="pct"/>
            <w:vAlign w:val="center"/>
          </w:tcPr>
          <w:p w14:paraId="15B47AF3" w14:textId="77777777" w:rsidR="00904514" w:rsidRDefault="00904514" w:rsidP="00EE2393">
            <w:pPr>
              <w:pStyle w:val="ListParagraph"/>
              <w:ind w:left="0" w:firstLine="0"/>
              <w:jc w:val="center"/>
              <w:rPr>
                <w:rFonts w:cs="Times New Roman"/>
                <w:szCs w:val="24"/>
              </w:rPr>
            </w:pPr>
            <w:r>
              <w:rPr>
                <w:rFonts w:cs="Times New Roman"/>
                <w:szCs w:val="24"/>
              </w:rPr>
              <w:t>2</w:t>
            </w:r>
          </w:p>
        </w:tc>
        <w:tc>
          <w:tcPr>
            <w:tcW w:w="1282" w:type="pct"/>
            <w:vAlign w:val="center"/>
          </w:tcPr>
          <w:p w14:paraId="47DD82C9" w14:textId="77777777" w:rsidR="00904514" w:rsidRDefault="00904514" w:rsidP="00EE2393">
            <w:pPr>
              <w:pStyle w:val="ListParagraph"/>
              <w:ind w:left="0" w:firstLine="0"/>
              <w:jc w:val="center"/>
              <w:rPr>
                <w:rFonts w:cs="Times New Roman"/>
                <w:szCs w:val="24"/>
              </w:rPr>
            </w:pPr>
            <w:r>
              <w:rPr>
                <w:rFonts w:cs="Times New Roman"/>
                <w:szCs w:val="24"/>
              </w:rPr>
              <w:t>Kode_kit</w:t>
            </w:r>
          </w:p>
        </w:tc>
        <w:tc>
          <w:tcPr>
            <w:tcW w:w="1374" w:type="pct"/>
            <w:vAlign w:val="center"/>
          </w:tcPr>
          <w:p w14:paraId="17EF2FF0" w14:textId="77777777" w:rsidR="00904514" w:rsidRDefault="00904514" w:rsidP="00EE2393">
            <w:pPr>
              <w:pStyle w:val="ListParagraph"/>
              <w:ind w:left="0" w:firstLine="0"/>
              <w:jc w:val="center"/>
              <w:rPr>
                <w:rFonts w:cs="Times New Roman"/>
                <w:szCs w:val="24"/>
              </w:rPr>
            </w:pPr>
            <w:r>
              <w:rPr>
                <w:rFonts w:cs="Times New Roman"/>
                <w:szCs w:val="24"/>
              </w:rPr>
              <w:t>VARCHAR(1000)</w:t>
            </w:r>
          </w:p>
        </w:tc>
        <w:tc>
          <w:tcPr>
            <w:tcW w:w="999" w:type="pct"/>
            <w:vAlign w:val="center"/>
          </w:tcPr>
          <w:p w14:paraId="4E0ED8A3"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2A99C5E0" w14:textId="043D1058" w:rsidR="00904514" w:rsidRDefault="00904514" w:rsidP="00EE2393">
            <w:pPr>
              <w:pStyle w:val="ListParagraph"/>
              <w:ind w:left="0" w:firstLine="0"/>
              <w:jc w:val="center"/>
              <w:rPr>
                <w:rFonts w:cs="Times New Roman"/>
                <w:szCs w:val="24"/>
              </w:rPr>
            </w:pPr>
          </w:p>
        </w:tc>
      </w:tr>
      <w:tr w:rsidR="00904514" w14:paraId="3E14A38F" w14:textId="77777777" w:rsidTr="00EC4343">
        <w:trPr>
          <w:trHeight w:val="227"/>
          <w:jc w:val="center"/>
        </w:trPr>
        <w:tc>
          <w:tcPr>
            <w:tcW w:w="345" w:type="pct"/>
            <w:vAlign w:val="center"/>
          </w:tcPr>
          <w:p w14:paraId="4F1288EA" w14:textId="77777777" w:rsidR="00904514" w:rsidRDefault="00904514" w:rsidP="00EE2393">
            <w:pPr>
              <w:pStyle w:val="ListParagraph"/>
              <w:ind w:left="0" w:firstLine="0"/>
              <w:jc w:val="center"/>
              <w:rPr>
                <w:rFonts w:cs="Times New Roman"/>
                <w:szCs w:val="24"/>
              </w:rPr>
            </w:pPr>
            <w:r>
              <w:rPr>
                <w:rFonts w:cs="Times New Roman"/>
                <w:szCs w:val="24"/>
              </w:rPr>
              <w:t>3</w:t>
            </w:r>
          </w:p>
        </w:tc>
        <w:tc>
          <w:tcPr>
            <w:tcW w:w="1282" w:type="pct"/>
            <w:vAlign w:val="center"/>
          </w:tcPr>
          <w:p w14:paraId="151B6954" w14:textId="77777777" w:rsidR="00904514" w:rsidRDefault="00904514" w:rsidP="00EE2393">
            <w:pPr>
              <w:pStyle w:val="ListParagraph"/>
              <w:ind w:left="0" w:firstLine="0"/>
              <w:jc w:val="center"/>
              <w:rPr>
                <w:rFonts w:cs="Times New Roman"/>
                <w:szCs w:val="24"/>
              </w:rPr>
            </w:pPr>
            <w:r>
              <w:rPr>
                <w:rFonts w:cs="Times New Roman"/>
                <w:szCs w:val="24"/>
              </w:rPr>
              <w:t>Stall</w:t>
            </w:r>
          </w:p>
        </w:tc>
        <w:tc>
          <w:tcPr>
            <w:tcW w:w="1374" w:type="pct"/>
            <w:vAlign w:val="center"/>
          </w:tcPr>
          <w:p w14:paraId="57A479B4" w14:textId="77777777" w:rsidR="00904514" w:rsidRDefault="00904514" w:rsidP="00EE2393">
            <w:pPr>
              <w:pStyle w:val="ListParagraph"/>
              <w:ind w:left="0" w:firstLine="0"/>
              <w:jc w:val="center"/>
              <w:rPr>
                <w:rFonts w:cs="Times New Roman"/>
                <w:szCs w:val="24"/>
              </w:rPr>
            </w:pPr>
            <w:r>
              <w:rPr>
                <w:rFonts w:cs="Times New Roman"/>
                <w:szCs w:val="24"/>
              </w:rPr>
              <w:t>INT(20)</w:t>
            </w:r>
          </w:p>
        </w:tc>
        <w:tc>
          <w:tcPr>
            <w:tcW w:w="999" w:type="pct"/>
            <w:vAlign w:val="center"/>
          </w:tcPr>
          <w:p w14:paraId="5BDDE573"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6AB85EAB" w14:textId="77777777" w:rsidR="00904514" w:rsidRDefault="00904514" w:rsidP="00EE2393">
            <w:pPr>
              <w:pStyle w:val="ListParagraph"/>
              <w:ind w:left="0" w:firstLine="0"/>
              <w:jc w:val="center"/>
              <w:rPr>
                <w:rFonts w:cs="Times New Roman"/>
                <w:szCs w:val="24"/>
              </w:rPr>
            </w:pPr>
          </w:p>
        </w:tc>
      </w:tr>
      <w:tr w:rsidR="00904514" w14:paraId="34808EAF" w14:textId="77777777" w:rsidTr="00EC4343">
        <w:trPr>
          <w:trHeight w:val="227"/>
          <w:jc w:val="center"/>
        </w:trPr>
        <w:tc>
          <w:tcPr>
            <w:tcW w:w="345" w:type="pct"/>
            <w:vAlign w:val="center"/>
          </w:tcPr>
          <w:p w14:paraId="38D36BD5" w14:textId="77777777" w:rsidR="00904514" w:rsidRDefault="00904514" w:rsidP="00EE2393">
            <w:pPr>
              <w:pStyle w:val="ListParagraph"/>
              <w:ind w:left="0" w:firstLine="0"/>
              <w:jc w:val="center"/>
              <w:rPr>
                <w:rFonts w:cs="Times New Roman"/>
                <w:szCs w:val="24"/>
              </w:rPr>
            </w:pPr>
            <w:r>
              <w:rPr>
                <w:rFonts w:cs="Times New Roman"/>
                <w:szCs w:val="24"/>
              </w:rPr>
              <w:t>4</w:t>
            </w:r>
          </w:p>
        </w:tc>
        <w:tc>
          <w:tcPr>
            <w:tcW w:w="1282" w:type="pct"/>
            <w:vAlign w:val="center"/>
          </w:tcPr>
          <w:p w14:paraId="21DC9DC7" w14:textId="77777777" w:rsidR="00904514" w:rsidRDefault="00904514" w:rsidP="00EE2393">
            <w:pPr>
              <w:pStyle w:val="ListParagraph"/>
              <w:ind w:left="0" w:firstLine="0"/>
              <w:jc w:val="center"/>
              <w:rPr>
                <w:rFonts w:cs="Times New Roman"/>
                <w:szCs w:val="24"/>
              </w:rPr>
            </w:pPr>
            <w:r>
              <w:rPr>
                <w:rFonts w:cs="Times New Roman"/>
                <w:szCs w:val="24"/>
              </w:rPr>
              <w:t>Nama_kit</w:t>
            </w:r>
          </w:p>
        </w:tc>
        <w:tc>
          <w:tcPr>
            <w:tcW w:w="1374" w:type="pct"/>
            <w:vAlign w:val="center"/>
          </w:tcPr>
          <w:p w14:paraId="279D9524" w14:textId="77777777" w:rsidR="00904514" w:rsidRDefault="00904514" w:rsidP="00EE2393">
            <w:pPr>
              <w:pStyle w:val="ListParagraph"/>
              <w:ind w:left="0" w:firstLine="0"/>
              <w:jc w:val="center"/>
              <w:rPr>
                <w:rFonts w:cs="Times New Roman"/>
                <w:szCs w:val="24"/>
              </w:rPr>
            </w:pPr>
            <w:r>
              <w:rPr>
                <w:rFonts w:cs="Times New Roman"/>
                <w:szCs w:val="24"/>
              </w:rPr>
              <w:t>VARCHAR(1000)</w:t>
            </w:r>
          </w:p>
        </w:tc>
        <w:tc>
          <w:tcPr>
            <w:tcW w:w="999" w:type="pct"/>
            <w:vAlign w:val="center"/>
          </w:tcPr>
          <w:p w14:paraId="636F423E"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3E4D3F42" w14:textId="77777777" w:rsidR="00904514" w:rsidRDefault="00904514" w:rsidP="00EE2393">
            <w:pPr>
              <w:pStyle w:val="ListParagraph"/>
              <w:ind w:left="0" w:firstLine="0"/>
              <w:jc w:val="center"/>
              <w:rPr>
                <w:rFonts w:cs="Times New Roman"/>
                <w:szCs w:val="24"/>
              </w:rPr>
            </w:pPr>
          </w:p>
        </w:tc>
      </w:tr>
      <w:tr w:rsidR="00904514" w14:paraId="0E03E748" w14:textId="77777777" w:rsidTr="00EC4343">
        <w:trPr>
          <w:trHeight w:val="227"/>
          <w:jc w:val="center"/>
        </w:trPr>
        <w:tc>
          <w:tcPr>
            <w:tcW w:w="345" w:type="pct"/>
            <w:vAlign w:val="center"/>
          </w:tcPr>
          <w:p w14:paraId="42EEA2E5" w14:textId="77777777" w:rsidR="00904514" w:rsidRDefault="00904514" w:rsidP="00EE2393">
            <w:pPr>
              <w:pStyle w:val="ListParagraph"/>
              <w:ind w:left="0" w:firstLine="0"/>
              <w:jc w:val="center"/>
              <w:rPr>
                <w:rFonts w:cs="Times New Roman"/>
                <w:szCs w:val="24"/>
              </w:rPr>
            </w:pPr>
            <w:r>
              <w:rPr>
                <w:rFonts w:cs="Times New Roman"/>
                <w:szCs w:val="24"/>
              </w:rPr>
              <w:t>5</w:t>
            </w:r>
          </w:p>
        </w:tc>
        <w:tc>
          <w:tcPr>
            <w:tcW w:w="1282" w:type="pct"/>
            <w:vAlign w:val="center"/>
          </w:tcPr>
          <w:p w14:paraId="57EC046E" w14:textId="77777777" w:rsidR="00904514" w:rsidRDefault="00904514" w:rsidP="00EE2393">
            <w:pPr>
              <w:pStyle w:val="ListParagraph"/>
              <w:ind w:left="0" w:firstLine="0"/>
              <w:jc w:val="center"/>
              <w:rPr>
                <w:rFonts w:cs="Times New Roman"/>
                <w:szCs w:val="24"/>
              </w:rPr>
            </w:pPr>
            <w:r>
              <w:rPr>
                <w:rFonts w:cs="Times New Roman"/>
                <w:szCs w:val="24"/>
              </w:rPr>
              <w:t xml:space="preserve">Komponen </w:t>
            </w:r>
          </w:p>
        </w:tc>
        <w:tc>
          <w:tcPr>
            <w:tcW w:w="1374" w:type="pct"/>
            <w:vAlign w:val="center"/>
          </w:tcPr>
          <w:p w14:paraId="1472D69E" w14:textId="77777777" w:rsidR="00904514" w:rsidRDefault="00904514" w:rsidP="00EE2393">
            <w:pPr>
              <w:pStyle w:val="ListParagraph"/>
              <w:ind w:left="0" w:firstLine="0"/>
              <w:jc w:val="center"/>
              <w:rPr>
                <w:rFonts w:cs="Times New Roman"/>
                <w:szCs w:val="24"/>
              </w:rPr>
            </w:pPr>
            <w:r>
              <w:rPr>
                <w:rFonts w:cs="Times New Roman"/>
                <w:szCs w:val="24"/>
              </w:rPr>
              <w:t>ARRAY</w:t>
            </w:r>
          </w:p>
        </w:tc>
        <w:tc>
          <w:tcPr>
            <w:tcW w:w="999" w:type="pct"/>
            <w:vAlign w:val="center"/>
          </w:tcPr>
          <w:p w14:paraId="14A01908"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5CED1322" w14:textId="77777777" w:rsidR="00904514" w:rsidRDefault="00904514" w:rsidP="00EE2393">
            <w:pPr>
              <w:pStyle w:val="ListParagraph"/>
              <w:ind w:left="0" w:firstLine="0"/>
              <w:jc w:val="center"/>
              <w:rPr>
                <w:rFonts w:cs="Times New Roman"/>
                <w:szCs w:val="24"/>
              </w:rPr>
            </w:pPr>
          </w:p>
        </w:tc>
      </w:tr>
      <w:tr w:rsidR="00904514" w14:paraId="705D2B11" w14:textId="77777777" w:rsidTr="00EC4343">
        <w:trPr>
          <w:trHeight w:val="227"/>
          <w:jc w:val="center"/>
        </w:trPr>
        <w:tc>
          <w:tcPr>
            <w:tcW w:w="345" w:type="pct"/>
            <w:vAlign w:val="center"/>
          </w:tcPr>
          <w:p w14:paraId="46CC6629" w14:textId="77777777" w:rsidR="00904514" w:rsidRDefault="00904514" w:rsidP="00EE2393">
            <w:pPr>
              <w:pStyle w:val="ListParagraph"/>
              <w:ind w:left="0" w:firstLine="0"/>
              <w:jc w:val="center"/>
              <w:rPr>
                <w:rFonts w:cs="Times New Roman"/>
                <w:szCs w:val="24"/>
              </w:rPr>
            </w:pPr>
            <w:r>
              <w:rPr>
                <w:rFonts w:cs="Times New Roman"/>
                <w:szCs w:val="24"/>
              </w:rPr>
              <w:t>6</w:t>
            </w:r>
          </w:p>
        </w:tc>
        <w:tc>
          <w:tcPr>
            <w:tcW w:w="1282" w:type="pct"/>
            <w:vAlign w:val="center"/>
          </w:tcPr>
          <w:p w14:paraId="2A7804CB" w14:textId="77777777" w:rsidR="00904514" w:rsidRDefault="00904514" w:rsidP="00EE2393">
            <w:pPr>
              <w:pStyle w:val="ListParagraph"/>
              <w:ind w:left="0" w:firstLine="0"/>
              <w:jc w:val="center"/>
              <w:rPr>
                <w:rFonts w:cs="Times New Roman"/>
                <w:szCs w:val="24"/>
              </w:rPr>
            </w:pPr>
            <w:r>
              <w:rPr>
                <w:rFonts w:cs="Times New Roman"/>
                <w:szCs w:val="24"/>
              </w:rPr>
              <w:t>Created_at</w:t>
            </w:r>
          </w:p>
        </w:tc>
        <w:tc>
          <w:tcPr>
            <w:tcW w:w="1374" w:type="pct"/>
            <w:vAlign w:val="center"/>
          </w:tcPr>
          <w:p w14:paraId="595CA7AD" w14:textId="77777777" w:rsidR="00904514" w:rsidRDefault="00904514" w:rsidP="00EE2393">
            <w:pPr>
              <w:pStyle w:val="ListParagraph"/>
              <w:ind w:left="0" w:firstLine="0"/>
              <w:jc w:val="center"/>
              <w:rPr>
                <w:rFonts w:cs="Times New Roman"/>
                <w:szCs w:val="24"/>
              </w:rPr>
            </w:pPr>
            <w:r>
              <w:rPr>
                <w:rFonts w:cs="Times New Roman"/>
                <w:szCs w:val="24"/>
              </w:rPr>
              <w:t>DATETIME</w:t>
            </w:r>
          </w:p>
        </w:tc>
        <w:tc>
          <w:tcPr>
            <w:tcW w:w="999" w:type="pct"/>
            <w:vAlign w:val="center"/>
          </w:tcPr>
          <w:p w14:paraId="52998012"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65D325C7" w14:textId="77777777" w:rsidR="00904514" w:rsidRDefault="00904514" w:rsidP="00EE2393">
            <w:pPr>
              <w:pStyle w:val="ListParagraph"/>
              <w:ind w:left="0" w:firstLine="0"/>
              <w:jc w:val="center"/>
              <w:rPr>
                <w:rFonts w:cs="Times New Roman"/>
                <w:szCs w:val="24"/>
              </w:rPr>
            </w:pPr>
          </w:p>
        </w:tc>
      </w:tr>
      <w:tr w:rsidR="00904514" w14:paraId="74541D4B" w14:textId="77777777" w:rsidTr="00EC4343">
        <w:trPr>
          <w:trHeight w:val="227"/>
          <w:jc w:val="center"/>
        </w:trPr>
        <w:tc>
          <w:tcPr>
            <w:tcW w:w="345" w:type="pct"/>
            <w:vAlign w:val="center"/>
          </w:tcPr>
          <w:p w14:paraId="414A1AF8" w14:textId="77777777" w:rsidR="00904514" w:rsidRDefault="00904514" w:rsidP="00EE2393">
            <w:pPr>
              <w:pStyle w:val="ListParagraph"/>
              <w:ind w:left="0" w:firstLine="0"/>
              <w:jc w:val="center"/>
              <w:rPr>
                <w:rFonts w:cs="Times New Roman"/>
                <w:szCs w:val="24"/>
              </w:rPr>
            </w:pPr>
            <w:r>
              <w:rPr>
                <w:rFonts w:cs="Times New Roman"/>
                <w:szCs w:val="24"/>
              </w:rPr>
              <w:t>7</w:t>
            </w:r>
          </w:p>
        </w:tc>
        <w:tc>
          <w:tcPr>
            <w:tcW w:w="1282" w:type="pct"/>
            <w:vAlign w:val="center"/>
          </w:tcPr>
          <w:p w14:paraId="52F9763B" w14:textId="77777777" w:rsidR="00904514" w:rsidRDefault="00904514" w:rsidP="00EE2393">
            <w:pPr>
              <w:pStyle w:val="ListParagraph"/>
              <w:ind w:left="0" w:firstLine="0"/>
              <w:jc w:val="center"/>
              <w:rPr>
                <w:rFonts w:cs="Times New Roman"/>
                <w:szCs w:val="24"/>
              </w:rPr>
            </w:pPr>
            <w:r>
              <w:rPr>
                <w:rFonts w:cs="Times New Roman"/>
                <w:szCs w:val="24"/>
              </w:rPr>
              <w:t>Updated_at</w:t>
            </w:r>
          </w:p>
        </w:tc>
        <w:tc>
          <w:tcPr>
            <w:tcW w:w="1374" w:type="pct"/>
            <w:vAlign w:val="center"/>
          </w:tcPr>
          <w:p w14:paraId="4739A2FB" w14:textId="77777777" w:rsidR="00904514" w:rsidRDefault="00904514" w:rsidP="00EE2393">
            <w:pPr>
              <w:pStyle w:val="ListParagraph"/>
              <w:ind w:left="0" w:firstLine="0"/>
              <w:jc w:val="center"/>
              <w:rPr>
                <w:rFonts w:cs="Times New Roman"/>
                <w:szCs w:val="24"/>
              </w:rPr>
            </w:pPr>
            <w:r>
              <w:rPr>
                <w:rFonts w:cs="Times New Roman"/>
                <w:szCs w:val="24"/>
              </w:rPr>
              <w:t>DATETIME</w:t>
            </w:r>
          </w:p>
        </w:tc>
        <w:tc>
          <w:tcPr>
            <w:tcW w:w="999" w:type="pct"/>
            <w:vAlign w:val="center"/>
          </w:tcPr>
          <w:p w14:paraId="092E4018" w14:textId="77777777" w:rsidR="00904514" w:rsidRDefault="00904514" w:rsidP="00EE2393">
            <w:pPr>
              <w:pStyle w:val="ListParagraph"/>
              <w:ind w:left="0" w:firstLine="0"/>
              <w:jc w:val="center"/>
              <w:rPr>
                <w:rFonts w:cs="Times New Roman"/>
                <w:szCs w:val="24"/>
              </w:rPr>
            </w:pPr>
            <w:r>
              <w:rPr>
                <w:rFonts w:cs="Times New Roman"/>
                <w:szCs w:val="24"/>
              </w:rPr>
              <w:t>NOT NULL</w:t>
            </w:r>
          </w:p>
        </w:tc>
        <w:tc>
          <w:tcPr>
            <w:tcW w:w="999" w:type="pct"/>
            <w:vAlign w:val="center"/>
          </w:tcPr>
          <w:p w14:paraId="4E5D8214" w14:textId="77777777" w:rsidR="00904514" w:rsidRDefault="00904514" w:rsidP="00EE2393">
            <w:pPr>
              <w:pStyle w:val="ListParagraph"/>
              <w:ind w:left="0" w:firstLine="0"/>
              <w:jc w:val="center"/>
              <w:rPr>
                <w:rFonts w:cs="Times New Roman"/>
                <w:szCs w:val="24"/>
              </w:rPr>
            </w:pPr>
          </w:p>
        </w:tc>
      </w:tr>
    </w:tbl>
    <w:p w14:paraId="59F4B2E4" w14:textId="77777777" w:rsidR="00904514" w:rsidRDefault="00904514" w:rsidP="00904514">
      <w:pPr>
        <w:pStyle w:val="ListParagraph"/>
        <w:ind w:left="0" w:firstLine="709"/>
        <w:rPr>
          <w:rFonts w:cs="Times New Roman"/>
          <w:szCs w:val="24"/>
        </w:rPr>
      </w:pPr>
    </w:p>
    <w:p w14:paraId="1B7FBD5B" w14:textId="77777777" w:rsidR="00904514" w:rsidRDefault="00904514" w:rsidP="00EC4343">
      <w:r>
        <w:t xml:space="preserve">Tabel MasterKit merupakan tabel yang digunakan untuk menyimpan seluruh data dari kit (komponen) yang ada pada PT. Adiputro Wirasejati. Kit merupakan komponen yang digunakan dalam membuat sebuah kendaraan. Tabel MasterKit merupakan tabel utama yang menjadi pusat dari tabel – tabel lain pada aplikasi website PT. Adiputro Wirasejati. Tabel MasterKit menyimpan id dari master dengan field Master_id, menyimpan kode dari setiap kit dengan field kode_kit, menyimpan jumlah stall dengan field Stall, menyimpan nama dari setiap kit dengan field nama_kit, menyimpan data dari setiap komponen yang digunakan dalam sebuah kit dengan array Komponen, menyimpan tanggal terbuatnya master kit dengan field created_at, dan menyimpan tanggal diubahnya master kit dengan field updated_at. Data dari komponen disimpan dengan array “Komponen” yang memiliki tipe data Object(JSON). Dengan tipe data JSON Object, data dari komponen tidak terbatas hanya pada satu bentuk, sehingga data komponen dapat </w:t>
      </w:r>
      <w:r>
        <w:lastRenderedPageBreak/>
        <w:t xml:space="preserve">disimpan dengan banyak variasi. Tabel MasterKit memiliki sebuah primary key yaitu field Master_id. </w:t>
      </w:r>
    </w:p>
    <w:p w14:paraId="0E900E73" w14:textId="77777777" w:rsidR="00904514" w:rsidRPr="00EC4343" w:rsidRDefault="00904514" w:rsidP="00EC4343"/>
    <w:p w14:paraId="478702B5" w14:textId="77777777" w:rsidR="00904514" w:rsidRPr="00243776" w:rsidRDefault="00904514" w:rsidP="00EC4343">
      <w:pPr>
        <w:pStyle w:val="captionTable"/>
      </w:pPr>
      <w:r w:rsidRPr="00243776">
        <w:t>Tabel 4.</w:t>
      </w:r>
      <w:r>
        <w:t>6</w:t>
      </w:r>
    </w:p>
    <w:p w14:paraId="217FA4AF" w14:textId="55E6960B" w:rsidR="00904514" w:rsidRPr="000C2E5D" w:rsidRDefault="00904514" w:rsidP="00EC4343">
      <w:pPr>
        <w:pStyle w:val="captionTable"/>
      </w:pPr>
      <w:r w:rsidRPr="00243776">
        <w:t>Tabel</w:t>
      </w:r>
      <w:r>
        <w:t xml:space="preserve"> SPK</w:t>
      </w:r>
    </w:p>
    <w:tbl>
      <w:tblPr>
        <w:tblStyle w:val="TableGrid"/>
        <w:tblW w:w="4479" w:type="pct"/>
        <w:jc w:val="center"/>
        <w:tblLook w:val="04A0" w:firstRow="1" w:lastRow="0" w:firstColumn="1" w:lastColumn="0" w:noHBand="0" w:noVBand="1"/>
      </w:tblPr>
      <w:tblGrid>
        <w:gridCol w:w="511"/>
        <w:gridCol w:w="1613"/>
        <w:gridCol w:w="2030"/>
        <w:gridCol w:w="1474"/>
        <w:gridCol w:w="1474"/>
      </w:tblGrid>
      <w:tr w:rsidR="00904514" w14:paraId="740DB359" w14:textId="77777777" w:rsidTr="00EC4343">
        <w:trPr>
          <w:trHeight w:val="227"/>
          <w:jc w:val="center"/>
        </w:trPr>
        <w:tc>
          <w:tcPr>
            <w:tcW w:w="359" w:type="pct"/>
            <w:vAlign w:val="center"/>
          </w:tcPr>
          <w:p w14:paraId="38DD99A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135" w:type="pct"/>
            <w:vAlign w:val="center"/>
          </w:tcPr>
          <w:p w14:paraId="285B76FA"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429" w:type="pct"/>
            <w:vAlign w:val="center"/>
          </w:tcPr>
          <w:p w14:paraId="57F0253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1038" w:type="pct"/>
            <w:vAlign w:val="center"/>
          </w:tcPr>
          <w:p w14:paraId="32D0AB5D"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038" w:type="pct"/>
            <w:vAlign w:val="center"/>
          </w:tcPr>
          <w:p w14:paraId="0A4AD65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904514" w14:paraId="3B8EA8AA" w14:textId="77777777" w:rsidTr="00EC4343">
        <w:trPr>
          <w:trHeight w:val="227"/>
          <w:jc w:val="center"/>
        </w:trPr>
        <w:tc>
          <w:tcPr>
            <w:tcW w:w="359" w:type="pct"/>
            <w:vAlign w:val="center"/>
          </w:tcPr>
          <w:p w14:paraId="4CA6652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1135" w:type="pct"/>
            <w:vAlign w:val="center"/>
          </w:tcPr>
          <w:p w14:paraId="26845554"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spk_id</w:t>
            </w:r>
          </w:p>
        </w:tc>
        <w:tc>
          <w:tcPr>
            <w:tcW w:w="1429" w:type="pct"/>
            <w:vAlign w:val="center"/>
          </w:tcPr>
          <w:p w14:paraId="3DCA3329"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VARCHAR(1000)</w:t>
            </w:r>
          </w:p>
        </w:tc>
        <w:tc>
          <w:tcPr>
            <w:tcW w:w="1038" w:type="pct"/>
            <w:vAlign w:val="center"/>
          </w:tcPr>
          <w:p w14:paraId="111975D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PRIMARY KEY</w:t>
            </w:r>
          </w:p>
        </w:tc>
        <w:tc>
          <w:tcPr>
            <w:tcW w:w="1038" w:type="pct"/>
            <w:vAlign w:val="center"/>
          </w:tcPr>
          <w:p w14:paraId="18CAEA6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auto increment</w:t>
            </w:r>
          </w:p>
        </w:tc>
      </w:tr>
      <w:tr w:rsidR="00904514" w14:paraId="50A882CC" w14:textId="77777777" w:rsidTr="00EC4343">
        <w:trPr>
          <w:trHeight w:val="227"/>
          <w:jc w:val="center"/>
        </w:trPr>
        <w:tc>
          <w:tcPr>
            <w:tcW w:w="359" w:type="pct"/>
            <w:vAlign w:val="center"/>
          </w:tcPr>
          <w:p w14:paraId="6AE94D49"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2</w:t>
            </w:r>
          </w:p>
        </w:tc>
        <w:tc>
          <w:tcPr>
            <w:tcW w:w="1135" w:type="pct"/>
            <w:vAlign w:val="center"/>
          </w:tcPr>
          <w:p w14:paraId="1346C6F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NOSPK</w:t>
            </w:r>
          </w:p>
        </w:tc>
        <w:tc>
          <w:tcPr>
            <w:tcW w:w="1429" w:type="pct"/>
            <w:vAlign w:val="center"/>
          </w:tcPr>
          <w:p w14:paraId="1D4B6BF7"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VARCHAR(1000)</w:t>
            </w:r>
          </w:p>
        </w:tc>
        <w:tc>
          <w:tcPr>
            <w:tcW w:w="1038" w:type="pct"/>
            <w:vAlign w:val="center"/>
          </w:tcPr>
          <w:p w14:paraId="717996B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60986005" w14:textId="77777777" w:rsidR="00904514" w:rsidRDefault="00904514" w:rsidP="00EC4343">
            <w:pPr>
              <w:pStyle w:val="ListParagraph"/>
              <w:spacing w:line="240" w:lineRule="auto"/>
              <w:ind w:left="0" w:firstLine="0"/>
              <w:jc w:val="center"/>
              <w:rPr>
                <w:rFonts w:cs="Times New Roman"/>
                <w:szCs w:val="24"/>
              </w:rPr>
            </w:pPr>
          </w:p>
        </w:tc>
      </w:tr>
      <w:tr w:rsidR="00904514" w14:paraId="2E974CB3" w14:textId="77777777" w:rsidTr="00EC4343">
        <w:trPr>
          <w:trHeight w:val="227"/>
          <w:jc w:val="center"/>
        </w:trPr>
        <w:tc>
          <w:tcPr>
            <w:tcW w:w="359" w:type="pct"/>
            <w:vAlign w:val="center"/>
          </w:tcPr>
          <w:p w14:paraId="6BAEA3E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3</w:t>
            </w:r>
          </w:p>
        </w:tc>
        <w:tc>
          <w:tcPr>
            <w:tcW w:w="1135" w:type="pct"/>
            <w:vAlign w:val="center"/>
          </w:tcPr>
          <w:p w14:paraId="25D3907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parameter</w:t>
            </w:r>
          </w:p>
        </w:tc>
        <w:tc>
          <w:tcPr>
            <w:tcW w:w="1429" w:type="pct"/>
            <w:vAlign w:val="center"/>
          </w:tcPr>
          <w:p w14:paraId="405914B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OBJECT</w:t>
            </w:r>
          </w:p>
        </w:tc>
        <w:tc>
          <w:tcPr>
            <w:tcW w:w="1038" w:type="pct"/>
            <w:vAlign w:val="center"/>
          </w:tcPr>
          <w:p w14:paraId="347BBBB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09DE4204" w14:textId="77777777" w:rsidR="00904514" w:rsidRDefault="00904514" w:rsidP="00EC4343">
            <w:pPr>
              <w:pStyle w:val="ListParagraph"/>
              <w:spacing w:line="240" w:lineRule="auto"/>
              <w:ind w:left="0" w:firstLine="0"/>
              <w:jc w:val="center"/>
              <w:rPr>
                <w:rFonts w:cs="Times New Roman"/>
                <w:szCs w:val="24"/>
              </w:rPr>
            </w:pPr>
          </w:p>
        </w:tc>
      </w:tr>
      <w:tr w:rsidR="00904514" w14:paraId="2FB6C1CA" w14:textId="77777777" w:rsidTr="00EC4343">
        <w:trPr>
          <w:trHeight w:val="227"/>
          <w:jc w:val="center"/>
        </w:trPr>
        <w:tc>
          <w:tcPr>
            <w:tcW w:w="359" w:type="pct"/>
            <w:vAlign w:val="center"/>
          </w:tcPr>
          <w:p w14:paraId="7D66402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4</w:t>
            </w:r>
          </w:p>
        </w:tc>
        <w:tc>
          <w:tcPr>
            <w:tcW w:w="1135" w:type="pct"/>
            <w:vAlign w:val="center"/>
          </w:tcPr>
          <w:p w14:paraId="56B8CD5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SPKactive</w:t>
            </w:r>
          </w:p>
        </w:tc>
        <w:tc>
          <w:tcPr>
            <w:tcW w:w="1429" w:type="pct"/>
            <w:vAlign w:val="center"/>
          </w:tcPr>
          <w:p w14:paraId="0AA9AE04"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VARCHAR(1000)</w:t>
            </w:r>
          </w:p>
        </w:tc>
        <w:tc>
          <w:tcPr>
            <w:tcW w:w="1038" w:type="pct"/>
            <w:vAlign w:val="center"/>
          </w:tcPr>
          <w:p w14:paraId="2A85802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5E925AEB" w14:textId="77777777" w:rsidR="00904514" w:rsidRDefault="00904514" w:rsidP="00EC4343">
            <w:pPr>
              <w:pStyle w:val="ListParagraph"/>
              <w:spacing w:line="240" w:lineRule="auto"/>
              <w:ind w:left="0" w:firstLine="0"/>
              <w:jc w:val="center"/>
              <w:rPr>
                <w:rFonts w:cs="Times New Roman"/>
                <w:szCs w:val="24"/>
              </w:rPr>
            </w:pPr>
          </w:p>
        </w:tc>
      </w:tr>
      <w:tr w:rsidR="00904514" w14:paraId="23CBB596" w14:textId="77777777" w:rsidTr="00EC4343">
        <w:trPr>
          <w:trHeight w:val="227"/>
          <w:jc w:val="center"/>
        </w:trPr>
        <w:tc>
          <w:tcPr>
            <w:tcW w:w="359" w:type="pct"/>
            <w:vAlign w:val="center"/>
          </w:tcPr>
          <w:p w14:paraId="113522C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5</w:t>
            </w:r>
          </w:p>
        </w:tc>
        <w:tc>
          <w:tcPr>
            <w:tcW w:w="1135" w:type="pct"/>
            <w:vAlign w:val="center"/>
          </w:tcPr>
          <w:p w14:paraId="3E82D45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Created_at</w:t>
            </w:r>
          </w:p>
        </w:tc>
        <w:tc>
          <w:tcPr>
            <w:tcW w:w="1429" w:type="pct"/>
            <w:vAlign w:val="center"/>
          </w:tcPr>
          <w:p w14:paraId="3C1947C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1038" w:type="pct"/>
            <w:vAlign w:val="center"/>
          </w:tcPr>
          <w:p w14:paraId="30E46BC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46075EC6" w14:textId="77777777" w:rsidR="00904514" w:rsidRDefault="00904514" w:rsidP="00EC4343">
            <w:pPr>
              <w:pStyle w:val="ListParagraph"/>
              <w:spacing w:line="240" w:lineRule="auto"/>
              <w:ind w:left="0" w:firstLine="0"/>
              <w:jc w:val="center"/>
              <w:rPr>
                <w:rFonts w:cs="Times New Roman"/>
                <w:szCs w:val="24"/>
              </w:rPr>
            </w:pPr>
          </w:p>
        </w:tc>
      </w:tr>
      <w:tr w:rsidR="00904514" w14:paraId="5B3E32B8" w14:textId="77777777" w:rsidTr="00EC4343">
        <w:trPr>
          <w:trHeight w:val="227"/>
          <w:jc w:val="center"/>
        </w:trPr>
        <w:tc>
          <w:tcPr>
            <w:tcW w:w="359" w:type="pct"/>
            <w:vAlign w:val="center"/>
          </w:tcPr>
          <w:p w14:paraId="5902054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6</w:t>
            </w:r>
          </w:p>
        </w:tc>
        <w:tc>
          <w:tcPr>
            <w:tcW w:w="1135" w:type="pct"/>
            <w:vAlign w:val="center"/>
          </w:tcPr>
          <w:p w14:paraId="3D920B3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Updated_at</w:t>
            </w:r>
          </w:p>
        </w:tc>
        <w:tc>
          <w:tcPr>
            <w:tcW w:w="1429" w:type="pct"/>
            <w:vAlign w:val="center"/>
          </w:tcPr>
          <w:p w14:paraId="26C5890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1038" w:type="pct"/>
            <w:vAlign w:val="center"/>
          </w:tcPr>
          <w:p w14:paraId="032602D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38" w:type="pct"/>
            <w:vAlign w:val="center"/>
          </w:tcPr>
          <w:p w14:paraId="6448E320" w14:textId="77777777" w:rsidR="00904514" w:rsidRDefault="00904514" w:rsidP="00EC4343">
            <w:pPr>
              <w:pStyle w:val="ListParagraph"/>
              <w:spacing w:line="240" w:lineRule="auto"/>
              <w:ind w:left="0" w:firstLine="0"/>
              <w:jc w:val="center"/>
              <w:rPr>
                <w:rFonts w:cs="Times New Roman"/>
                <w:szCs w:val="24"/>
              </w:rPr>
            </w:pPr>
          </w:p>
        </w:tc>
      </w:tr>
    </w:tbl>
    <w:p w14:paraId="7C2CA37E" w14:textId="77777777" w:rsidR="00904514" w:rsidRDefault="00904514" w:rsidP="00EC4343"/>
    <w:p w14:paraId="57891321" w14:textId="46AC0004" w:rsidR="00904514" w:rsidRDefault="00904514" w:rsidP="00EC4343">
      <w:r>
        <w:t>Tabel SPK merupakan tabel yang menyimpan seluruh data dari Surat Perintah Kerja yang akan digunakan untuk melakukan order. Tabel SPK akan menyimpan id dari seitap Surat Perintah Kerja dengan field spk_id, menyimpan Nomor Surat Perintah Kerja dengan field NOSPK, menyimpan parameter yang berisi detail dari kendaraan dengan field parameter, menyimpan data dari status dari Surat Perintah Kerja dengan field SPKactive, menyimpan tanggal masuknya Surat Perintah Kerja dengan field created_at, dan menyimpan tanggal diubahnya komponen dari Surat Perintah Kerja dengan field updated_at. Data dari status Surat Perintah Kerja disimpan dengan menggunakan dua variabel yaitu “true” atau “false”.  Tabel SPK memiliki sebuah primary key yaitu field spk_id.</w:t>
      </w:r>
    </w:p>
    <w:p w14:paraId="4F896415" w14:textId="77777777" w:rsidR="00EC4343" w:rsidRPr="00115F2A" w:rsidRDefault="00EC4343" w:rsidP="00EC4343">
      <w:pPr>
        <w:pStyle w:val="captionTable"/>
      </w:pPr>
    </w:p>
    <w:p w14:paraId="40AFCAA8" w14:textId="77777777" w:rsidR="00904514" w:rsidRPr="00243776" w:rsidRDefault="00904514" w:rsidP="00EC4343">
      <w:pPr>
        <w:pStyle w:val="captionTable"/>
        <w:rPr>
          <w:rFonts w:cs="Times New Roman"/>
        </w:rPr>
      </w:pPr>
      <w:r w:rsidRPr="00243776">
        <w:rPr>
          <w:rFonts w:cs="Times New Roman"/>
        </w:rPr>
        <w:t>Tabel 4.</w:t>
      </w:r>
      <w:r>
        <w:rPr>
          <w:rFonts w:cs="Times New Roman"/>
        </w:rPr>
        <w:t>7</w:t>
      </w:r>
    </w:p>
    <w:p w14:paraId="32FE5790" w14:textId="77777777" w:rsidR="00904514" w:rsidRPr="000C2E5D" w:rsidRDefault="00904514" w:rsidP="00EC4343">
      <w:pPr>
        <w:pStyle w:val="captionTable"/>
        <w:rPr>
          <w:rFonts w:cs="Times New Roman"/>
        </w:rPr>
      </w:pPr>
      <w:r w:rsidRPr="00243776">
        <w:rPr>
          <w:rFonts w:cs="Times New Roman"/>
        </w:rPr>
        <w:t>Tabel</w:t>
      </w:r>
      <w:r>
        <w:rPr>
          <w:rFonts w:cs="Times New Roman"/>
        </w:rPr>
        <w:t xml:space="preserve"> parameter SPK</w:t>
      </w:r>
    </w:p>
    <w:tbl>
      <w:tblPr>
        <w:tblStyle w:val="TableGrid"/>
        <w:tblW w:w="4646" w:type="pct"/>
        <w:jc w:val="center"/>
        <w:tblLook w:val="04A0" w:firstRow="1" w:lastRow="0" w:firstColumn="1" w:lastColumn="0" w:noHBand="0" w:noVBand="1"/>
      </w:tblPr>
      <w:tblGrid>
        <w:gridCol w:w="510"/>
        <w:gridCol w:w="1629"/>
        <w:gridCol w:w="2030"/>
        <w:gridCol w:w="1434"/>
        <w:gridCol w:w="1764"/>
      </w:tblGrid>
      <w:tr w:rsidR="00EC4343" w14:paraId="7C021DD7" w14:textId="77777777" w:rsidTr="00EC4343">
        <w:trPr>
          <w:trHeight w:val="227"/>
          <w:jc w:val="center"/>
        </w:trPr>
        <w:tc>
          <w:tcPr>
            <w:tcW w:w="346" w:type="pct"/>
            <w:vAlign w:val="center"/>
          </w:tcPr>
          <w:p w14:paraId="6272028E"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106" w:type="pct"/>
            <w:vAlign w:val="center"/>
          </w:tcPr>
          <w:p w14:paraId="4AD8FA3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78" w:type="pct"/>
            <w:vAlign w:val="center"/>
          </w:tcPr>
          <w:p w14:paraId="0104211F"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73" w:type="pct"/>
            <w:vAlign w:val="center"/>
          </w:tcPr>
          <w:p w14:paraId="16774F85"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197" w:type="pct"/>
            <w:vAlign w:val="center"/>
          </w:tcPr>
          <w:p w14:paraId="7A327010"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C4343" w14:paraId="061727CE" w14:textId="77777777" w:rsidTr="00EC4343">
        <w:trPr>
          <w:trHeight w:val="227"/>
          <w:jc w:val="center"/>
        </w:trPr>
        <w:tc>
          <w:tcPr>
            <w:tcW w:w="346" w:type="pct"/>
            <w:vAlign w:val="center"/>
          </w:tcPr>
          <w:p w14:paraId="783FCBA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1106" w:type="pct"/>
            <w:vAlign w:val="center"/>
          </w:tcPr>
          <w:p w14:paraId="42747399"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ModelMobil</w:t>
            </w:r>
          </w:p>
        </w:tc>
        <w:tc>
          <w:tcPr>
            <w:tcW w:w="1378" w:type="pct"/>
            <w:vAlign w:val="center"/>
          </w:tcPr>
          <w:p w14:paraId="08839BC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VARCHAR(1000)</w:t>
            </w:r>
          </w:p>
        </w:tc>
        <w:tc>
          <w:tcPr>
            <w:tcW w:w="973" w:type="pct"/>
            <w:vAlign w:val="center"/>
          </w:tcPr>
          <w:p w14:paraId="3BFB3FE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97" w:type="pct"/>
            <w:vAlign w:val="center"/>
          </w:tcPr>
          <w:p w14:paraId="30CEBC3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field parameter</w:t>
            </w:r>
          </w:p>
        </w:tc>
      </w:tr>
      <w:tr w:rsidR="00EC4343" w14:paraId="4BA995EC" w14:textId="77777777" w:rsidTr="00EC4343">
        <w:trPr>
          <w:trHeight w:val="227"/>
          <w:jc w:val="center"/>
        </w:trPr>
        <w:tc>
          <w:tcPr>
            <w:tcW w:w="346" w:type="pct"/>
            <w:vAlign w:val="center"/>
          </w:tcPr>
          <w:p w14:paraId="415EC88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2</w:t>
            </w:r>
          </w:p>
        </w:tc>
        <w:tc>
          <w:tcPr>
            <w:tcW w:w="1106" w:type="pct"/>
            <w:vAlign w:val="center"/>
          </w:tcPr>
          <w:p w14:paraId="6C40A45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TinggiMobil</w:t>
            </w:r>
          </w:p>
        </w:tc>
        <w:tc>
          <w:tcPr>
            <w:tcW w:w="1378" w:type="pct"/>
            <w:vAlign w:val="center"/>
          </w:tcPr>
          <w:p w14:paraId="06ED4C4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VARCHAR(1000)</w:t>
            </w:r>
          </w:p>
        </w:tc>
        <w:tc>
          <w:tcPr>
            <w:tcW w:w="973" w:type="pct"/>
            <w:vAlign w:val="center"/>
          </w:tcPr>
          <w:p w14:paraId="58946CA7"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97" w:type="pct"/>
            <w:vAlign w:val="center"/>
          </w:tcPr>
          <w:p w14:paraId="51191E3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field parameter</w:t>
            </w:r>
          </w:p>
        </w:tc>
      </w:tr>
      <w:tr w:rsidR="00EC4343" w14:paraId="6EC0FF14" w14:textId="77777777" w:rsidTr="00EC4343">
        <w:trPr>
          <w:trHeight w:val="227"/>
          <w:jc w:val="center"/>
        </w:trPr>
        <w:tc>
          <w:tcPr>
            <w:tcW w:w="346" w:type="pct"/>
            <w:vAlign w:val="center"/>
          </w:tcPr>
          <w:p w14:paraId="43E96C6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3</w:t>
            </w:r>
          </w:p>
        </w:tc>
        <w:tc>
          <w:tcPr>
            <w:tcW w:w="1106" w:type="pct"/>
            <w:vAlign w:val="center"/>
          </w:tcPr>
          <w:p w14:paraId="6CF18EC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TipeMobil</w:t>
            </w:r>
          </w:p>
        </w:tc>
        <w:tc>
          <w:tcPr>
            <w:tcW w:w="1378" w:type="pct"/>
            <w:vAlign w:val="center"/>
          </w:tcPr>
          <w:p w14:paraId="0A003C5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VARCHAR(1000)</w:t>
            </w:r>
          </w:p>
        </w:tc>
        <w:tc>
          <w:tcPr>
            <w:tcW w:w="973" w:type="pct"/>
            <w:vAlign w:val="center"/>
          </w:tcPr>
          <w:p w14:paraId="4616D45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97" w:type="pct"/>
            <w:vAlign w:val="center"/>
          </w:tcPr>
          <w:p w14:paraId="74DD743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field parameter</w:t>
            </w:r>
          </w:p>
        </w:tc>
      </w:tr>
      <w:tr w:rsidR="00EC4343" w14:paraId="58DCFCBF" w14:textId="77777777" w:rsidTr="00EC4343">
        <w:trPr>
          <w:trHeight w:val="227"/>
          <w:jc w:val="center"/>
        </w:trPr>
        <w:tc>
          <w:tcPr>
            <w:tcW w:w="346" w:type="pct"/>
            <w:vAlign w:val="center"/>
          </w:tcPr>
          <w:p w14:paraId="7D06A80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4</w:t>
            </w:r>
          </w:p>
        </w:tc>
        <w:tc>
          <w:tcPr>
            <w:tcW w:w="1106" w:type="pct"/>
            <w:vAlign w:val="center"/>
          </w:tcPr>
          <w:p w14:paraId="03685DC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Newparameter</w:t>
            </w:r>
          </w:p>
        </w:tc>
        <w:tc>
          <w:tcPr>
            <w:tcW w:w="1378" w:type="pct"/>
            <w:vAlign w:val="center"/>
          </w:tcPr>
          <w:p w14:paraId="55E230F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ARRAY</w:t>
            </w:r>
          </w:p>
        </w:tc>
        <w:tc>
          <w:tcPr>
            <w:tcW w:w="973" w:type="pct"/>
            <w:vAlign w:val="center"/>
          </w:tcPr>
          <w:p w14:paraId="617CA0B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197" w:type="pct"/>
            <w:vAlign w:val="center"/>
          </w:tcPr>
          <w:p w14:paraId="052E361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field parameter</w:t>
            </w:r>
          </w:p>
        </w:tc>
      </w:tr>
    </w:tbl>
    <w:p w14:paraId="4E456EBD" w14:textId="77777777" w:rsidR="00EC4343" w:rsidRDefault="00EC4343" w:rsidP="00EC4343"/>
    <w:p w14:paraId="11A188A0" w14:textId="263EB228" w:rsidR="00904514" w:rsidRPr="00C61202" w:rsidRDefault="00904514" w:rsidP="00EC4343">
      <w:r>
        <w:lastRenderedPageBreak/>
        <w:t xml:space="preserve">Tabel parameter SPK merupakan tabel yang berisikan turunan – turunan dari field parameter pada tabel SPK. Pada parameter akan disimpan model dari kendaraan dengan field ModelMobil, data dari tinggi kendaraan disimpan dengan field TinggiMobil, data dari tipe mobil disimpan dengan field TipeMobil, data dari parameter – parameter yang baru dibuat akan dimasukkan ke dalam field newparameter yang berbentuk array. Field parameter di desain untuk dapat menampung jumlah data yang tidak terbatas, maka dari itu dipilih menggunakan array.    </w:t>
      </w:r>
    </w:p>
    <w:p w14:paraId="7D030C02" w14:textId="77777777" w:rsidR="00904514" w:rsidRDefault="00904514" w:rsidP="00904514">
      <w:pPr>
        <w:pStyle w:val="ListParagraph"/>
        <w:spacing w:line="240" w:lineRule="auto"/>
        <w:ind w:left="0"/>
        <w:jc w:val="center"/>
        <w:rPr>
          <w:rFonts w:cs="Times New Roman"/>
          <w:b/>
          <w:bCs/>
          <w:szCs w:val="24"/>
        </w:rPr>
      </w:pPr>
    </w:p>
    <w:p w14:paraId="78F0972B" w14:textId="77777777" w:rsidR="00904514" w:rsidRPr="00243776" w:rsidRDefault="00904514" w:rsidP="00EC4343">
      <w:pPr>
        <w:pStyle w:val="captionTable"/>
      </w:pPr>
      <w:r w:rsidRPr="00243776">
        <w:t>Tabel 4.</w:t>
      </w:r>
      <w:r>
        <w:t>8</w:t>
      </w:r>
    </w:p>
    <w:p w14:paraId="40E442EF" w14:textId="77777777" w:rsidR="00904514" w:rsidRPr="000C2E5D" w:rsidRDefault="00904514" w:rsidP="00EC4343">
      <w:pPr>
        <w:pStyle w:val="captionTable"/>
      </w:pPr>
      <w:r w:rsidRPr="00243776">
        <w:t>Tabel</w:t>
      </w:r>
      <w:r>
        <w:t xml:space="preserve"> “komponen”</w:t>
      </w:r>
    </w:p>
    <w:tbl>
      <w:tblPr>
        <w:tblStyle w:val="TableGrid"/>
        <w:tblW w:w="4729" w:type="pct"/>
        <w:jc w:val="center"/>
        <w:tblLook w:val="04A0" w:firstRow="1" w:lastRow="0" w:firstColumn="1" w:lastColumn="0" w:noHBand="0" w:noVBand="1"/>
      </w:tblPr>
      <w:tblGrid>
        <w:gridCol w:w="704"/>
        <w:gridCol w:w="1923"/>
        <w:gridCol w:w="2030"/>
        <w:gridCol w:w="1411"/>
        <w:gridCol w:w="1430"/>
      </w:tblGrid>
      <w:tr w:rsidR="00EC4343" w14:paraId="5FDC275E" w14:textId="77777777" w:rsidTr="00EC4343">
        <w:trPr>
          <w:trHeight w:val="227"/>
          <w:jc w:val="center"/>
        </w:trPr>
        <w:tc>
          <w:tcPr>
            <w:tcW w:w="469" w:type="pct"/>
            <w:vAlign w:val="center"/>
          </w:tcPr>
          <w:p w14:paraId="0FE89D79"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1282" w:type="pct"/>
            <w:vAlign w:val="center"/>
          </w:tcPr>
          <w:p w14:paraId="69EDEBD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354" w:type="pct"/>
            <w:vAlign w:val="center"/>
          </w:tcPr>
          <w:p w14:paraId="677DA2D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941" w:type="pct"/>
            <w:vAlign w:val="center"/>
          </w:tcPr>
          <w:p w14:paraId="59DD2F74"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953" w:type="pct"/>
            <w:vAlign w:val="center"/>
          </w:tcPr>
          <w:p w14:paraId="1572601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EC4343" w14:paraId="6D2BDF34" w14:textId="77777777" w:rsidTr="00EC4343">
        <w:trPr>
          <w:trHeight w:val="227"/>
          <w:jc w:val="center"/>
        </w:trPr>
        <w:tc>
          <w:tcPr>
            <w:tcW w:w="469" w:type="pct"/>
            <w:vAlign w:val="center"/>
          </w:tcPr>
          <w:p w14:paraId="1BDF2E0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1282" w:type="pct"/>
            <w:vAlign w:val="center"/>
          </w:tcPr>
          <w:p w14:paraId="5BF54CB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komponen_id</w:t>
            </w:r>
          </w:p>
        </w:tc>
        <w:tc>
          <w:tcPr>
            <w:tcW w:w="1354" w:type="pct"/>
            <w:vAlign w:val="center"/>
          </w:tcPr>
          <w:p w14:paraId="6C8D96B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VARCHAR(1000)</w:t>
            </w:r>
          </w:p>
        </w:tc>
        <w:tc>
          <w:tcPr>
            <w:tcW w:w="941" w:type="pct"/>
            <w:vAlign w:val="center"/>
          </w:tcPr>
          <w:p w14:paraId="0EDCFE0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PRIMARY KEY</w:t>
            </w:r>
          </w:p>
        </w:tc>
        <w:tc>
          <w:tcPr>
            <w:tcW w:w="953" w:type="pct"/>
            <w:vAlign w:val="center"/>
          </w:tcPr>
          <w:p w14:paraId="4F0AD21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Auto increment</w:t>
            </w:r>
          </w:p>
        </w:tc>
      </w:tr>
      <w:tr w:rsidR="00EC4343" w14:paraId="78B5D7C1" w14:textId="77777777" w:rsidTr="00EC4343">
        <w:trPr>
          <w:trHeight w:val="227"/>
          <w:jc w:val="center"/>
        </w:trPr>
        <w:tc>
          <w:tcPr>
            <w:tcW w:w="469" w:type="pct"/>
            <w:vAlign w:val="center"/>
          </w:tcPr>
          <w:p w14:paraId="471EB5F7"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2</w:t>
            </w:r>
          </w:p>
        </w:tc>
        <w:tc>
          <w:tcPr>
            <w:tcW w:w="1282" w:type="pct"/>
            <w:vAlign w:val="center"/>
          </w:tcPr>
          <w:p w14:paraId="0037AA1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Kode_komponen</w:t>
            </w:r>
          </w:p>
        </w:tc>
        <w:tc>
          <w:tcPr>
            <w:tcW w:w="1354" w:type="pct"/>
            <w:vAlign w:val="center"/>
          </w:tcPr>
          <w:p w14:paraId="7285C4CB"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VARCHAR(1000)</w:t>
            </w:r>
          </w:p>
        </w:tc>
        <w:tc>
          <w:tcPr>
            <w:tcW w:w="941" w:type="pct"/>
            <w:vAlign w:val="center"/>
          </w:tcPr>
          <w:p w14:paraId="10DB8AA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5163B223" w14:textId="77777777" w:rsidR="00904514" w:rsidRDefault="00904514" w:rsidP="00EC4343">
            <w:pPr>
              <w:pStyle w:val="ListParagraph"/>
              <w:spacing w:line="240" w:lineRule="auto"/>
              <w:ind w:left="0" w:firstLine="0"/>
              <w:jc w:val="center"/>
              <w:rPr>
                <w:rFonts w:cs="Times New Roman"/>
                <w:szCs w:val="24"/>
              </w:rPr>
            </w:pPr>
          </w:p>
        </w:tc>
      </w:tr>
      <w:tr w:rsidR="00EC4343" w14:paraId="7949FB78" w14:textId="77777777" w:rsidTr="00EC4343">
        <w:trPr>
          <w:trHeight w:val="227"/>
          <w:jc w:val="center"/>
        </w:trPr>
        <w:tc>
          <w:tcPr>
            <w:tcW w:w="469" w:type="pct"/>
            <w:vAlign w:val="center"/>
          </w:tcPr>
          <w:p w14:paraId="73230EA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3</w:t>
            </w:r>
          </w:p>
        </w:tc>
        <w:tc>
          <w:tcPr>
            <w:tcW w:w="1282" w:type="pct"/>
            <w:vAlign w:val="center"/>
          </w:tcPr>
          <w:p w14:paraId="22F6338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Nama_komponen</w:t>
            </w:r>
          </w:p>
        </w:tc>
        <w:tc>
          <w:tcPr>
            <w:tcW w:w="1354" w:type="pct"/>
            <w:vAlign w:val="center"/>
          </w:tcPr>
          <w:p w14:paraId="5A2281B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VARCHAR(1000)</w:t>
            </w:r>
          </w:p>
        </w:tc>
        <w:tc>
          <w:tcPr>
            <w:tcW w:w="941" w:type="pct"/>
            <w:vAlign w:val="center"/>
          </w:tcPr>
          <w:p w14:paraId="78D6A5D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5DA40B15" w14:textId="77777777" w:rsidR="00904514" w:rsidRDefault="00904514" w:rsidP="00EC4343">
            <w:pPr>
              <w:pStyle w:val="ListParagraph"/>
              <w:spacing w:line="240" w:lineRule="auto"/>
              <w:ind w:left="0" w:firstLine="0"/>
              <w:jc w:val="center"/>
              <w:rPr>
                <w:rFonts w:cs="Times New Roman"/>
                <w:szCs w:val="24"/>
              </w:rPr>
            </w:pPr>
          </w:p>
        </w:tc>
      </w:tr>
      <w:tr w:rsidR="00EC4343" w14:paraId="492A0A86" w14:textId="77777777" w:rsidTr="00EC4343">
        <w:trPr>
          <w:trHeight w:val="227"/>
          <w:jc w:val="center"/>
        </w:trPr>
        <w:tc>
          <w:tcPr>
            <w:tcW w:w="469" w:type="pct"/>
            <w:vAlign w:val="center"/>
          </w:tcPr>
          <w:p w14:paraId="2641187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4</w:t>
            </w:r>
          </w:p>
        </w:tc>
        <w:tc>
          <w:tcPr>
            <w:tcW w:w="1282" w:type="pct"/>
            <w:vAlign w:val="center"/>
          </w:tcPr>
          <w:p w14:paraId="2A53659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Kode_kit</w:t>
            </w:r>
          </w:p>
        </w:tc>
        <w:tc>
          <w:tcPr>
            <w:tcW w:w="1354" w:type="pct"/>
            <w:vAlign w:val="center"/>
          </w:tcPr>
          <w:p w14:paraId="5C6E2B9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VARCHAR(1000)</w:t>
            </w:r>
          </w:p>
        </w:tc>
        <w:tc>
          <w:tcPr>
            <w:tcW w:w="941" w:type="pct"/>
            <w:vAlign w:val="center"/>
          </w:tcPr>
          <w:p w14:paraId="098A83B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21EAD640" w14:textId="77777777" w:rsidR="00904514" w:rsidRDefault="00904514" w:rsidP="00EC4343">
            <w:pPr>
              <w:pStyle w:val="ListParagraph"/>
              <w:spacing w:line="240" w:lineRule="auto"/>
              <w:ind w:left="0" w:firstLine="0"/>
              <w:jc w:val="center"/>
              <w:rPr>
                <w:rFonts w:cs="Times New Roman"/>
                <w:szCs w:val="24"/>
              </w:rPr>
            </w:pPr>
          </w:p>
        </w:tc>
      </w:tr>
      <w:tr w:rsidR="00EC4343" w14:paraId="45E55652" w14:textId="77777777" w:rsidTr="00EC4343">
        <w:trPr>
          <w:trHeight w:val="227"/>
          <w:jc w:val="center"/>
        </w:trPr>
        <w:tc>
          <w:tcPr>
            <w:tcW w:w="469" w:type="pct"/>
            <w:vAlign w:val="center"/>
          </w:tcPr>
          <w:p w14:paraId="6CE2962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5</w:t>
            </w:r>
          </w:p>
        </w:tc>
        <w:tc>
          <w:tcPr>
            <w:tcW w:w="1282" w:type="pct"/>
            <w:vAlign w:val="center"/>
          </w:tcPr>
          <w:p w14:paraId="4BA6A64A"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KIT</w:t>
            </w:r>
          </w:p>
        </w:tc>
        <w:tc>
          <w:tcPr>
            <w:tcW w:w="1354" w:type="pct"/>
            <w:vAlign w:val="center"/>
          </w:tcPr>
          <w:p w14:paraId="53463C2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VARCHAR(1000)</w:t>
            </w:r>
          </w:p>
        </w:tc>
        <w:tc>
          <w:tcPr>
            <w:tcW w:w="941" w:type="pct"/>
            <w:vAlign w:val="center"/>
          </w:tcPr>
          <w:p w14:paraId="487F5547"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57F750D8" w14:textId="77777777" w:rsidR="00904514" w:rsidRDefault="00904514" w:rsidP="00EC4343">
            <w:pPr>
              <w:pStyle w:val="ListParagraph"/>
              <w:spacing w:line="240" w:lineRule="auto"/>
              <w:ind w:left="0" w:firstLine="0"/>
              <w:jc w:val="center"/>
              <w:rPr>
                <w:rFonts w:cs="Times New Roman"/>
                <w:szCs w:val="24"/>
              </w:rPr>
            </w:pPr>
          </w:p>
        </w:tc>
      </w:tr>
      <w:tr w:rsidR="00EC4343" w14:paraId="372AA4D8" w14:textId="77777777" w:rsidTr="00EC4343">
        <w:trPr>
          <w:trHeight w:val="227"/>
          <w:jc w:val="center"/>
        </w:trPr>
        <w:tc>
          <w:tcPr>
            <w:tcW w:w="469" w:type="pct"/>
            <w:vAlign w:val="center"/>
          </w:tcPr>
          <w:p w14:paraId="0A2D583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6</w:t>
            </w:r>
          </w:p>
        </w:tc>
        <w:tc>
          <w:tcPr>
            <w:tcW w:w="1282" w:type="pct"/>
            <w:vAlign w:val="center"/>
          </w:tcPr>
          <w:p w14:paraId="089CFF75"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Kode_mobil</w:t>
            </w:r>
          </w:p>
        </w:tc>
        <w:tc>
          <w:tcPr>
            <w:tcW w:w="1354" w:type="pct"/>
            <w:vAlign w:val="center"/>
          </w:tcPr>
          <w:p w14:paraId="0A00F310"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OBJECT</w:t>
            </w:r>
          </w:p>
        </w:tc>
        <w:tc>
          <w:tcPr>
            <w:tcW w:w="941" w:type="pct"/>
            <w:vAlign w:val="center"/>
          </w:tcPr>
          <w:p w14:paraId="6179723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0B1EC9A6" w14:textId="77777777" w:rsidR="00904514" w:rsidRDefault="00904514" w:rsidP="00EC4343">
            <w:pPr>
              <w:pStyle w:val="ListParagraph"/>
              <w:spacing w:line="240" w:lineRule="auto"/>
              <w:ind w:left="0" w:firstLine="0"/>
              <w:jc w:val="center"/>
              <w:rPr>
                <w:rFonts w:cs="Times New Roman"/>
                <w:szCs w:val="24"/>
              </w:rPr>
            </w:pPr>
          </w:p>
        </w:tc>
      </w:tr>
      <w:tr w:rsidR="00EC4343" w14:paraId="59ABED0C" w14:textId="77777777" w:rsidTr="00EC4343">
        <w:trPr>
          <w:trHeight w:val="227"/>
          <w:jc w:val="center"/>
        </w:trPr>
        <w:tc>
          <w:tcPr>
            <w:tcW w:w="469" w:type="pct"/>
            <w:vAlign w:val="center"/>
          </w:tcPr>
          <w:p w14:paraId="7A02CD8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7</w:t>
            </w:r>
          </w:p>
        </w:tc>
        <w:tc>
          <w:tcPr>
            <w:tcW w:w="1282" w:type="pct"/>
            <w:vAlign w:val="center"/>
          </w:tcPr>
          <w:p w14:paraId="5892C24D"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Parameter_1</w:t>
            </w:r>
          </w:p>
        </w:tc>
        <w:tc>
          <w:tcPr>
            <w:tcW w:w="1354" w:type="pct"/>
            <w:vAlign w:val="center"/>
          </w:tcPr>
          <w:p w14:paraId="1134E84E"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VARCHAR(1000)</w:t>
            </w:r>
          </w:p>
        </w:tc>
        <w:tc>
          <w:tcPr>
            <w:tcW w:w="941" w:type="pct"/>
            <w:vAlign w:val="center"/>
          </w:tcPr>
          <w:p w14:paraId="35C0B421"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3CCB2DE1" w14:textId="77777777" w:rsidR="00904514" w:rsidRDefault="00904514" w:rsidP="00EC4343">
            <w:pPr>
              <w:pStyle w:val="ListParagraph"/>
              <w:spacing w:line="240" w:lineRule="auto"/>
              <w:ind w:left="0" w:firstLine="0"/>
              <w:jc w:val="center"/>
              <w:rPr>
                <w:rFonts w:cs="Times New Roman"/>
                <w:szCs w:val="24"/>
              </w:rPr>
            </w:pPr>
          </w:p>
        </w:tc>
      </w:tr>
      <w:tr w:rsidR="00EC4343" w14:paraId="48C5F5CC" w14:textId="77777777" w:rsidTr="00EC4343">
        <w:trPr>
          <w:trHeight w:val="227"/>
          <w:jc w:val="center"/>
        </w:trPr>
        <w:tc>
          <w:tcPr>
            <w:tcW w:w="469" w:type="pct"/>
            <w:vAlign w:val="center"/>
          </w:tcPr>
          <w:p w14:paraId="33B1DD2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8</w:t>
            </w:r>
          </w:p>
        </w:tc>
        <w:tc>
          <w:tcPr>
            <w:tcW w:w="1282" w:type="pct"/>
            <w:vAlign w:val="center"/>
          </w:tcPr>
          <w:p w14:paraId="497EA57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Created_at</w:t>
            </w:r>
          </w:p>
        </w:tc>
        <w:tc>
          <w:tcPr>
            <w:tcW w:w="1354" w:type="pct"/>
            <w:vAlign w:val="center"/>
          </w:tcPr>
          <w:p w14:paraId="1A9EC72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941" w:type="pct"/>
            <w:vAlign w:val="center"/>
          </w:tcPr>
          <w:p w14:paraId="584C20B4"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7B8F6FEE" w14:textId="77777777" w:rsidR="00904514" w:rsidRDefault="00904514" w:rsidP="00EC4343">
            <w:pPr>
              <w:pStyle w:val="ListParagraph"/>
              <w:spacing w:line="240" w:lineRule="auto"/>
              <w:ind w:left="0" w:firstLine="0"/>
              <w:jc w:val="center"/>
              <w:rPr>
                <w:rFonts w:cs="Times New Roman"/>
                <w:szCs w:val="24"/>
              </w:rPr>
            </w:pPr>
          </w:p>
        </w:tc>
      </w:tr>
      <w:tr w:rsidR="00EC4343" w14:paraId="70C08DAE" w14:textId="77777777" w:rsidTr="00EC4343">
        <w:trPr>
          <w:trHeight w:val="227"/>
          <w:jc w:val="center"/>
        </w:trPr>
        <w:tc>
          <w:tcPr>
            <w:tcW w:w="469" w:type="pct"/>
            <w:vAlign w:val="center"/>
          </w:tcPr>
          <w:p w14:paraId="6D736228"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9</w:t>
            </w:r>
          </w:p>
        </w:tc>
        <w:tc>
          <w:tcPr>
            <w:tcW w:w="1282" w:type="pct"/>
            <w:vAlign w:val="center"/>
          </w:tcPr>
          <w:p w14:paraId="7E898A92"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Updated_at</w:t>
            </w:r>
          </w:p>
        </w:tc>
        <w:tc>
          <w:tcPr>
            <w:tcW w:w="1354" w:type="pct"/>
            <w:vAlign w:val="center"/>
          </w:tcPr>
          <w:p w14:paraId="7D95EE8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DATETIME</w:t>
            </w:r>
          </w:p>
        </w:tc>
        <w:tc>
          <w:tcPr>
            <w:tcW w:w="941" w:type="pct"/>
            <w:vAlign w:val="center"/>
          </w:tcPr>
          <w:p w14:paraId="7BEDD6F6"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953" w:type="pct"/>
            <w:vAlign w:val="center"/>
          </w:tcPr>
          <w:p w14:paraId="6E5C94AC" w14:textId="77777777" w:rsidR="00904514" w:rsidRDefault="00904514" w:rsidP="00EC4343">
            <w:pPr>
              <w:pStyle w:val="ListParagraph"/>
              <w:spacing w:line="240" w:lineRule="auto"/>
              <w:ind w:left="0" w:firstLine="0"/>
              <w:jc w:val="center"/>
              <w:rPr>
                <w:rFonts w:cs="Times New Roman"/>
                <w:szCs w:val="24"/>
              </w:rPr>
            </w:pPr>
          </w:p>
        </w:tc>
      </w:tr>
    </w:tbl>
    <w:p w14:paraId="26084E83" w14:textId="77777777" w:rsidR="00904514" w:rsidRDefault="00904514" w:rsidP="00EC4343"/>
    <w:p w14:paraId="27B8CCA3" w14:textId="77777777" w:rsidR="00904514" w:rsidRDefault="00904514" w:rsidP="00EC4343">
      <w:r>
        <w:t xml:space="preserve">Tabel komponen merupakan tabel yang digunakan untuk menyimpan data dari komponen yang digunakan untuk membuat kendaraan. Komponen – komponen yang digunakan dalam membuat suatu kendaraan akan disatukan di dalam kit. Tabel komponen akan menyimpan id dari komponen yang ada dengan field komponen_id, menyimpan kode komponen dengan field kode_komponen, menyimpan kode dari kit dengan kode_kit, menyimpan kode dari mobil yang dirakit dengan kode_mobil, menyimpan parameter yang berisikan informasi tambahan dari komponen dengan field parameter_1, menyimpan tanggal terbuatnya komponen dengan field created_at, dan menyimpan tanggal diubahnya komponen dengan field updated_at.  Tabel komponen memiliki sebuah primary key dengan field komponen_id. </w:t>
      </w:r>
    </w:p>
    <w:p w14:paraId="7CB9E1C7" w14:textId="77777777" w:rsidR="00EC4343" w:rsidRDefault="00EC4343" w:rsidP="00904514">
      <w:pPr>
        <w:pStyle w:val="ListParagraph"/>
        <w:spacing w:line="240" w:lineRule="auto"/>
        <w:ind w:left="0"/>
        <w:jc w:val="center"/>
        <w:rPr>
          <w:rFonts w:cs="Times New Roman"/>
          <w:b/>
          <w:bCs/>
          <w:szCs w:val="24"/>
        </w:rPr>
      </w:pPr>
    </w:p>
    <w:p w14:paraId="5D9824EB" w14:textId="77777777" w:rsidR="00EC4343" w:rsidRDefault="00EC4343" w:rsidP="00904514">
      <w:pPr>
        <w:pStyle w:val="ListParagraph"/>
        <w:spacing w:line="240" w:lineRule="auto"/>
        <w:ind w:left="0"/>
        <w:jc w:val="center"/>
        <w:rPr>
          <w:rFonts w:cs="Times New Roman"/>
          <w:b/>
          <w:bCs/>
          <w:szCs w:val="24"/>
        </w:rPr>
      </w:pPr>
    </w:p>
    <w:p w14:paraId="778F42E8" w14:textId="02179412" w:rsidR="00904514" w:rsidRPr="00243776" w:rsidRDefault="00904514" w:rsidP="00EC4343">
      <w:pPr>
        <w:pStyle w:val="captionTable"/>
      </w:pPr>
      <w:r w:rsidRPr="00243776">
        <w:lastRenderedPageBreak/>
        <w:t>Tabel 4.</w:t>
      </w:r>
      <w:r>
        <w:t>9</w:t>
      </w:r>
    </w:p>
    <w:p w14:paraId="4E06B93D" w14:textId="77777777" w:rsidR="00904514" w:rsidRPr="000C2E5D" w:rsidRDefault="00904514" w:rsidP="00EC4343">
      <w:pPr>
        <w:pStyle w:val="captionTable"/>
      </w:pPr>
      <w:r w:rsidRPr="00243776">
        <w:t>Tabel</w:t>
      </w:r>
      <w:r>
        <w:t xml:space="preserve"> kode_mobil</w:t>
      </w:r>
    </w:p>
    <w:tbl>
      <w:tblPr>
        <w:tblStyle w:val="TableGrid"/>
        <w:tblW w:w="4300" w:type="pct"/>
        <w:jc w:val="center"/>
        <w:tblLook w:val="04A0" w:firstRow="1" w:lastRow="0" w:firstColumn="1" w:lastColumn="0" w:noHBand="0" w:noVBand="1"/>
      </w:tblPr>
      <w:tblGrid>
        <w:gridCol w:w="511"/>
        <w:gridCol w:w="1328"/>
        <w:gridCol w:w="2030"/>
        <w:gridCol w:w="1475"/>
        <w:gridCol w:w="1474"/>
      </w:tblGrid>
      <w:tr w:rsidR="00904514" w14:paraId="1AAF644A" w14:textId="77777777" w:rsidTr="00EC4343">
        <w:trPr>
          <w:trHeight w:val="227"/>
          <w:jc w:val="center"/>
        </w:trPr>
        <w:tc>
          <w:tcPr>
            <w:tcW w:w="374" w:type="pct"/>
            <w:vAlign w:val="center"/>
          </w:tcPr>
          <w:p w14:paraId="72FD35D8"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No</w:t>
            </w:r>
          </w:p>
        </w:tc>
        <w:tc>
          <w:tcPr>
            <w:tcW w:w="974" w:type="pct"/>
            <w:vAlign w:val="center"/>
          </w:tcPr>
          <w:p w14:paraId="770793C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Kolom</w:t>
            </w:r>
          </w:p>
        </w:tc>
        <w:tc>
          <w:tcPr>
            <w:tcW w:w="1489" w:type="pct"/>
            <w:vAlign w:val="center"/>
          </w:tcPr>
          <w:p w14:paraId="78BC4FB7"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Tipe</w:t>
            </w:r>
          </w:p>
        </w:tc>
        <w:tc>
          <w:tcPr>
            <w:tcW w:w="1082" w:type="pct"/>
            <w:vAlign w:val="center"/>
          </w:tcPr>
          <w:p w14:paraId="6B4B2261"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Constraint</w:t>
            </w:r>
          </w:p>
        </w:tc>
        <w:tc>
          <w:tcPr>
            <w:tcW w:w="1082" w:type="pct"/>
            <w:vAlign w:val="center"/>
          </w:tcPr>
          <w:p w14:paraId="3C72C9AA" w14:textId="77777777" w:rsidR="00904514" w:rsidRPr="00243776" w:rsidRDefault="00904514" w:rsidP="00EC4343">
            <w:pPr>
              <w:pStyle w:val="ListParagraph"/>
              <w:spacing w:line="240" w:lineRule="auto"/>
              <w:ind w:left="0" w:firstLine="0"/>
              <w:jc w:val="center"/>
              <w:rPr>
                <w:rFonts w:cs="Times New Roman"/>
                <w:b/>
                <w:bCs/>
                <w:szCs w:val="24"/>
              </w:rPr>
            </w:pPr>
            <w:r w:rsidRPr="00243776">
              <w:rPr>
                <w:rFonts w:cs="Times New Roman"/>
                <w:b/>
                <w:bCs/>
                <w:szCs w:val="24"/>
              </w:rPr>
              <w:t>Keterangan</w:t>
            </w:r>
          </w:p>
        </w:tc>
      </w:tr>
      <w:tr w:rsidR="00904514" w14:paraId="33111749" w14:textId="77777777" w:rsidTr="00EC4343">
        <w:trPr>
          <w:trHeight w:val="227"/>
          <w:jc w:val="center"/>
        </w:trPr>
        <w:tc>
          <w:tcPr>
            <w:tcW w:w="374" w:type="pct"/>
            <w:vAlign w:val="center"/>
          </w:tcPr>
          <w:p w14:paraId="55A72314"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1</w:t>
            </w:r>
          </w:p>
        </w:tc>
        <w:tc>
          <w:tcPr>
            <w:tcW w:w="974" w:type="pct"/>
            <w:vAlign w:val="center"/>
          </w:tcPr>
          <w:p w14:paraId="07F998F3"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tipe_EL</w:t>
            </w:r>
          </w:p>
        </w:tc>
        <w:tc>
          <w:tcPr>
            <w:tcW w:w="1489" w:type="pct"/>
            <w:vAlign w:val="center"/>
          </w:tcPr>
          <w:p w14:paraId="0D6D5E39"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VARCHAR(1000)</w:t>
            </w:r>
          </w:p>
        </w:tc>
        <w:tc>
          <w:tcPr>
            <w:tcW w:w="1082" w:type="pct"/>
            <w:vAlign w:val="center"/>
          </w:tcPr>
          <w:p w14:paraId="37C4702C"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NOT NULL</w:t>
            </w:r>
          </w:p>
        </w:tc>
        <w:tc>
          <w:tcPr>
            <w:tcW w:w="1082" w:type="pct"/>
            <w:vAlign w:val="center"/>
          </w:tcPr>
          <w:p w14:paraId="06101C0F" w14:textId="77777777" w:rsidR="00904514" w:rsidRDefault="00904514" w:rsidP="00EC4343">
            <w:pPr>
              <w:pStyle w:val="ListParagraph"/>
              <w:spacing w:line="240" w:lineRule="auto"/>
              <w:ind w:left="0" w:firstLine="0"/>
              <w:jc w:val="center"/>
              <w:rPr>
                <w:rFonts w:cs="Times New Roman"/>
                <w:szCs w:val="24"/>
              </w:rPr>
            </w:pPr>
            <w:r>
              <w:rPr>
                <w:rFonts w:cs="Times New Roman"/>
                <w:szCs w:val="24"/>
              </w:rPr>
              <w:t>Turunan dari kode_mobil</w:t>
            </w:r>
          </w:p>
        </w:tc>
      </w:tr>
    </w:tbl>
    <w:p w14:paraId="31B708F6" w14:textId="77777777" w:rsidR="00904514" w:rsidRDefault="00904514" w:rsidP="00904514">
      <w:pPr>
        <w:rPr>
          <w:rFonts w:cs="Times New Roman"/>
          <w:szCs w:val="24"/>
        </w:rPr>
      </w:pPr>
    </w:p>
    <w:p w14:paraId="55DF9D1B" w14:textId="77777777" w:rsidR="00904514" w:rsidRPr="0038198F" w:rsidRDefault="00904514" w:rsidP="00EC4343">
      <w:r>
        <w:t xml:space="preserve">Tabel kode_mobil adalah tabel yang digunakan untuk menyimpan data dari kode mobil dari field kode_mobil pada tabel komponen. Field kode_mobil pada tabel komponen memiliki tipe data object. Sehingga di dalam field kode_mobil akan disimpan Object yang menjadi suatu field yang flexible penamaannya. Sebagai contoh, seperti yang tertera pada tabel 4.9 terdapat kolom tipe_EL. “EL” diambil dari kode Surat Perintah Kerja yang masuk ke dalam order. </w:t>
      </w:r>
    </w:p>
    <w:p w14:paraId="7E9B098B" w14:textId="77777777" w:rsidR="00904514" w:rsidRPr="00637750" w:rsidRDefault="00904514" w:rsidP="00904514">
      <w:pPr>
        <w:rPr>
          <w:rFonts w:cs="Times New Roman"/>
          <w:szCs w:val="24"/>
        </w:rPr>
      </w:pPr>
    </w:p>
    <w:p w14:paraId="1CCA198D" w14:textId="1DAABC35" w:rsidR="00904514" w:rsidRPr="005B095F" w:rsidRDefault="00904514">
      <w:pPr>
        <w:pStyle w:val="JudulSubBabdenganNomor"/>
        <w:numPr>
          <w:ilvl w:val="1"/>
          <w:numId w:val="14"/>
        </w:numPr>
        <w:ind w:left="720" w:hanging="720"/>
        <w:rPr>
          <w:sz w:val="24"/>
          <w:szCs w:val="24"/>
        </w:rPr>
      </w:pPr>
      <w:r>
        <w:t>Desain Interface</w:t>
      </w:r>
    </w:p>
    <w:p w14:paraId="1042FA09" w14:textId="77777777" w:rsidR="00904514" w:rsidRDefault="00904514" w:rsidP="00EC4343">
      <w:r>
        <w:t xml:space="preserve">Desain antarmuka pengguna (User Iterface Design) adalah desain untuk komputer, peralatan, mesin, perangkat komunikasi mobile, aplikasi perangkat lunak, dan situs web yang berfokus pada pengalaman pengguna (User Experence) dan interaksi. Tujuan dari Desain Interface adalah untuk membuat interaksi pengguna sesederhana dan seefisien mungkin, dalam hal mencapai tujuan pengguna atau apa yang sering disebut dengan user-centered design. Pada subbab ini akan dijelaskan mengenai seluruh desain interface dari aplikasi website PT. Adiputro Wirasejati. Desain antarmuka pada aplikasi website PT. Adiputro Wirasejati akan dibagi menjadi tiga sesuai dengan role yang ada. Desain antarmuka akan dibagi berdasarkan Super Admin, Admin, dan Staff. </w:t>
      </w:r>
    </w:p>
    <w:p w14:paraId="747EED81" w14:textId="77777777" w:rsidR="00904514" w:rsidRPr="00844F89" w:rsidRDefault="00904514" w:rsidP="00904514">
      <w:pPr>
        <w:ind w:firstLine="709"/>
        <w:rPr>
          <w:rFonts w:cs="Times New Roman"/>
          <w:szCs w:val="24"/>
        </w:rPr>
      </w:pPr>
    </w:p>
    <w:p w14:paraId="446A5D95" w14:textId="2DC12110" w:rsidR="00904514" w:rsidRPr="009549A4" w:rsidRDefault="00904514">
      <w:pPr>
        <w:pStyle w:val="STTSJudulSubBab"/>
        <w:numPr>
          <w:ilvl w:val="2"/>
          <w:numId w:val="14"/>
        </w:numPr>
        <w:rPr>
          <w:sz w:val="24"/>
          <w:szCs w:val="24"/>
        </w:rPr>
      </w:pPr>
      <w:r>
        <w:t>Desain Interface Umum</w:t>
      </w:r>
    </w:p>
    <w:p w14:paraId="3F94F060" w14:textId="77777777" w:rsidR="00904514" w:rsidRDefault="00904514" w:rsidP="00EC4343">
      <w:r>
        <w:t xml:space="preserve">Pada subbab ini akan dijelaskan mengenai desain interface umum yang dapat diakses oleh semua role pada aplikasi website PT. Adiputro Wirasejati. Beberapa desain interface yang dapat diakses oleh semua role adalah halaman login, dan halaman home. Desain interface dari masing – masing role akan dijelaskan pada subbab berikutnya. </w:t>
      </w:r>
    </w:p>
    <w:p w14:paraId="4FD66525" w14:textId="77777777" w:rsidR="00904514" w:rsidRDefault="00904514" w:rsidP="00EC4343"/>
    <w:p w14:paraId="6EF32736" w14:textId="04D37825" w:rsidR="00904514" w:rsidRDefault="00904514">
      <w:pPr>
        <w:pStyle w:val="STTSJudulSubBab"/>
        <w:numPr>
          <w:ilvl w:val="3"/>
          <w:numId w:val="14"/>
        </w:numPr>
        <w:ind w:left="1004" w:hanging="1004"/>
      </w:pPr>
      <w:r>
        <w:lastRenderedPageBreak/>
        <w:t>Halaman Depan</w:t>
      </w:r>
    </w:p>
    <w:p w14:paraId="197A51F7" w14:textId="77777777" w:rsidR="00F11E6B" w:rsidRDefault="00F11E6B" w:rsidP="00F11E6B">
      <w:r>
        <w:t>Gambar 4.5 merupakan halaman depan dari aplikasi website PT. Adiputro Wirasejati. Pada sudut kiri dari halaman ini terdapat logo dari PT. Adiputro Wirasejati. Pada bagian tengah dari halaman ini diisi dengan slider yang berisi gambar – gambar dari kendaraan yang tersedia di PT. Adiputro Wirasejati. Pada sudut kanan dari halaman ini terdapat tombol login.</w:t>
      </w:r>
    </w:p>
    <w:p w14:paraId="04A73691" w14:textId="77777777" w:rsidR="00F11E6B" w:rsidRDefault="00F11E6B" w:rsidP="00F11E6B">
      <w:pPr>
        <w:ind w:firstLine="0"/>
      </w:pPr>
      <w:r>
        <w:t>Keterangan :</w:t>
      </w:r>
    </w:p>
    <w:p w14:paraId="3FB4E321" w14:textId="6680F45D" w:rsidR="00F11E6B" w:rsidRPr="00BD137A" w:rsidRDefault="00F11E6B" w:rsidP="00F11E6B">
      <w:pPr>
        <w:pStyle w:val="BulletStyleNumber"/>
      </w:pPr>
      <w:r>
        <w:t>Tombol untuk menuju halaman login</w:t>
      </w:r>
    </w:p>
    <w:p w14:paraId="01343C9B" w14:textId="77777777" w:rsidR="00904514" w:rsidRPr="00FF21F6" w:rsidRDefault="00904514" w:rsidP="00EC4343">
      <w:pPr>
        <w:pStyle w:val="GambarDesc"/>
      </w:pPr>
      <w:r>
        <w:drawing>
          <wp:inline distT="0" distB="0" distL="0" distR="0" wp14:anchorId="078518C3" wp14:editId="5D669427">
            <wp:extent cx="5033010" cy="2406770"/>
            <wp:effectExtent l="19050" t="19050" r="1524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4980"/>
                    <a:stretch/>
                  </pic:blipFill>
                  <pic:spPr bwMode="auto">
                    <a:xfrm>
                      <a:off x="0" y="0"/>
                      <a:ext cx="5033010" cy="2406770"/>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r>
        <w:br/>
      </w:r>
      <w:r w:rsidRPr="00FF21F6">
        <w:t>Gambar 4.5</w:t>
      </w:r>
    </w:p>
    <w:p w14:paraId="4C05AEB2" w14:textId="77777777" w:rsidR="00904514" w:rsidRDefault="00904514" w:rsidP="00EC4343">
      <w:pPr>
        <w:pStyle w:val="GambarDesc"/>
        <w:rPr>
          <w:rFonts w:cs="Times New Roman"/>
          <w:szCs w:val="24"/>
        </w:rPr>
      </w:pPr>
      <w:r w:rsidRPr="00FF21F6">
        <w:rPr>
          <w:rFonts w:cs="Times New Roman"/>
          <w:szCs w:val="24"/>
        </w:rPr>
        <w:t>Halaman Depan</w:t>
      </w:r>
    </w:p>
    <w:p w14:paraId="110BB8D6" w14:textId="77777777" w:rsidR="00904514" w:rsidRPr="00FF21F6" w:rsidRDefault="00904514" w:rsidP="00904514">
      <w:pPr>
        <w:spacing w:line="240" w:lineRule="auto"/>
        <w:jc w:val="center"/>
        <w:rPr>
          <w:rFonts w:cs="Times New Roman"/>
          <w:b/>
          <w:bCs/>
          <w:szCs w:val="24"/>
        </w:rPr>
      </w:pPr>
    </w:p>
    <w:p w14:paraId="189B6FD0" w14:textId="77777777" w:rsidR="00772C24" w:rsidRDefault="00772C24" w:rsidP="00772C24">
      <w:pPr>
        <w:pStyle w:val="BulletStyleNumber"/>
        <w:numPr>
          <w:ilvl w:val="0"/>
          <w:numId w:val="0"/>
        </w:numPr>
        <w:ind w:left="425"/>
      </w:pPr>
    </w:p>
    <w:p w14:paraId="6033D0F4" w14:textId="29943128" w:rsidR="00904514" w:rsidRDefault="00904514">
      <w:pPr>
        <w:pStyle w:val="STTSJudulSubBab"/>
        <w:numPr>
          <w:ilvl w:val="3"/>
          <w:numId w:val="14"/>
        </w:numPr>
        <w:ind w:left="1004" w:hanging="1004"/>
      </w:pPr>
      <w:r>
        <w:t>Halaman Login</w:t>
      </w:r>
    </w:p>
    <w:p w14:paraId="57A5408A" w14:textId="77777777" w:rsidR="00690D6C" w:rsidRDefault="00690D6C" w:rsidP="00690D6C">
      <w:r>
        <w:t xml:space="preserve">Gambar 4.6 merupakan tampilan dari halaman login aplikasi website PT. Adiputro Wirasejati. Pada sudut kiri dari halaman ini terdapat logo dari PT. Adiputro Wirasejati. Pada bagian tengah dari halaman login ini terdapat kolom untuk mengisi username dan password. Di bawah dua kolom tersebut terdapat sebuah tombol untuk login. </w:t>
      </w:r>
    </w:p>
    <w:p w14:paraId="79A9DC16" w14:textId="77777777" w:rsidR="00690D6C" w:rsidRDefault="00690D6C" w:rsidP="00690D6C">
      <w:pPr>
        <w:ind w:firstLine="0"/>
      </w:pPr>
      <w:r>
        <w:t>Keterangan :</w:t>
      </w:r>
    </w:p>
    <w:p w14:paraId="046D3A5F" w14:textId="77777777" w:rsidR="00690D6C" w:rsidRPr="00772C24" w:rsidRDefault="00690D6C" w:rsidP="00690D6C">
      <w:pPr>
        <w:pStyle w:val="BulletStyleNumber"/>
        <w:numPr>
          <w:ilvl w:val="0"/>
          <w:numId w:val="16"/>
        </w:numPr>
        <w:ind w:left="426" w:hanging="426"/>
      </w:pPr>
      <w:r w:rsidRPr="00772C24">
        <w:t>Kolom username</w:t>
      </w:r>
    </w:p>
    <w:p w14:paraId="6D650415" w14:textId="77777777" w:rsidR="00690D6C" w:rsidRDefault="00690D6C" w:rsidP="00690D6C">
      <w:pPr>
        <w:pStyle w:val="BulletStyleNumber"/>
      </w:pPr>
      <w:r>
        <w:t>Kolom password</w:t>
      </w:r>
    </w:p>
    <w:p w14:paraId="352E98B6" w14:textId="01F1359B" w:rsidR="00690D6C" w:rsidRDefault="00690D6C" w:rsidP="00756B06">
      <w:pPr>
        <w:pStyle w:val="BulletStyleNumber"/>
      </w:pPr>
      <w:r>
        <w:t>Tombol untuk login</w:t>
      </w:r>
    </w:p>
    <w:p w14:paraId="3EE41D79" w14:textId="77777777" w:rsidR="00904514" w:rsidRDefault="00904514" w:rsidP="00772C24">
      <w:pPr>
        <w:pStyle w:val="STTSGambar"/>
      </w:pPr>
      <w:r>
        <w:rPr>
          <w:noProof/>
        </w:rPr>
        <w:lastRenderedPageBreak/>
        <w:drawing>
          <wp:inline distT="0" distB="0" distL="0" distR="0" wp14:anchorId="4756A949" wp14:editId="1C66677D">
            <wp:extent cx="5038090" cy="1578634"/>
            <wp:effectExtent l="19050" t="19050" r="1016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4209"/>
                    <a:stretch/>
                  </pic:blipFill>
                  <pic:spPr bwMode="auto">
                    <a:xfrm>
                      <a:off x="0" y="0"/>
                      <a:ext cx="5038090" cy="1578634"/>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504B75F6" w14:textId="77777777" w:rsidR="00904514" w:rsidRPr="00B41B48" w:rsidRDefault="00904514" w:rsidP="00772C24">
      <w:pPr>
        <w:pStyle w:val="GambarDesc"/>
      </w:pPr>
      <w:r>
        <w:t>Gambar 4.6</w:t>
      </w:r>
      <w:r>
        <w:br/>
        <w:t>Halaman Login</w:t>
      </w:r>
    </w:p>
    <w:p w14:paraId="79F93162" w14:textId="77777777" w:rsidR="00904514" w:rsidRDefault="00904514" w:rsidP="00904514">
      <w:pPr>
        <w:rPr>
          <w:rFonts w:cs="Times New Roman"/>
          <w:szCs w:val="24"/>
        </w:rPr>
      </w:pPr>
    </w:p>
    <w:p w14:paraId="489E1EBC" w14:textId="77777777" w:rsidR="00904514" w:rsidRPr="009F2E2D" w:rsidRDefault="00904514" w:rsidP="00772C24">
      <w:pPr>
        <w:pStyle w:val="Bulletstyle"/>
      </w:pPr>
      <w:r>
        <w:t>Pop-Up Gagal Login</w:t>
      </w:r>
    </w:p>
    <w:p w14:paraId="750DEFA8" w14:textId="1CEDF9F6" w:rsidR="00904514" w:rsidRDefault="00904514" w:rsidP="00772C24">
      <w:pPr>
        <w:pStyle w:val="BulletParagraphwithoutindent"/>
      </w:pPr>
      <w:r>
        <w:t xml:space="preserve">Gambar 4.7 merupakan tampilan dari halaman login yang gagal pada aplikasi website PT. Adiputro Wirasejati. Saat pengguna aplikasi website ini salah memasukkan username atau password, maka akan muncul pop-up seperti pada gambar 4.7. Pada pop-up tersebut terdapat sebuah tombol “OK” yang apabila ditekan, maka pop-up tersebut akan tertutup. Pada pop-up ini juga akan diberikan pesan “Periksa kembali username dan password anda”. </w:t>
      </w:r>
    </w:p>
    <w:p w14:paraId="709B1221" w14:textId="77777777" w:rsidR="00772C24" w:rsidRDefault="00772C24" w:rsidP="00772C24">
      <w:pPr>
        <w:pStyle w:val="BulletParagraphwithoutindent"/>
      </w:pPr>
    </w:p>
    <w:p w14:paraId="32AFE64F" w14:textId="77777777" w:rsidR="00904514" w:rsidRDefault="00904514" w:rsidP="00772C24">
      <w:pPr>
        <w:pStyle w:val="Gambar"/>
        <w:rPr>
          <w:b/>
          <w:bCs/>
        </w:rPr>
      </w:pPr>
      <w:r w:rsidRPr="00772C24">
        <w:drawing>
          <wp:inline distT="0" distB="0" distL="0" distR="0" wp14:anchorId="0D06CB11" wp14:editId="2E2CB413">
            <wp:extent cx="3681653" cy="1568348"/>
            <wp:effectExtent l="19050" t="19050" r="14605"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568" b="26207"/>
                    <a:stretch/>
                  </pic:blipFill>
                  <pic:spPr bwMode="auto">
                    <a:xfrm>
                      <a:off x="0" y="0"/>
                      <a:ext cx="3682909" cy="1568883"/>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5E3DD7">
        <w:rPr>
          <w:b/>
          <w:bCs/>
        </w:rPr>
        <w:t>Gambar 4.7</w:t>
      </w:r>
      <w:r w:rsidRPr="005E3DD7">
        <w:rPr>
          <w:b/>
          <w:bCs/>
        </w:rPr>
        <w:br/>
        <w:t>Tampilan Gagal Login</w:t>
      </w:r>
    </w:p>
    <w:p w14:paraId="21233C4B" w14:textId="77777777" w:rsidR="00904514" w:rsidRPr="007972A0" w:rsidRDefault="00904514" w:rsidP="00904514">
      <w:pPr>
        <w:rPr>
          <w:rFonts w:cs="Times New Roman"/>
          <w:szCs w:val="24"/>
        </w:rPr>
      </w:pPr>
    </w:p>
    <w:p w14:paraId="5FCCC9AF" w14:textId="03D3CFA3" w:rsidR="00904514" w:rsidRPr="004847CB" w:rsidRDefault="00904514">
      <w:pPr>
        <w:pStyle w:val="STTSJudulSubBab"/>
        <w:numPr>
          <w:ilvl w:val="2"/>
          <w:numId w:val="14"/>
        </w:numPr>
        <w:rPr>
          <w:sz w:val="24"/>
          <w:szCs w:val="24"/>
        </w:rPr>
      </w:pPr>
      <w:r>
        <w:t xml:space="preserve">Desain Interface Role Super Admin </w:t>
      </w:r>
    </w:p>
    <w:p w14:paraId="4E622081" w14:textId="5ED3592A" w:rsidR="00904514" w:rsidRDefault="00904514" w:rsidP="00772C24">
      <w:r>
        <w:t xml:space="preserve">Pada subbab ini akan dijelaskan mengenai seluruh desain interface yang ada pada Role Super Admin. Role Super Admin memiliki desain interface dengan jumlah paling banyak dibandingkan dengan role lainnya. Hal itu terjadi karena Role Super Admin memiliki fitur terbanyak. Desain interface yang terdapat pada Role Super Admin  adalah halaman input, halaman cek, halaman history, halaman </w:t>
      </w:r>
      <w:r>
        <w:lastRenderedPageBreak/>
        <w:t>master, dan halaman settings. Pada subbab berikut akan dijelaskan secara detail mengenai halaman – halaman tersebut.</w:t>
      </w:r>
    </w:p>
    <w:p w14:paraId="6D1092F8" w14:textId="77777777" w:rsidR="00772C24" w:rsidRPr="008E4AAA" w:rsidRDefault="00772C24" w:rsidP="00772C24"/>
    <w:p w14:paraId="21446118" w14:textId="6485A9F8" w:rsidR="00772C24" w:rsidRDefault="00772C24">
      <w:pPr>
        <w:pStyle w:val="STTSJudulSubBab"/>
        <w:numPr>
          <w:ilvl w:val="3"/>
          <w:numId w:val="14"/>
        </w:numPr>
        <w:ind w:left="1004" w:hanging="1004"/>
      </w:pPr>
      <w:r>
        <w:t>Halaman Input</w:t>
      </w:r>
    </w:p>
    <w:p w14:paraId="76D685A1" w14:textId="742F0A98" w:rsidR="00756B06" w:rsidRDefault="00756B06" w:rsidP="00AD3B52">
      <w:pPr>
        <w:rPr>
          <w:rFonts w:cs="Times New Roman"/>
          <w:szCs w:val="24"/>
        </w:rPr>
      </w:pPr>
      <w:r w:rsidRPr="00756B06">
        <w:rPr>
          <w:rFonts w:cs="Times New Roman"/>
          <w:szCs w:val="24"/>
        </w:rPr>
        <w:t xml:space="preserve">Gambar 4.8 merupakan tampilan dari halaman input milik role Super Admin pada aplikasi website PT. Adiputro Wirasejati. Pada bagian sudut kanan atas terdapat beberapa tombol navigasi, pada bagian utama pada halaman ini terdapat beberapa tombol, drop-down option, dan juga tabel data. </w:t>
      </w:r>
    </w:p>
    <w:p w14:paraId="4BB65D35" w14:textId="77777777" w:rsidR="0020508A" w:rsidRPr="00AD3B52" w:rsidRDefault="0020508A" w:rsidP="00AD3B52">
      <w:pPr>
        <w:rPr>
          <w:rFonts w:cs="Times New Roman"/>
          <w:szCs w:val="24"/>
        </w:rPr>
      </w:pPr>
    </w:p>
    <w:p w14:paraId="7CBA5B91" w14:textId="77777777" w:rsidR="00904514" w:rsidRDefault="00904514" w:rsidP="00AA2421">
      <w:pPr>
        <w:pStyle w:val="Gambar"/>
      </w:pPr>
      <w:r>
        <w:drawing>
          <wp:inline distT="0" distB="0" distL="0" distR="0" wp14:anchorId="6688DAFA" wp14:editId="4BF7C8D8">
            <wp:extent cx="3779520" cy="1507825"/>
            <wp:effectExtent l="19050" t="19050" r="1143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8967"/>
                    <a:stretch/>
                  </pic:blipFill>
                  <pic:spPr bwMode="auto">
                    <a:xfrm>
                      <a:off x="0" y="0"/>
                      <a:ext cx="3780000" cy="1508016"/>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457BF17" w14:textId="77777777" w:rsidR="00904514" w:rsidRDefault="00904514" w:rsidP="00AA2421">
      <w:pPr>
        <w:pStyle w:val="GambarDesc"/>
      </w:pPr>
      <w:r>
        <w:t>Gambar 4.8</w:t>
      </w:r>
    </w:p>
    <w:p w14:paraId="730639E3" w14:textId="722F9BCF" w:rsidR="00756B06" w:rsidRDefault="00904514" w:rsidP="00AA2421">
      <w:pPr>
        <w:pStyle w:val="GambarDesc"/>
      </w:pPr>
      <w:r>
        <w:t>Tampilan Halaman Input Super Admin</w:t>
      </w:r>
    </w:p>
    <w:p w14:paraId="27795142" w14:textId="77777777" w:rsidR="0020508A" w:rsidRPr="00093D5F" w:rsidRDefault="0020508A" w:rsidP="00093D5F">
      <w:pPr>
        <w:pStyle w:val="GambarDesc"/>
      </w:pPr>
    </w:p>
    <w:p w14:paraId="556841B0" w14:textId="77777777" w:rsidR="00904514" w:rsidRDefault="00904514" w:rsidP="00772C24">
      <w:pPr>
        <w:ind w:firstLine="0"/>
      </w:pPr>
      <w:r>
        <w:t>Keterangan :</w:t>
      </w:r>
    </w:p>
    <w:p w14:paraId="1BACD176" w14:textId="7FDB8D21" w:rsidR="00904514" w:rsidRDefault="00904514">
      <w:pPr>
        <w:pStyle w:val="BulletStyleNumber"/>
        <w:numPr>
          <w:ilvl w:val="0"/>
          <w:numId w:val="17"/>
        </w:numPr>
        <w:ind w:left="426" w:hanging="426"/>
      </w:pPr>
      <w:r>
        <w:t>Tombol navigasi untuk menuju halaman Home (utama)</w:t>
      </w:r>
    </w:p>
    <w:p w14:paraId="4FEC4B25" w14:textId="796ACACA" w:rsidR="00904514" w:rsidRDefault="00904514" w:rsidP="00772C24">
      <w:pPr>
        <w:pStyle w:val="BulletStyleNumber"/>
      </w:pPr>
      <w:r>
        <w:t>Tombol navigasi untuk menuju halaman Input</w:t>
      </w:r>
    </w:p>
    <w:p w14:paraId="370BBBE2" w14:textId="4FFE7236" w:rsidR="00904514" w:rsidRDefault="00904514" w:rsidP="00772C24">
      <w:pPr>
        <w:pStyle w:val="BulletStyleNumber"/>
      </w:pPr>
      <w:r>
        <w:t>Tombol navigasi untuk menuju halaman Master</w:t>
      </w:r>
    </w:p>
    <w:p w14:paraId="5833A717" w14:textId="4045C760" w:rsidR="00904514" w:rsidRDefault="00904514" w:rsidP="00772C24">
      <w:pPr>
        <w:pStyle w:val="BulletStyleNumber"/>
      </w:pPr>
      <w:r>
        <w:t>Tombol navigasi untuk menuju halaman Settings</w:t>
      </w:r>
    </w:p>
    <w:p w14:paraId="509DFCF7" w14:textId="01CA12F4" w:rsidR="00904514" w:rsidRDefault="00904514" w:rsidP="00772C24">
      <w:pPr>
        <w:pStyle w:val="BulletStyleNumber"/>
      </w:pPr>
      <w:r>
        <w:t>Tombol untuk melakukan Logout</w:t>
      </w:r>
    </w:p>
    <w:p w14:paraId="57FE60E0" w14:textId="6BF3C499" w:rsidR="00904514" w:rsidRDefault="00904514" w:rsidP="00772C24">
      <w:pPr>
        <w:pStyle w:val="BulletStyleNumber"/>
      </w:pPr>
      <w:r>
        <w:t>Tombol untuk melakukan tarik data SPK</w:t>
      </w:r>
    </w:p>
    <w:p w14:paraId="54D766B6" w14:textId="774D4F9A" w:rsidR="00904514" w:rsidRDefault="00904514" w:rsidP="00772C24">
      <w:pPr>
        <w:pStyle w:val="BulletStyleNumber"/>
      </w:pPr>
      <w:r>
        <w:t>Drop-down option nomor Surat Perintah Kerja</w:t>
      </w:r>
    </w:p>
    <w:p w14:paraId="668C3F30" w14:textId="49E87E97" w:rsidR="00904514" w:rsidRDefault="00904514" w:rsidP="00772C24">
      <w:pPr>
        <w:pStyle w:val="BulletStyleNumber"/>
      </w:pPr>
      <w:r>
        <w:t>Drop-down option Departemen</w:t>
      </w:r>
    </w:p>
    <w:p w14:paraId="2D6103EF" w14:textId="50A44B45" w:rsidR="00904514" w:rsidRDefault="00904514" w:rsidP="00772C24">
      <w:pPr>
        <w:pStyle w:val="BulletStyleNumber"/>
      </w:pPr>
      <w:r>
        <w:t>Drop-down option Nama Stall</w:t>
      </w:r>
    </w:p>
    <w:p w14:paraId="7DE0A616" w14:textId="790BB178" w:rsidR="00904514" w:rsidRDefault="00904514" w:rsidP="00772C24">
      <w:pPr>
        <w:pStyle w:val="BulletStyleNumber"/>
      </w:pPr>
      <w:r>
        <w:t>Drop-down option Stall</w:t>
      </w:r>
    </w:p>
    <w:p w14:paraId="2E509806" w14:textId="10F290BC" w:rsidR="00904514" w:rsidRDefault="00904514" w:rsidP="00772C24">
      <w:pPr>
        <w:pStyle w:val="BulletStyleNumber"/>
      </w:pPr>
      <w:r>
        <w:t>Tombol untuk menambahkan order</w:t>
      </w:r>
    </w:p>
    <w:p w14:paraId="64E4E5BC" w14:textId="5B80A0C9" w:rsidR="00904514" w:rsidRDefault="00904514" w:rsidP="00772C24">
      <w:pPr>
        <w:pStyle w:val="BulletStyleNumber"/>
      </w:pPr>
      <w:r>
        <w:t>Tombol untuk menuju halaman CEK</w:t>
      </w:r>
    </w:p>
    <w:p w14:paraId="3C4E490B" w14:textId="70A53122" w:rsidR="00904514" w:rsidRDefault="00904514" w:rsidP="00772C24">
      <w:pPr>
        <w:pStyle w:val="BulletStyleNumber"/>
      </w:pPr>
      <w:r>
        <w:t>Tombol untuk menuju halaman History</w:t>
      </w:r>
    </w:p>
    <w:p w14:paraId="22550C7B" w14:textId="0C5AD7B2" w:rsidR="00904514" w:rsidRDefault="00904514" w:rsidP="00772C24">
      <w:pPr>
        <w:pStyle w:val="BulletStyleNumber"/>
      </w:pPr>
      <w:r>
        <w:lastRenderedPageBreak/>
        <w:t>Tabel data SPK</w:t>
      </w:r>
    </w:p>
    <w:p w14:paraId="33CC8A39" w14:textId="14118256" w:rsidR="00904514" w:rsidRDefault="00904514" w:rsidP="00772C24">
      <w:pPr>
        <w:pStyle w:val="BulletStyleNumber"/>
      </w:pPr>
      <w:r>
        <w:t>Tombol untuk mengakses Problem</w:t>
      </w:r>
    </w:p>
    <w:p w14:paraId="48DF87BF" w14:textId="7EC1D955" w:rsidR="00904514" w:rsidRDefault="00904514" w:rsidP="00772C24">
      <w:pPr>
        <w:pStyle w:val="BulletStyleNumber"/>
      </w:pPr>
      <w:r>
        <w:t>Tombol untuk menghapus SPK yang sudah terdaftar</w:t>
      </w:r>
    </w:p>
    <w:p w14:paraId="42677876" w14:textId="6DBB85A4" w:rsidR="00904514" w:rsidRDefault="00904514" w:rsidP="00772C24">
      <w:pPr>
        <w:pStyle w:val="BulletStyleNumber"/>
      </w:pPr>
      <w:r>
        <w:t>Drop-down option tampilan jumlah baris pada tabel 14</w:t>
      </w:r>
    </w:p>
    <w:p w14:paraId="16852B0D" w14:textId="4E02D6D8" w:rsidR="00904514" w:rsidRDefault="00904514" w:rsidP="00772C24">
      <w:pPr>
        <w:pStyle w:val="BulletStyleNumber"/>
      </w:pPr>
      <w:r>
        <w:t>Tombol untuk pagination halaman sebelumnya</w:t>
      </w:r>
    </w:p>
    <w:p w14:paraId="0DD13F95" w14:textId="2F320CE4" w:rsidR="00904514" w:rsidRDefault="00904514" w:rsidP="00772C24">
      <w:pPr>
        <w:pStyle w:val="BulletStyleNumber"/>
      </w:pPr>
      <w:r>
        <w:t>Tombol untuk pagination halaman berikutnya</w:t>
      </w:r>
    </w:p>
    <w:p w14:paraId="2E2564DD" w14:textId="77777777" w:rsidR="00AA2421" w:rsidRDefault="00AA2421" w:rsidP="00AA2421">
      <w:pPr>
        <w:pStyle w:val="BulletStyleNumber"/>
        <w:numPr>
          <w:ilvl w:val="0"/>
          <w:numId w:val="0"/>
        </w:numPr>
        <w:ind w:left="425"/>
      </w:pPr>
    </w:p>
    <w:p w14:paraId="2F80F0E6" w14:textId="77777777" w:rsidR="00904514" w:rsidRDefault="00904514" w:rsidP="00FE398F">
      <w:pPr>
        <w:pStyle w:val="Bulletstyle"/>
      </w:pPr>
      <w:r>
        <w:t>Pop-up gagal tarik data Surat Perintah Kerja</w:t>
      </w:r>
    </w:p>
    <w:p w14:paraId="00A6831F" w14:textId="77777777" w:rsidR="00904514" w:rsidRDefault="00904514" w:rsidP="009F6C2D">
      <w:pPr>
        <w:pStyle w:val="BulletParagraphwithoutindent"/>
      </w:pPr>
      <w:r>
        <w:t>Gambar 4.9 merupakan tampilan dari gagalnya penarikan data SPK pada halaman input aplikasi website PT. Adiputro Wirasejati. Saat data dari Surat Perintah Kerja yang ingin ditarik tidak tersedia, maka akan dimunculkan pop-up dengan pesan “Gagal tarik data SPK”. Pop-up ini akan muncul setelah pengguna menekan tombol 6 (TARIK DATA SPK). Terdapat sebuah tombol dengan nama tombol “OK” untuk menutup pop-up tersebut.</w:t>
      </w:r>
    </w:p>
    <w:p w14:paraId="0F00EE64" w14:textId="77777777" w:rsidR="00904514" w:rsidRPr="009F6C2D" w:rsidRDefault="00904514" w:rsidP="009F6C2D">
      <w:pPr>
        <w:pStyle w:val="BulletParagraphwithoutindent"/>
      </w:pPr>
      <w:r w:rsidRPr="009F6C2D">
        <w:t>Keterangan :</w:t>
      </w:r>
    </w:p>
    <w:p w14:paraId="31C639AA" w14:textId="2016887E" w:rsidR="00904514" w:rsidRPr="009F6C2D" w:rsidRDefault="00904514">
      <w:pPr>
        <w:pStyle w:val="BulletStyleNumber"/>
        <w:numPr>
          <w:ilvl w:val="0"/>
          <w:numId w:val="18"/>
        </w:numPr>
        <w:ind w:left="850" w:hanging="425"/>
      </w:pPr>
      <w:r w:rsidRPr="009F6C2D">
        <w:t>Tombol “OK” untuk menutup pop-up</w:t>
      </w:r>
    </w:p>
    <w:p w14:paraId="1C9EEABE" w14:textId="77777777" w:rsidR="00904514" w:rsidRDefault="00904514" w:rsidP="009F6C2D"/>
    <w:p w14:paraId="17A02ACB" w14:textId="77777777" w:rsidR="00904514" w:rsidRDefault="00904514" w:rsidP="009F6C2D">
      <w:pPr>
        <w:pStyle w:val="Gambar"/>
      </w:pPr>
      <w:r>
        <w:drawing>
          <wp:inline distT="0" distB="0" distL="0" distR="0" wp14:anchorId="25D1D223" wp14:editId="426EEF28">
            <wp:extent cx="4635500" cy="1824380"/>
            <wp:effectExtent l="19050" t="19050" r="1270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0027"/>
                    <a:stretch/>
                  </pic:blipFill>
                  <pic:spPr bwMode="auto">
                    <a:xfrm>
                      <a:off x="0" y="0"/>
                      <a:ext cx="4638974" cy="1825747"/>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966C92" w14:textId="77777777" w:rsidR="00904514" w:rsidRDefault="00904514" w:rsidP="009F6C2D">
      <w:pPr>
        <w:pStyle w:val="GambarDesc"/>
      </w:pPr>
      <w:r w:rsidRPr="00C87FDF">
        <w:t>Gambar 4.9</w:t>
      </w:r>
      <w:r w:rsidRPr="00C87FDF">
        <w:br/>
        <w:t>Tampilan Gagal Tarik Data SPK</w:t>
      </w:r>
    </w:p>
    <w:p w14:paraId="03D015CA" w14:textId="77777777" w:rsidR="00904514" w:rsidRDefault="00904514" w:rsidP="009F6C2D"/>
    <w:p w14:paraId="60E0A219" w14:textId="77777777" w:rsidR="00904514" w:rsidRPr="00FE398F" w:rsidRDefault="00904514" w:rsidP="00FE398F">
      <w:pPr>
        <w:pStyle w:val="Bulletstyle"/>
      </w:pPr>
      <w:r w:rsidRPr="00FE398F">
        <w:t>Pop-up sukses tarik data Surat Perintah Kerja</w:t>
      </w:r>
    </w:p>
    <w:p w14:paraId="24B7905F" w14:textId="5E50CFC9" w:rsidR="00904514" w:rsidRDefault="00904514" w:rsidP="009F6C2D">
      <w:pPr>
        <w:pStyle w:val="BulletParagraphwithoutindent"/>
      </w:pPr>
      <w:r>
        <w:t xml:space="preserve">Gambar 4.10 merupakan tampilan apabila pengguna berhasil menarik data dari Surat Perintah Kerja. Apabila data dari Surat Perintah Kerja yang ditarik tersedia, maka akan muncul pop-up dengan pesan “Data SPK sukses ditarik”. </w:t>
      </w:r>
      <w:r>
        <w:lastRenderedPageBreak/>
        <w:t>Pop-up ini akan muncul setelah pengguna menekan tombol 6 (TARIK DATA SPK). Terdapat sebuah tombol dengan nama tombol “OK” untuk menutup pop-up tersebut.</w:t>
      </w:r>
    </w:p>
    <w:p w14:paraId="5D404B41" w14:textId="77777777" w:rsidR="009F6C2D" w:rsidRDefault="009F6C2D" w:rsidP="009F6C2D">
      <w:pPr>
        <w:pStyle w:val="BulletParagraphwithoutindent"/>
      </w:pPr>
    </w:p>
    <w:p w14:paraId="312A4695" w14:textId="0693D269" w:rsidR="00904514" w:rsidRDefault="00904514" w:rsidP="009F6C2D">
      <w:pPr>
        <w:pStyle w:val="GambarDesc"/>
      </w:pPr>
      <w:r>
        <w:drawing>
          <wp:inline distT="0" distB="0" distL="0" distR="0" wp14:anchorId="63B7252D" wp14:editId="2FD909C6">
            <wp:extent cx="3211830" cy="1356208"/>
            <wp:effectExtent l="19050" t="19050" r="2667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4926"/>
                    <a:stretch/>
                  </pic:blipFill>
                  <pic:spPr bwMode="auto">
                    <a:xfrm>
                      <a:off x="0" y="0"/>
                      <a:ext cx="3222450" cy="1360692"/>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417428">
        <w:t>Gambar 4.10</w:t>
      </w:r>
      <w:r w:rsidRPr="00417428">
        <w:br/>
        <w:t>Tampilan Sukses Tarik Data SPK</w:t>
      </w:r>
    </w:p>
    <w:p w14:paraId="6FFBB8CB" w14:textId="77777777" w:rsidR="009F6C2D" w:rsidRPr="00A3411A" w:rsidRDefault="009F6C2D" w:rsidP="009F6C2D">
      <w:pPr>
        <w:pStyle w:val="BulletParagraphwithoutindent"/>
      </w:pPr>
    </w:p>
    <w:p w14:paraId="3DE29334" w14:textId="77777777" w:rsidR="00904514" w:rsidRDefault="00904514" w:rsidP="00FE398F">
      <w:pPr>
        <w:pStyle w:val="Bulletstyle"/>
      </w:pPr>
      <w:r>
        <w:t>Pop-up problem</w:t>
      </w:r>
    </w:p>
    <w:p w14:paraId="3835F9E6" w14:textId="77777777" w:rsidR="00904514" w:rsidRDefault="00904514" w:rsidP="009F6C2D">
      <w:pPr>
        <w:pStyle w:val="BulletParagraphwithoutindent"/>
      </w:pPr>
      <w:r>
        <w:t xml:space="preserve">Gambar 4.11 merupakan tampilan dari pop-up problem pada data tabel input Surat Perintah Kerja. Setiap data yang masuk kedalam tabel data 14 akan memiliki satu tombol Problem dan satu tombol Hapus. Apabila terdapat masalah pada Surat Perintah Kerja yang bersangkutan, pengguna dapat melihatnya dengan menekan tombol problem (15). Apabila tombol problem ditekan, maka pop-up seperti gambar dibawah akan muncul. Pada pop-up ini akan tertera masalah – masalah yang terjadi pada SPK yang bersangkutan. </w:t>
      </w:r>
    </w:p>
    <w:p w14:paraId="09C0B563" w14:textId="362F7DED" w:rsidR="00904514" w:rsidRDefault="00904514" w:rsidP="009F6C2D">
      <w:pPr>
        <w:pStyle w:val="BulletParagraphwithoutindent"/>
      </w:pPr>
      <w:r w:rsidRPr="009F6C2D">
        <w:t xml:space="preserve">Keterangan : </w:t>
      </w:r>
    </w:p>
    <w:p w14:paraId="0468364A" w14:textId="77AE667B" w:rsidR="009F6C2D" w:rsidRPr="009F6C2D" w:rsidRDefault="009F6C2D">
      <w:pPr>
        <w:pStyle w:val="BulletStyleNumber"/>
        <w:numPr>
          <w:ilvl w:val="0"/>
          <w:numId w:val="19"/>
        </w:numPr>
        <w:ind w:left="850" w:hanging="425"/>
      </w:pPr>
      <w:r>
        <w:t xml:space="preserve">Masalah </w:t>
      </w:r>
      <w:r w:rsidRPr="009F6C2D">
        <w:rPr>
          <w:rFonts w:cs="Times New Roman"/>
          <w:bCs/>
          <w:szCs w:val="24"/>
        </w:rPr>
        <w:t>– masalah yang ada pada SPK yang bersangkutan</w:t>
      </w:r>
    </w:p>
    <w:p w14:paraId="789E6AE6" w14:textId="4EF2B714" w:rsidR="009F6C2D" w:rsidRPr="009F6C2D" w:rsidRDefault="009F6C2D">
      <w:pPr>
        <w:pStyle w:val="BulletStyleNumber"/>
        <w:numPr>
          <w:ilvl w:val="0"/>
          <w:numId w:val="18"/>
        </w:numPr>
        <w:ind w:left="850" w:hanging="425"/>
      </w:pPr>
      <w:r>
        <w:rPr>
          <w:rFonts w:cs="Times New Roman"/>
          <w:bCs/>
          <w:szCs w:val="24"/>
        </w:rPr>
        <w:t>Tombol cancel untuk menutup pop-up</w:t>
      </w:r>
    </w:p>
    <w:p w14:paraId="5066529B" w14:textId="77777777" w:rsidR="009F6C2D" w:rsidRPr="009F6C2D" w:rsidRDefault="009F6C2D" w:rsidP="009F6C2D">
      <w:pPr>
        <w:pStyle w:val="BulletStyleNumber"/>
        <w:numPr>
          <w:ilvl w:val="0"/>
          <w:numId w:val="0"/>
        </w:numPr>
        <w:ind w:left="850"/>
      </w:pPr>
    </w:p>
    <w:p w14:paraId="3D09F165" w14:textId="77777777" w:rsidR="00904514" w:rsidRDefault="00904514" w:rsidP="009F6C2D">
      <w:pPr>
        <w:pStyle w:val="Gambar"/>
      </w:pPr>
      <w:r>
        <w:drawing>
          <wp:inline distT="0" distB="0" distL="0" distR="0" wp14:anchorId="787A2A1A" wp14:editId="2937018B">
            <wp:extent cx="3839674" cy="156545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7513"/>
                    <a:stretch/>
                  </pic:blipFill>
                  <pic:spPr bwMode="auto">
                    <a:xfrm>
                      <a:off x="0" y="0"/>
                      <a:ext cx="3849172" cy="1569325"/>
                    </a:xfrm>
                    <a:prstGeom prst="rect">
                      <a:avLst/>
                    </a:prstGeom>
                    <a:noFill/>
                    <a:ln>
                      <a:noFill/>
                    </a:ln>
                    <a:extLst>
                      <a:ext uri="{53640926-AAD7-44D8-BBD7-CCE9431645EC}">
                        <a14:shadowObscured xmlns:a14="http://schemas.microsoft.com/office/drawing/2010/main"/>
                      </a:ext>
                    </a:extLst>
                  </pic:spPr>
                </pic:pic>
              </a:graphicData>
            </a:graphic>
          </wp:inline>
        </w:drawing>
      </w:r>
    </w:p>
    <w:p w14:paraId="74934925" w14:textId="7516E39E" w:rsidR="00904514" w:rsidRDefault="00904514" w:rsidP="00723900">
      <w:pPr>
        <w:pStyle w:val="GambarDesc"/>
      </w:pPr>
      <w:r w:rsidRPr="006F0A11">
        <w:t>Gambar 4.11</w:t>
      </w:r>
      <w:r w:rsidRPr="006F0A11">
        <w:br/>
        <w:t>Pop-up Problem</w:t>
      </w:r>
    </w:p>
    <w:p w14:paraId="5169FDD6" w14:textId="77777777" w:rsidR="00904514" w:rsidRDefault="00904514" w:rsidP="00FE398F">
      <w:pPr>
        <w:pStyle w:val="Bulletstyle"/>
      </w:pPr>
      <w:r>
        <w:lastRenderedPageBreak/>
        <w:t>Pop-up hapus SPK</w:t>
      </w:r>
    </w:p>
    <w:p w14:paraId="6A3BDC12" w14:textId="77777777" w:rsidR="00904514" w:rsidRDefault="00904514" w:rsidP="009F6C2D">
      <w:pPr>
        <w:pStyle w:val="BulletParagraphwithoutindent"/>
      </w:pPr>
      <w:r>
        <w:t>Gambar 4.12 merupakan tampilan dari pop-up saat akan menghapus data dari Surat Perintah Kerja yang bersangkutan. Pop-up tersebut akan muncul apabila pengguna menekan tombol HAPUS (16). Pop-up ini berguna untuk meyakinkan pengguna untuk menghapus data dari Surat Perintah Kerja yang bersangkutan. Apabila pengguna akan menghapus data Surat Perintah Kerja, maka pengguna bisa menekan tombol “OK”, apabila tidak ingin menghapus data tersebut maka pengguna bisa menekan tombol “Cancel”.</w:t>
      </w:r>
    </w:p>
    <w:p w14:paraId="15769CDF" w14:textId="28BD090E" w:rsidR="00904514" w:rsidRDefault="00904514" w:rsidP="009F6C2D">
      <w:pPr>
        <w:pStyle w:val="BulletParagraphwithoutindent"/>
      </w:pPr>
      <w:r>
        <w:t>Keterangan :</w:t>
      </w:r>
    </w:p>
    <w:p w14:paraId="6A61D35B" w14:textId="2C46A119" w:rsidR="009F6C2D" w:rsidRPr="009F6C2D" w:rsidRDefault="009F6C2D">
      <w:pPr>
        <w:pStyle w:val="BulletStyleNumber"/>
        <w:numPr>
          <w:ilvl w:val="0"/>
          <w:numId w:val="20"/>
        </w:numPr>
      </w:pPr>
      <w:r>
        <w:t>T</w:t>
      </w:r>
      <w:r w:rsidRPr="009F6C2D">
        <w:rPr>
          <w:rFonts w:cs="Times New Roman"/>
          <w:bCs/>
          <w:szCs w:val="24"/>
        </w:rPr>
        <w:t>ombol Cancel untuk membatalkan penghapusan</w:t>
      </w:r>
    </w:p>
    <w:p w14:paraId="2C9F0E94" w14:textId="6CFF1D14" w:rsidR="009F6C2D" w:rsidRPr="009F6C2D" w:rsidRDefault="009F6C2D">
      <w:pPr>
        <w:pStyle w:val="BulletStyleNumber"/>
        <w:numPr>
          <w:ilvl w:val="0"/>
          <w:numId w:val="19"/>
        </w:numPr>
        <w:ind w:left="850" w:hanging="425"/>
      </w:pPr>
      <w:r>
        <w:rPr>
          <w:rFonts w:cs="Times New Roman"/>
          <w:bCs/>
          <w:szCs w:val="24"/>
        </w:rPr>
        <w:t>Tombol OK untuk melakukan penghapusan</w:t>
      </w:r>
    </w:p>
    <w:p w14:paraId="59A8F03E" w14:textId="77777777" w:rsidR="00904514" w:rsidRDefault="00904514" w:rsidP="009F6C2D"/>
    <w:p w14:paraId="41156898" w14:textId="77777777" w:rsidR="00904514" w:rsidRPr="007B1CEF" w:rsidRDefault="00904514" w:rsidP="009F6C2D">
      <w:pPr>
        <w:pStyle w:val="Gambar"/>
      </w:pPr>
      <w:r>
        <w:drawing>
          <wp:inline distT="0" distB="0" distL="0" distR="0" wp14:anchorId="119598A8" wp14:editId="6D6AAB50">
            <wp:extent cx="3779149" cy="1385468"/>
            <wp:effectExtent l="19050" t="19050" r="1206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4725"/>
                    <a:stretch/>
                  </pic:blipFill>
                  <pic:spPr bwMode="auto">
                    <a:xfrm>
                      <a:off x="0" y="0"/>
                      <a:ext cx="3780000" cy="1385780"/>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CC4EBF">
        <w:rPr>
          <w:b/>
        </w:rPr>
        <w:t>Gambar 4.12</w:t>
      </w:r>
      <w:r w:rsidRPr="00CC4EBF">
        <w:rPr>
          <w:b/>
        </w:rPr>
        <w:br/>
        <w:t>Pop-up Hapus SPK</w:t>
      </w:r>
    </w:p>
    <w:p w14:paraId="6D5A6289" w14:textId="77777777" w:rsidR="00904514" w:rsidRPr="00C87FDF" w:rsidRDefault="00904514" w:rsidP="009F6C2D"/>
    <w:p w14:paraId="151B39A1" w14:textId="2A34744B" w:rsidR="0099510D" w:rsidRDefault="00904514">
      <w:pPr>
        <w:pStyle w:val="STTSJudulSubBab"/>
        <w:numPr>
          <w:ilvl w:val="3"/>
          <w:numId w:val="14"/>
        </w:numPr>
        <w:ind w:left="1004" w:hanging="1004"/>
      </w:pPr>
      <w:r>
        <w:t>Halaman CEK</w:t>
      </w:r>
    </w:p>
    <w:p w14:paraId="038C7FA1" w14:textId="77777777" w:rsidR="0099510D" w:rsidRDefault="0099510D" w:rsidP="0099510D">
      <w:r w:rsidRPr="004028DF">
        <w:t>Pada subbab ini akan dijelaskan mengenai halaman cek dari aplikasi website PT. Adiputro Wirasejati. Halaman CEK akan menampilkan seluruh data dari Surat Perintah Kerja yang akan disorder menuju divisi gudang dan divisi assembly. Pada halaman CEK terdapat kolom pencarian yang berguna untuk melakukan filter terhadap data Surat Perintah Kerja berdasarkan id. Terdapat tombol untuk 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5CBACA83" w14:textId="490297F5" w:rsidR="0099510D" w:rsidRPr="004028DF" w:rsidRDefault="0099510D" w:rsidP="0099510D">
      <w:pPr>
        <w:ind w:firstLine="0"/>
      </w:pPr>
      <w:r w:rsidRPr="004028DF">
        <w:t>Keterangan:</w:t>
      </w:r>
    </w:p>
    <w:p w14:paraId="04F7F0B0" w14:textId="5CA59659" w:rsidR="0099510D" w:rsidRDefault="0099510D">
      <w:pPr>
        <w:pStyle w:val="BulletStyleNumber"/>
        <w:numPr>
          <w:ilvl w:val="0"/>
          <w:numId w:val="21"/>
        </w:numPr>
        <w:ind w:left="425" w:hanging="425"/>
      </w:pPr>
      <w:r w:rsidRPr="004028DF">
        <w:t>Kolom pencarian data (filter by id)</w:t>
      </w:r>
    </w:p>
    <w:p w14:paraId="417AF78E" w14:textId="2522FA37" w:rsidR="0099510D" w:rsidRDefault="0099510D" w:rsidP="0099510D">
      <w:pPr>
        <w:pStyle w:val="BulletStyleNumber"/>
      </w:pPr>
      <w:r w:rsidRPr="004028DF">
        <w:lastRenderedPageBreak/>
        <w:t>Tombol download excel</w:t>
      </w:r>
    </w:p>
    <w:p w14:paraId="2FD0DAD6" w14:textId="4B8CCA11" w:rsidR="0099510D" w:rsidRPr="004028DF" w:rsidRDefault="0099510D" w:rsidP="0099510D">
      <w:pPr>
        <w:pStyle w:val="BulletStyleNumber"/>
      </w:pPr>
      <w:r w:rsidRPr="004028DF">
        <w:t>Tombol cetak</w:t>
      </w:r>
    </w:p>
    <w:p w14:paraId="155E4647" w14:textId="77777777" w:rsidR="0099510D" w:rsidRDefault="0099510D" w:rsidP="0099510D"/>
    <w:p w14:paraId="24A4203E" w14:textId="77777777" w:rsidR="00904514" w:rsidRPr="004028DF" w:rsidRDefault="00904514" w:rsidP="009F6C2D">
      <w:pPr>
        <w:pStyle w:val="GambarDesc"/>
      </w:pPr>
      <w:r>
        <w:drawing>
          <wp:inline distT="0" distB="0" distL="0" distR="0" wp14:anchorId="41C8D9A1" wp14:editId="5BF97230">
            <wp:extent cx="5048250" cy="23475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8250" cy="2347579"/>
                    </a:xfrm>
                    <a:prstGeom prst="rect">
                      <a:avLst/>
                    </a:prstGeom>
                    <a:noFill/>
                    <a:ln>
                      <a:noFill/>
                    </a:ln>
                  </pic:spPr>
                </pic:pic>
              </a:graphicData>
            </a:graphic>
          </wp:inline>
        </w:drawing>
      </w:r>
      <w:r>
        <w:br/>
      </w:r>
      <w:r w:rsidRPr="004028DF">
        <w:t>Gambar 4.13</w:t>
      </w:r>
    </w:p>
    <w:p w14:paraId="47759F1F" w14:textId="77777777" w:rsidR="00904514" w:rsidRPr="004028DF" w:rsidRDefault="00904514" w:rsidP="009F6C2D">
      <w:pPr>
        <w:pStyle w:val="GambarDesc"/>
        <w:rPr>
          <w:rFonts w:cs="Times New Roman"/>
        </w:rPr>
      </w:pPr>
      <w:r w:rsidRPr="004028DF">
        <w:rPr>
          <w:rFonts w:cs="Times New Roman"/>
        </w:rPr>
        <w:t>Halaman CEK</w:t>
      </w:r>
    </w:p>
    <w:p w14:paraId="02E6B8A4" w14:textId="77777777" w:rsidR="00904514" w:rsidRPr="004028DF" w:rsidRDefault="00904514" w:rsidP="0099510D"/>
    <w:p w14:paraId="6846251F" w14:textId="03525467" w:rsidR="00904514" w:rsidRDefault="00904514" w:rsidP="00FE398F">
      <w:pPr>
        <w:pStyle w:val="Bulletstyle"/>
      </w:pPr>
      <w:r w:rsidRPr="004028DF">
        <w:t>Halaman tampilan cetak data order Surat Perintah Kerja</w:t>
      </w:r>
    </w:p>
    <w:p w14:paraId="2FBFA084" w14:textId="77777777" w:rsidR="0099510D" w:rsidRPr="0099510D" w:rsidRDefault="0099510D" w:rsidP="0099510D">
      <w:pPr>
        <w:pStyle w:val="BulletParagraphwithoutindent"/>
      </w:pPr>
      <w:r w:rsidRPr="0099510D">
        <w:t xml:space="preserve">Gambar 4.14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p>
    <w:p w14:paraId="087C9DD5" w14:textId="77777777" w:rsidR="0099510D" w:rsidRPr="004028DF" w:rsidRDefault="0099510D" w:rsidP="0099510D">
      <w:pPr>
        <w:pStyle w:val="ListParagraph"/>
        <w:ind w:left="426" w:firstLine="0"/>
        <w:rPr>
          <w:rFonts w:cs="Times New Roman"/>
          <w:szCs w:val="24"/>
        </w:rPr>
      </w:pPr>
    </w:p>
    <w:p w14:paraId="660B0348" w14:textId="77777777" w:rsidR="00904514" w:rsidRPr="007B3F78" w:rsidRDefault="00904514" w:rsidP="0099510D">
      <w:pPr>
        <w:pStyle w:val="GambarDesc"/>
      </w:pPr>
      <w:r>
        <w:drawing>
          <wp:inline distT="0" distB="0" distL="0" distR="0" wp14:anchorId="4C2F484E" wp14:editId="4CF5BDDD">
            <wp:extent cx="5038090" cy="19754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090" cy="1975485"/>
                    </a:xfrm>
                    <a:prstGeom prst="rect">
                      <a:avLst/>
                    </a:prstGeom>
                    <a:noFill/>
                    <a:ln>
                      <a:noFill/>
                    </a:ln>
                  </pic:spPr>
                </pic:pic>
              </a:graphicData>
            </a:graphic>
          </wp:inline>
        </w:drawing>
      </w:r>
      <w:r w:rsidRPr="008841CC">
        <w:t xml:space="preserve"> </w:t>
      </w:r>
      <w:r w:rsidRPr="007B3F78">
        <w:t>Gambar 4.14</w:t>
      </w:r>
    </w:p>
    <w:p w14:paraId="4F89DD03" w14:textId="77777777" w:rsidR="00904514" w:rsidRDefault="00904514" w:rsidP="0099510D">
      <w:pPr>
        <w:pStyle w:val="GambarDesc"/>
        <w:rPr>
          <w:rFonts w:cs="Times New Roman"/>
        </w:rPr>
      </w:pPr>
      <w:r w:rsidRPr="007B3F78">
        <w:rPr>
          <w:rFonts w:cs="Times New Roman"/>
        </w:rPr>
        <w:t>Tampilan Cetak data order Surat Perintah Kerja</w:t>
      </w:r>
    </w:p>
    <w:p w14:paraId="76F09F97" w14:textId="77777777" w:rsidR="00904514" w:rsidRPr="007B3F78" w:rsidRDefault="00904514" w:rsidP="00904514">
      <w:pPr>
        <w:spacing w:line="240" w:lineRule="auto"/>
        <w:jc w:val="center"/>
        <w:rPr>
          <w:rFonts w:cs="Times New Roman"/>
          <w:b/>
          <w:bCs/>
          <w:szCs w:val="24"/>
        </w:rPr>
      </w:pPr>
    </w:p>
    <w:p w14:paraId="33C20EE7" w14:textId="5247A744" w:rsidR="0099510D" w:rsidRPr="004522A9" w:rsidRDefault="0099510D" w:rsidP="007F788F">
      <w:pPr>
        <w:pStyle w:val="STTSJudulSubBab"/>
        <w:numPr>
          <w:ilvl w:val="3"/>
          <w:numId w:val="14"/>
        </w:numPr>
        <w:ind w:left="1004" w:hanging="1004"/>
      </w:pPr>
      <w:r>
        <w:lastRenderedPageBreak/>
        <w:t>Halaman History</w:t>
      </w:r>
    </w:p>
    <w:p w14:paraId="4481A471" w14:textId="510F88D6" w:rsidR="00D70E09" w:rsidRDefault="00904514" w:rsidP="0099510D">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Status, Waktu Update Terakhir, dan Action. Field action berisi dua tombol yaitu tombol CEK dan tombol Hapus. Apabila tombol CEK ditekan, maka pengguna akan diarahkan ke halaman CEK. Bila tombol Hapus ditekan, maka histori dari input data Surat Perintah Kerja yang bersangkutan akan dihapus. </w:t>
      </w:r>
    </w:p>
    <w:p w14:paraId="5C0150E2" w14:textId="77777777" w:rsidR="006A03B8" w:rsidRDefault="006A03B8" w:rsidP="0099510D"/>
    <w:p w14:paraId="386BA291" w14:textId="3988D175" w:rsidR="00904514" w:rsidRDefault="00D70E09" w:rsidP="00D70E09">
      <w:pPr>
        <w:pStyle w:val="Gambar"/>
      </w:pPr>
      <w:r>
        <w:drawing>
          <wp:inline distT="0" distB="0" distL="0" distR="0" wp14:anchorId="1C686A58" wp14:editId="6CC464C5">
            <wp:extent cx="3234905" cy="1064581"/>
            <wp:effectExtent l="19050" t="19050" r="2286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7556" cy="1078617"/>
                    </a:xfrm>
                    <a:prstGeom prst="rect">
                      <a:avLst/>
                    </a:prstGeom>
                    <a:noFill/>
                    <a:ln>
                      <a:solidFill>
                        <a:schemeClr val="bg2">
                          <a:lumMod val="75000"/>
                        </a:schemeClr>
                      </a:solidFill>
                    </a:ln>
                  </pic:spPr>
                </pic:pic>
              </a:graphicData>
            </a:graphic>
          </wp:inline>
        </w:drawing>
      </w:r>
    </w:p>
    <w:p w14:paraId="1493FE37" w14:textId="77777777" w:rsidR="006A03B8" w:rsidRPr="00151375" w:rsidRDefault="006A03B8" w:rsidP="006A03B8">
      <w:pPr>
        <w:pStyle w:val="GambarDesc"/>
      </w:pPr>
      <w:r w:rsidRPr="00151375">
        <w:t>Gambar 4.15</w:t>
      </w:r>
    </w:p>
    <w:p w14:paraId="0C8C3510" w14:textId="77777777" w:rsidR="006A03B8" w:rsidRDefault="006A03B8" w:rsidP="006A03B8">
      <w:pPr>
        <w:pStyle w:val="GambarDesc"/>
      </w:pPr>
      <w:r w:rsidRPr="00151375">
        <w:t>Tampilan Halaman History</w:t>
      </w:r>
    </w:p>
    <w:p w14:paraId="50D849CC" w14:textId="77777777" w:rsidR="006A03B8" w:rsidRPr="00151375" w:rsidRDefault="006A03B8" w:rsidP="00D70E09">
      <w:pPr>
        <w:pStyle w:val="Gambar"/>
      </w:pPr>
    </w:p>
    <w:p w14:paraId="14486A9F" w14:textId="77777777" w:rsidR="00904514" w:rsidRPr="00151375" w:rsidRDefault="00904514" w:rsidP="0099510D">
      <w:pPr>
        <w:ind w:firstLine="0"/>
      </w:pPr>
      <w:r w:rsidRPr="00151375">
        <w:t>Keterangan :</w:t>
      </w:r>
    </w:p>
    <w:p w14:paraId="0242979E" w14:textId="3B211829" w:rsidR="0099510D" w:rsidRDefault="00904514">
      <w:pPr>
        <w:pStyle w:val="BulletStyleNumber"/>
        <w:numPr>
          <w:ilvl w:val="0"/>
          <w:numId w:val="22"/>
        </w:numPr>
        <w:ind w:left="425" w:hanging="425"/>
      </w:pPr>
      <w:r w:rsidRPr="00151375">
        <w:t>Tombol CEK (menuju halaman Cek)</w:t>
      </w:r>
    </w:p>
    <w:p w14:paraId="5E794433" w14:textId="5D796A49" w:rsidR="00904514" w:rsidRPr="0099510D" w:rsidRDefault="00904514">
      <w:pPr>
        <w:pStyle w:val="BulletStyleNumber"/>
        <w:numPr>
          <w:ilvl w:val="0"/>
          <w:numId w:val="22"/>
        </w:numPr>
        <w:ind w:left="425" w:hanging="425"/>
      </w:pPr>
      <w:r w:rsidRPr="0099510D">
        <w:rPr>
          <w:rFonts w:cs="Times New Roman"/>
          <w:szCs w:val="24"/>
        </w:rPr>
        <w:t>Tombol hapus histori</w:t>
      </w:r>
    </w:p>
    <w:p w14:paraId="6D3A39A2" w14:textId="72945392" w:rsidR="00904514" w:rsidRDefault="00904514" w:rsidP="0099510D"/>
    <w:p w14:paraId="731623FE" w14:textId="420F5144" w:rsidR="00904514" w:rsidRPr="008425EC" w:rsidRDefault="0099510D" w:rsidP="008425EC">
      <w:pPr>
        <w:pStyle w:val="STTSJudulSubBab"/>
        <w:numPr>
          <w:ilvl w:val="3"/>
          <w:numId w:val="14"/>
        </w:numPr>
        <w:ind w:left="1004" w:hanging="1004"/>
      </w:pPr>
      <w:r>
        <w:t>Halaman Master</w:t>
      </w:r>
    </w:p>
    <w:p w14:paraId="7E7F3B98" w14:textId="425A4B8A" w:rsidR="008425EC" w:rsidRDefault="00904514" w:rsidP="00DA4CFE">
      <w:r w:rsidRPr="00151375">
        <w:t xml:space="preserve">Pada subbab ini akan dijelaskan mengenai desain interface dari halaman Master pada aplikasi website PT. Adiputro Wirasejati.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711772D9" w14:textId="77777777" w:rsidR="00DA4CFE" w:rsidRDefault="00DA4CFE" w:rsidP="00DA4CFE">
      <w:pPr>
        <w:pStyle w:val="Gambar"/>
      </w:pPr>
      <w:r>
        <w:lastRenderedPageBreak/>
        <w:drawing>
          <wp:inline distT="0" distB="0" distL="0" distR="0" wp14:anchorId="6286996E" wp14:editId="60B90EFD">
            <wp:extent cx="3959225" cy="1693744"/>
            <wp:effectExtent l="19050" t="19050" r="22225"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23829"/>
                    <a:stretch/>
                  </pic:blipFill>
                  <pic:spPr bwMode="auto">
                    <a:xfrm>
                      <a:off x="0" y="0"/>
                      <a:ext cx="3970000" cy="1698354"/>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CD2DFD" w14:textId="171AB63C" w:rsidR="008425EC" w:rsidRDefault="00DA4CFE" w:rsidP="00CD5EA2">
      <w:pPr>
        <w:pStyle w:val="GambarDesc"/>
      </w:pPr>
      <w:r w:rsidRPr="00F639BD">
        <w:t>Gambar 4.16</w:t>
      </w:r>
      <w:r w:rsidRPr="00F639BD">
        <w:br/>
        <w:t>Tampilan Halaman Master</w:t>
      </w:r>
    </w:p>
    <w:p w14:paraId="76CDC96D" w14:textId="77777777" w:rsidR="0078127E" w:rsidRPr="00151375" w:rsidRDefault="0078127E" w:rsidP="00CD5EA2">
      <w:pPr>
        <w:pStyle w:val="GambarDesc"/>
      </w:pPr>
    </w:p>
    <w:p w14:paraId="5F0E4A0D" w14:textId="77777777" w:rsidR="00904514" w:rsidRPr="00151375" w:rsidRDefault="00904514" w:rsidP="0099510D">
      <w:pPr>
        <w:ind w:firstLine="0"/>
        <w:rPr>
          <w:rFonts w:cs="Times New Roman"/>
          <w:szCs w:val="24"/>
        </w:rPr>
      </w:pPr>
      <w:r w:rsidRPr="00151375">
        <w:rPr>
          <w:rFonts w:cs="Times New Roman"/>
          <w:szCs w:val="24"/>
        </w:rPr>
        <w:t xml:space="preserve">Keterangan : </w:t>
      </w:r>
    </w:p>
    <w:p w14:paraId="0684E152" w14:textId="3C53396A" w:rsidR="0099510D" w:rsidRDefault="00904514">
      <w:pPr>
        <w:pStyle w:val="BulletStyleNumber"/>
        <w:numPr>
          <w:ilvl w:val="0"/>
          <w:numId w:val="23"/>
        </w:numPr>
        <w:ind w:left="426" w:hanging="426"/>
      </w:pPr>
      <w:r w:rsidRPr="00151375">
        <w:t>Tombol Tambah Master</w:t>
      </w:r>
    </w:p>
    <w:p w14:paraId="482B7DE9" w14:textId="60C9E496" w:rsidR="0099510D" w:rsidRPr="0099510D" w:rsidRDefault="00904514">
      <w:pPr>
        <w:pStyle w:val="BulletStyleNumber"/>
        <w:numPr>
          <w:ilvl w:val="0"/>
          <w:numId w:val="23"/>
        </w:numPr>
        <w:ind w:left="426" w:hanging="426"/>
      </w:pPr>
      <w:r w:rsidRPr="0099510D">
        <w:rPr>
          <w:rFonts w:cs="Times New Roman"/>
          <w:szCs w:val="24"/>
        </w:rPr>
        <w:t>Tombol edit data kit</w:t>
      </w:r>
    </w:p>
    <w:p w14:paraId="75740359" w14:textId="761D6573" w:rsidR="0099510D" w:rsidRPr="0099510D" w:rsidRDefault="00904514">
      <w:pPr>
        <w:pStyle w:val="BulletStyleNumber"/>
        <w:numPr>
          <w:ilvl w:val="0"/>
          <w:numId w:val="23"/>
        </w:numPr>
        <w:ind w:left="426" w:hanging="426"/>
      </w:pPr>
      <w:r w:rsidRPr="0099510D">
        <w:rPr>
          <w:rFonts w:cs="Times New Roman"/>
          <w:szCs w:val="24"/>
        </w:rPr>
        <w:t>Tombol hapus data kit</w:t>
      </w:r>
    </w:p>
    <w:p w14:paraId="45A35114" w14:textId="76F8565C" w:rsidR="00904514" w:rsidRPr="00FE398F" w:rsidRDefault="00904514">
      <w:pPr>
        <w:pStyle w:val="BulletStyleNumber"/>
        <w:numPr>
          <w:ilvl w:val="0"/>
          <w:numId w:val="23"/>
        </w:numPr>
        <w:ind w:left="426" w:hanging="426"/>
      </w:pPr>
      <w:r w:rsidRPr="0099510D">
        <w:rPr>
          <w:rFonts w:cs="Times New Roman"/>
          <w:szCs w:val="24"/>
        </w:rPr>
        <w:t>Kolom pencarian data kit</w:t>
      </w:r>
    </w:p>
    <w:p w14:paraId="301600CF" w14:textId="77777777" w:rsidR="00FE398F" w:rsidRPr="0099510D" w:rsidRDefault="00FE398F" w:rsidP="00FE398F">
      <w:pPr>
        <w:pStyle w:val="BulletStyleNumber"/>
        <w:numPr>
          <w:ilvl w:val="0"/>
          <w:numId w:val="0"/>
        </w:numPr>
      </w:pPr>
    </w:p>
    <w:p w14:paraId="4BB702D2" w14:textId="28F1B269" w:rsidR="00FE398F" w:rsidRDefault="00904514" w:rsidP="00FE398F">
      <w:pPr>
        <w:pStyle w:val="Bulletstyle"/>
      </w:pPr>
      <w:r>
        <w:t>Pop-up hapus data master</w:t>
      </w:r>
    </w:p>
    <w:p w14:paraId="48329248" w14:textId="77777777" w:rsidR="00FE398F" w:rsidRDefault="00FE398F" w:rsidP="00FE398F">
      <w:pPr>
        <w:pStyle w:val="Gambar"/>
      </w:pPr>
      <w:r>
        <w:drawing>
          <wp:inline distT="0" distB="0" distL="0" distR="0" wp14:anchorId="73DCE624" wp14:editId="74919AAF">
            <wp:extent cx="3780000" cy="2122975"/>
            <wp:effectExtent l="19050" t="19050" r="1143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66B9757B" w14:textId="7B361C07" w:rsidR="00FE398F" w:rsidRDefault="00FE398F" w:rsidP="00FE398F">
      <w:pPr>
        <w:pStyle w:val="GambarDesc"/>
      </w:pPr>
      <w:r w:rsidRPr="00195C05">
        <w:t>Gambar 4.17</w:t>
      </w:r>
      <w:r>
        <w:br/>
      </w:r>
      <w:r w:rsidRPr="00195C05">
        <w:t>Pop-up Hapus Data Master</w:t>
      </w:r>
    </w:p>
    <w:p w14:paraId="6BC6E455" w14:textId="77777777" w:rsidR="00FE398F" w:rsidRDefault="00FE398F" w:rsidP="00FE398F"/>
    <w:p w14:paraId="773BC08F" w14:textId="77777777" w:rsidR="00904514" w:rsidRDefault="00904514" w:rsidP="00FE398F">
      <w:r>
        <w:t xml:space="preserve">Gambar 4.17 merupakan tampilan dari pop-up verifikasi penghapusan data master. Apabila pengguna menekan tombol hapus pada tabel di halaman master, maka pop-up ini akan keluar untuk meyakinkan pengguna. Apabila pengguna sudah yakin untuk menghapus data yang bersangkutan maka pengguna bisa menekan </w:t>
      </w:r>
      <w:r>
        <w:lastRenderedPageBreak/>
        <w:t>tombol OK. Apabila pengguna tidak jadi menghapus data yang bersangkutan, maka pengguna bisa menekan tombol Cancel.</w:t>
      </w:r>
    </w:p>
    <w:p w14:paraId="4A571AE5" w14:textId="77777777" w:rsidR="00904514" w:rsidRPr="0099510D" w:rsidRDefault="00904514" w:rsidP="00FE398F">
      <w:pPr>
        <w:ind w:firstLine="0"/>
      </w:pPr>
      <w:r w:rsidRPr="0099510D">
        <w:t>Keterangan :</w:t>
      </w:r>
    </w:p>
    <w:p w14:paraId="48759AD8" w14:textId="77777777" w:rsidR="00FE398F" w:rsidRDefault="00904514">
      <w:pPr>
        <w:pStyle w:val="BulletStyleNumber"/>
        <w:numPr>
          <w:ilvl w:val="0"/>
          <w:numId w:val="25"/>
        </w:numPr>
        <w:ind w:left="426" w:hanging="426"/>
      </w:pPr>
      <w:r>
        <w:t xml:space="preserve">Tombol cancel </w:t>
      </w:r>
    </w:p>
    <w:p w14:paraId="0EC90657" w14:textId="5594CC7C" w:rsidR="00904514" w:rsidRPr="0099510D" w:rsidRDefault="00904514">
      <w:pPr>
        <w:pStyle w:val="BulletStyleNumber"/>
        <w:numPr>
          <w:ilvl w:val="0"/>
          <w:numId w:val="25"/>
        </w:numPr>
        <w:ind w:left="426" w:hanging="426"/>
      </w:pPr>
      <w:r w:rsidRPr="00FE398F">
        <w:rPr>
          <w:rFonts w:cs="Times New Roman"/>
          <w:szCs w:val="24"/>
        </w:rPr>
        <w:t>Tombol OK (konfirmasi penghapusan)</w:t>
      </w:r>
    </w:p>
    <w:p w14:paraId="5310D82C" w14:textId="4C344824" w:rsidR="00904514" w:rsidRDefault="00904514" w:rsidP="00FE398F"/>
    <w:p w14:paraId="647DE727" w14:textId="35DBD566" w:rsidR="00FE398F" w:rsidRPr="00A455E3" w:rsidRDefault="00FE398F">
      <w:pPr>
        <w:pStyle w:val="STTSJudulSubBab"/>
        <w:numPr>
          <w:ilvl w:val="3"/>
          <w:numId w:val="14"/>
        </w:numPr>
        <w:ind w:left="1004" w:hanging="1004"/>
      </w:pPr>
      <w:r>
        <w:t xml:space="preserve">Halaman </w:t>
      </w:r>
      <w:r>
        <w:rPr>
          <w:rFonts w:cs="Times New Roman"/>
          <w:bCs/>
          <w:szCs w:val="28"/>
        </w:rPr>
        <w:t>Tambah Data Master</w:t>
      </w:r>
    </w:p>
    <w:p w14:paraId="233B5AC2" w14:textId="4D4D0EF7" w:rsidR="00904514" w:rsidRDefault="00904514" w:rsidP="00FE398F">
      <w:r>
        <w:t xml:space="preserve">Pada subbab ini akan dijelaskan mengenai desain interface dari halaman tambah data master pada aplikasi website PT. Adiputro Wirasejati. Halaman ini berfungsi untuk menampung data yang akan dimasukkan ke dalam database Master. Pada halaman ini akan berisikan banyak kolom yang nantinya akan diisikan detail dari kendaraan yang akan dirakit. Pada halaman ini, pengguna juga dapat melakukan tarik data kit. </w:t>
      </w:r>
    </w:p>
    <w:p w14:paraId="2043EBDB" w14:textId="77777777" w:rsidR="0071696A" w:rsidRDefault="0071696A" w:rsidP="00FE398F"/>
    <w:p w14:paraId="636693A4" w14:textId="77777777" w:rsidR="0057683D" w:rsidRDefault="0057683D" w:rsidP="0057683D">
      <w:pPr>
        <w:pStyle w:val="Gambar"/>
      </w:pPr>
      <w:r>
        <w:drawing>
          <wp:inline distT="0" distB="0" distL="0" distR="0" wp14:anchorId="7C3E18A6" wp14:editId="754485EC">
            <wp:extent cx="4201064" cy="2359458"/>
            <wp:effectExtent l="19050" t="19050" r="9525"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07838" cy="2363263"/>
                    </a:xfrm>
                    <a:prstGeom prst="rect">
                      <a:avLst/>
                    </a:prstGeom>
                    <a:noFill/>
                    <a:ln>
                      <a:solidFill>
                        <a:schemeClr val="bg2">
                          <a:lumMod val="75000"/>
                        </a:schemeClr>
                      </a:solidFill>
                    </a:ln>
                  </pic:spPr>
                </pic:pic>
              </a:graphicData>
            </a:graphic>
          </wp:inline>
        </w:drawing>
      </w:r>
    </w:p>
    <w:p w14:paraId="713AEA5E" w14:textId="77777777" w:rsidR="0057683D" w:rsidRPr="001748B5" w:rsidRDefault="0057683D" w:rsidP="0057683D">
      <w:pPr>
        <w:pStyle w:val="GambarDesc"/>
      </w:pPr>
      <w:r w:rsidRPr="001748B5">
        <w:t>Gambar 4.18</w:t>
      </w:r>
      <w:r w:rsidRPr="001748B5">
        <w:br/>
        <w:t>Halaman Tambah Data Master</w:t>
      </w:r>
    </w:p>
    <w:p w14:paraId="2F4E2177" w14:textId="77777777" w:rsidR="0057683D" w:rsidRDefault="0057683D" w:rsidP="00FE398F"/>
    <w:p w14:paraId="37158B23" w14:textId="77777777" w:rsidR="00904514" w:rsidRDefault="00904514" w:rsidP="00FE398F">
      <w:pPr>
        <w:ind w:firstLine="0"/>
      </w:pPr>
      <w:r>
        <w:t>Keterangan :</w:t>
      </w:r>
    </w:p>
    <w:p w14:paraId="44C9FB80" w14:textId="77777777" w:rsidR="00FE398F" w:rsidRDefault="00904514">
      <w:pPr>
        <w:pStyle w:val="BulletStyleNumber"/>
        <w:numPr>
          <w:ilvl w:val="0"/>
          <w:numId w:val="24"/>
        </w:numPr>
        <w:ind w:left="426" w:hanging="426"/>
      </w:pPr>
      <w:r>
        <w:t>Kolom tipe mobil</w:t>
      </w:r>
    </w:p>
    <w:p w14:paraId="386FD9B9" w14:textId="77777777" w:rsidR="00FE398F" w:rsidRDefault="00904514">
      <w:pPr>
        <w:pStyle w:val="BulletStyleNumber"/>
        <w:numPr>
          <w:ilvl w:val="0"/>
          <w:numId w:val="24"/>
        </w:numPr>
        <w:ind w:left="426" w:hanging="426"/>
      </w:pPr>
      <w:r>
        <w:t>Kolom model mobil</w:t>
      </w:r>
    </w:p>
    <w:p w14:paraId="61926B68" w14:textId="77777777" w:rsidR="00FE398F" w:rsidRDefault="00904514">
      <w:pPr>
        <w:pStyle w:val="BulletStyleNumber"/>
        <w:numPr>
          <w:ilvl w:val="0"/>
          <w:numId w:val="24"/>
        </w:numPr>
        <w:ind w:left="426" w:hanging="426"/>
      </w:pPr>
      <w:r>
        <w:t>Kolom tinggi mobil</w:t>
      </w:r>
    </w:p>
    <w:p w14:paraId="684F63D7" w14:textId="77777777" w:rsidR="00FE398F" w:rsidRDefault="00904514">
      <w:pPr>
        <w:pStyle w:val="BulletStyleNumber"/>
        <w:numPr>
          <w:ilvl w:val="0"/>
          <w:numId w:val="24"/>
        </w:numPr>
        <w:ind w:left="426" w:hanging="426"/>
      </w:pPr>
      <w:r>
        <w:t>Drop-down departemen</w:t>
      </w:r>
    </w:p>
    <w:p w14:paraId="7DE9D9AB" w14:textId="77777777" w:rsidR="00FE398F" w:rsidRDefault="00904514">
      <w:pPr>
        <w:pStyle w:val="BulletStyleNumber"/>
        <w:numPr>
          <w:ilvl w:val="0"/>
          <w:numId w:val="24"/>
        </w:numPr>
        <w:ind w:left="426" w:hanging="426"/>
      </w:pPr>
      <w:r>
        <w:lastRenderedPageBreak/>
        <w:t>Drop-down stall</w:t>
      </w:r>
    </w:p>
    <w:p w14:paraId="5894D57A" w14:textId="77777777" w:rsidR="00FE398F" w:rsidRDefault="00904514">
      <w:pPr>
        <w:pStyle w:val="BulletStyleNumber"/>
        <w:numPr>
          <w:ilvl w:val="0"/>
          <w:numId w:val="24"/>
        </w:numPr>
        <w:ind w:left="426" w:hanging="426"/>
      </w:pPr>
      <w:r>
        <w:t>Kolom stock</w:t>
      </w:r>
    </w:p>
    <w:p w14:paraId="21FDED08" w14:textId="77777777" w:rsidR="00FE398F" w:rsidRDefault="00904514">
      <w:pPr>
        <w:pStyle w:val="BulletStyleNumber"/>
        <w:numPr>
          <w:ilvl w:val="0"/>
          <w:numId w:val="24"/>
        </w:numPr>
        <w:ind w:left="426" w:hanging="426"/>
      </w:pPr>
      <w:r>
        <w:t>Tombol tambah komponen tipe mobil</w:t>
      </w:r>
    </w:p>
    <w:p w14:paraId="1EBB0F4D" w14:textId="77777777" w:rsidR="00FE398F" w:rsidRDefault="00904514">
      <w:pPr>
        <w:pStyle w:val="BulletStyleNumber"/>
        <w:numPr>
          <w:ilvl w:val="0"/>
          <w:numId w:val="24"/>
        </w:numPr>
        <w:ind w:left="426" w:hanging="426"/>
      </w:pPr>
      <w:r>
        <w:t>Tombol tambah komponen model mobil</w:t>
      </w:r>
    </w:p>
    <w:p w14:paraId="685CADFA" w14:textId="77777777" w:rsidR="00FE398F" w:rsidRDefault="00904514">
      <w:pPr>
        <w:pStyle w:val="BulletStyleNumber"/>
        <w:numPr>
          <w:ilvl w:val="0"/>
          <w:numId w:val="24"/>
        </w:numPr>
        <w:ind w:left="426" w:hanging="426"/>
      </w:pPr>
      <w:r>
        <w:t>Tombol tambah komponen tinggi mobil</w:t>
      </w:r>
    </w:p>
    <w:p w14:paraId="20A000FB" w14:textId="77777777" w:rsidR="00FE398F" w:rsidRDefault="00904514">
      <w:pPr>
        <w:pStyle w:val="BulletStyleNumber"/>
        <w:numPr>
          <w:ilvl w:val="0"/>
          <w:numId w:val="24"/>
        </w:numPr>
        <w:ind w:left="426" w:hanging="426"/>
      </w:pPr>
      <w:r>
        <w:t>Tombol tambah komponen departemen</w:t>
      </w:r>
    </w:p>
    <w:p w14:paraId="3B401DB4" w14:textId="77777777" w:rsidR="00FE398F" w:rsidRDefault="00904514">
      <w:pPr>
        <w:pStyle w:val="BulletStyleNumber"/>
        <w:numPr>
          <w:ilvl w:val="0"/>
          <w:numId w:val="24"/>
        </w:numPr>
        <w:ind w:left="426" w:hanging="426"/>
      </w:pPr>
      <w:r>
        <w:t>Tombol tambah komponen stall</w:t>
      </w:r>
    </w:p>
    <w:p w14:paraId="02EC6597" w14:textId="77777777" w:rsidR="00FE398F" w:rsidRDefault="00904514">
      <w:pPr>
        <w:pStyle w:val="BulletStyleNumber"/>
        <w:numPr>
          <w:ilvl w:val="0"/>
          <w:numId w:val="24"/>
        </w:numPr>
        <w:ind w:left="426" w:hanging="426"/>
      </w:pPr>
      <w:r>
        <w:t>Tombol tambah komponen stock</w:t>
      </w:r>
    </w:p>
    <w:p w14:paraId="0FBBB4FE" w14:textId="77777777" w:rsidR="00FE398F" w:rsidRDefault="00904514">
      <w:pPr>
        <w:pStyle w:val="BulletStyleNumber"/>
        <w:numPr>
          <w:ilvl w:val="0"/>
          <w:numId w:val="24"/>
        </w:numPr>
        <w:ind w:left="426" w:hanging="426"/>
      </w:pPr>
      <w:r>
        <w:t>Tombol hapus komponen tipe mobil</w:t>
      </w:r>
    </w:p>
    <w:p w14:paraId="1A31EA35" w14:textId="77777777" w:rsidR="00FE398F" w:rsidRDefault="00904514">
      <w:pPr>
        <w:pStyle w:val="BulletStyleNumber"/>
        <w:numPr>
          <w:ilvl w:val="0"/>
          <w:numId w:val="24"/>
        </w:numPr>
        <w:ind w:left="426" w:hanging="426"/>
      </w:pPr>
      <w:r>
        <w:t>Tombol hapus komponen model mobil</w:t>
      </w:r>
    </w:p>
    <w:p w14:paraId="752A7465" w14:textId="77777777" w:rsidR="00FE398F" w:rsidRDefault="00904514">
      <w:pPr>
        <w:pStyle w:val="BulletStyleNumber"/>
        <w:numPr>
          <w:ilvl w:val="0"/>
          <w:numId w:val="24"/>
        </w:numPr>
        <w:ind w:left="426" w:hanging="426"/>
      </w:pPr>
      <w:r>
        <w:t>Tombol hapus komponen tinggi mobil</w:t>
      </w:r>
    </w:p>
    <w:p w14:paraId="73CBFCE4" w14:textId="77777777" w:rsidR="00FE398F" w:rsidRDefault="00904514">
      <w:pPr>
        <w:pStyle w:val="BulletStyleNumber"/>
        <w:numPr>
          <w:ilvl w:val="0"/>
          <w:numId w:val="24"/>
        </w:numPr>
        <w:ind w:left="426" w:hanging="426"/>
      </w:pPr>
      <w:r>
        <w:t>Tombol hapus komponen departemen</w:t>
      </w:r>
    </w:p>
    <w:p w14:paraId="53465556" w14:textId="77777777" w:rsidR="00FE398F" w:rsidRDefault="00904514">
      <w:pPr>
        <w:pStyle w:val="BulletStyleNumber"/>
        <w:numPr>
          <w:ilvl w:val="0"/>
          <w:numId w:val="24"/>
        </w:numPr>
        <w:ind w:left="426" w:hanging="426"/>
      </w:pPr>
      <w:r>
        <w:t>Tombol hapus komponen stall</w:t>
      </w:r>
    </w:p>
    <w:p w14:paraId="706F4E0D" w14:textId="77777777" w:rsidR="00FE398F" w:rsidRDefault="00904514">
      <w:pPr>
        <w:pStyle w:val="BulletStyleNumber"/>
        <w:numPr>
          <w:ilvl w:val="0"/>
          <w:numId w:val="24"/>
        </w:numPr>
        <w:ind w:left="426" w:hanging="426"/>
      </w:pPr>
      <w:r>
        <w:t>Tombol hapus komponen stock</w:t>
      </w:r>
    </w:p>
    <w:p w14:paraId="61F41F2E" w14:textId="77777777" w:rsidR="00FE398F" w:rsidRDefault="00904514">
      <w:pPr>
        <w:pStyle w:val="BulletStyleNumber"/>
        <w:numPr>
          <w:ilvl w:val="0"/>
          <w:numId w:val="24"/>
        </w:numPr>
        <w:ind w:left="426" w:hanging="426"/>
      </w:pPr>
      <w:r>
        <w:t>Tombol tarik data kit</w:t>
      </w:r>
    </w:p>
    <w:p w14:paraId="665D4AA2" w14:textId="77777777" w:rsidR="00FE398F" w:rsidRDefault="00904514">
      <w:pPr>
        <w:pStyle w:val="BulletStyleNumber"/>
        <w:numPr>
          <w:ilvl w:val="0"/>
          <w:numId w:val="24"/>
        </w:numPr>
        <w:ind w:left="426" w:hanging="426"/>
      </w:pPr>
      <w:r>
        <w:t>Kolom generate kode kit</w:t>
      </w:r>
    </w:p>
    <w:p w14:paraId="1F9ABD6A" w14:textId="77777777" w:rsidR="00FE398F" w:rsidRDefault="00904514">
      <w:pPr>
        <w:pStyle w:val="BulletStyleNumber"/>
        <w:numPr>
          <w:ilvl w:val="0"/>
          <w:numId w:val="24"/>
        </w:numPr>
        <w:ind w:left="426" w:hanging="426"/>
      </w:pPr>
      <w:r>
        <w:t>Tombol generate kode kit</w:t>
      </w:r>
    </w:p>
    <w:p w14:paraId="4BFA6194" w14:textId="77777777" w:rsidR="00FE398F" w:rsidRDefault="00904514">
      <w:pPr>
        <w:pStyle w:val="BulletStyleNumber"/>
        <w:numPr>
          <w:ilvl w:val="0"/>
          <w:numId w:val="24"/>
        </w:numPr>
        <w:ind w:left="426" w:hanging="426"/>
      </w:pPr>
      <w:r>
        <w:t>Tombol hapus KIT</w:t>
      </w:r>
    </w:p>
    <w:p w14:paraId="6A441AD2" w14:textId="77777777" w:rsidR="00FE398F" w:rsidRDefault="00904514">
      <w:pPr>
        <w:pStyle w:val="BulletStyleNumber"/>
        <w:numPr>
          <w:ilvl w:val="0"/>
          <w:numId w:val="24"/>
        </w:numPr>
        <w:ind w:left="426" w:hanging="426"/>
      </w:pPr>
      <w:r>
        <w:t>Kolom site ID</w:t>
      </w:r>
    </w:p>
    <w:p w14:paraId="21823B44" w14:textId="77777777" w:rsidR="00FE398F" w:rsidRDefault="00904514">
      <w:pPr>
        <w:pStyle w:val="BulletStyleNumber"/>
        <w:numPr>
          <w:ilvl w:val="0"/>
          <w:numId w:val="24"/>
        </w:numPr>
        <w:ind w:left="426" w:hanging="426"/>
      </w:pPr>
      <w:r>
        <w:t>Kolom rak asal</w:t>
      </w:r>
    </w:p>
    <w:p w14:paraId="6BED5064" w14:textId="77777777" w:rsidR="00FE398F" w:rsidRDefault="00904514">
      <w:pPr>
        <w:pStyle w:val="BulletStyleNumber"/>
        <w:numPr>
          <w:ilvl w:val="0"/>
          <w:numId w:val="24"/>
        </w:numPr>
        <w:ind w:left="426" w:hanging="426"/>
      </w:pPr>
      <w:r>
        <w:t>Kolom rak tujuan</w:t>
      </w:r>
    </w:p>
    <w:p w14:paraId="2FACDD64" w14:textId="77777777" w:rsidR="00FE398F" w:rsidRDefault="00904514">
      <w:pPr>
        <w:pStyle w:val="BulletStyleNumber"/>
        <w:numPr>
          <w:ilvl w:val="0"/>
          <w:numId w:val="24"/>
        </w:numPr>
        <w:ind w:left="426" w:hanging="426"/>
      </w:pPr>
      <w:r>
        <w:t>Tombol tambah additional parameter</w:t>
      </w:r>
    </w:p>
    <w:p w14:paraId="706CF373" w14:textId="7FD01390" w:rsidR="00904514" w:rsidRDefault="00904514" w:rsidP="004E1275">
      <w:pPr>
        <w:pStyle w:val="BulletStyleNumber"/>
        <w:numPr>
          <w:ilvl w:val="0"/>
          <w:numId w:val="24"/>
        </w:numPr>
        <w:ind w:left="426" w:hanging="426"/>
      </w:pPr>
      <w:r>
        <w:t>Tombol hapus additional parameter</w:t>
      </w:r>
    </w:p>
    <w:p w14:paraId="6C8B804F" w14:textId="77777777" w:rsidR="004E1275" w:rsidRPr="004E1275" w:rsidRDefault="004E1275" w:rsidP="00764147">
      <w:pPr>
        <w:pStyle w:val="BulletStyleNumber"/>
        <w:numPr>
          <w:ilvl w:val="0"/>
          <w:numId w:val="0"/>
        </w:numPr>
      </w:pPr>
    </w:p>
    <w:p w14:paraId="1EC470B3" w14:textId="30BE4DA8" w:rsidR="00904514" w:rsidRDefault="00904514" w:rsidP="00FE398F">
      <w:pPr>
        <w:pStyle w:val="Bulletstyle"/>
      </w:pPr>
      <w:r w:rsidRPr="00FE398F">
        <w:t>Halaman bawah tambah data master</w:t>
      </w:r>
    </w:p>
    <w:p w14:paraId="5034ED14" w14:textId="77777777" w:rsidR="00FE398F" w:rsidRDefault="00FE398F" w:rsidP="00FD2FA4">
      <w:pPr>
        <w:pStyle w:val="BulletParagraphwithoutindent"/>
      </w:pPr>
      <w:r>
        <w:t xml:space="preserve">Gambar 4.19 merupakan tampilan bawah dari halaman data master. Halaman tambah master merupakan halaman yang cukup panjang dikarenakan komponen dari kit yang ada tidak sedikit. Pada halaman ini terdapat tombol SIMPAN yang berguna untuk input data ke database master. </w:t>
      </w:r>
    </w:p>
    <w:p w14:paraId="1977E658" w14:textId="77777777" w:rsidR="00FE398F" w:rsidRDefault="00FE398F" w:rsidP="00FD2FA4">
      <w:pPr>
        <w:pStyle w:val="BulletParagraphwithoutindent"/>
      </w:pPr>
      <w:r>
        <w:t>Keterangan :</w:t>
      </w:r>
    </w:p>
    <w:p w14:paraId="27CC7BC9" w14:textId="22058F26" w:rsidR="00FE398F" w:rsidRPr="001B6274" w:rsidRDefault="00FE398F">
      <w:pPr>
        <w:pStyle w:val="BulletStyleNumber"/>
        <w:numPr>
          <w:ilvl w:val="0"/>
          <w:numId w:val="26"/>
        </w:numPr>
        <w:ind w:left="850" w:hanging="425"/>
      </w:pPr>
      <w:r>
        <w:t>Tombol SIMPAN data master</w:t>
      </w:r>
    </w:p>
    <w:p w14:paraId="0FB5E593" w14:textId="77777777" w:rsidR="00FE398F" w:rsidRPr="00FE398F" w:rsidRDefault="00FE398F" w:rsidP="00FE398F">
      <w:pPr>
        <w:pStyle w:val="Bulletstyle"/>
        <w:numPr>
          <w:ilvl w:val="0"/>
          <w:numId w:val="0"/>
        </w:numPr>
        <w:ind w:left="425"/>
      </w:pPr>
    </w:p>
    <w:p w14:paraId="7124487C" w14:textId="77777777" w:rsidR="00904514" w:rsidRDefault="00904514" w:rsidP="00FD2FA4">
      <w:pPr>
        <w:pStyle w:val="Gambar"/>
      </w:pPr>
      <w:r>
        <w:drawing>
          <wp:inline distT="0" distB="0" distL="0" distR="0" wp14:anchorId="53194738" wp14:editId="0E28C95B">
            <wp:extent cx="3780000" cy="2122975"/>
            <wp:effectExtent l="19050" t="19050" r="1143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17FDA580" w14:textId="77777777" w:rsidR="00904514" w:rsidRDefault="00904514" w:rsidP="00FD2FA4">
      <w:pPr>
        <w:pStyle w:val="GambarDesc"/>
      </w:pPr>
      <w:r w:rsidRPr="00F44B74">
        <w:t>Gambar 4.19</w:t>
      </w:r>
      <w:r w:rsidRPr="00F44B74">
        <w:br/>
        <w:t>Halaman Bawah Tambah Data Master</w:t>
      </w:r>
    </w:p>
    <w:p w14:paraId="0EECD270" w14:textId="77777777" w:rsidR="00904514" w:rsidRDefault="00904514" w:rsidP="00FD2FA4"/>
    <w:p w14:paraId="2E51B8C1" w14:textId="77777777" w:rsidR="00904514" w:rsidRDefault="00904514" w:rsidP="00FD2FA4">
      <w:pPr>
        <w:pStyle w:val="Bulletstyle"/>
      </w:pPr>
      <w:r>
        <w:t>Pop-up sukses generate kode kit</w:t>
      </w:r>
    </w:p>
    <w:p w14:paraId="10298215" w14:textId="77777777" w:rsidR="00904514" w:rsidRDefault="00904514" w:rsidP="000D2707">
      <w:pPr>
        <w:pStyle w:val="Gambar"/>
      </w:pPr>
      <w:r>
        <w:drawing>
          <wp:inline distT="0" distB="0" distL="0" distR="0" wp14:anchorId="792F2E28" wp14:editId="0D2DFEA0">
            <wp:extent cx="3780000" cy="2038646"/>
            <wp:effectExtent l="19050" t="19050" r="1143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23701B6C" w14:textId="77777777" w:rsidR="00904514" w:rsidRPr="00C544CF" w:rsidRDefault="00904514" w:rsidP="000D2707">
      <w:pPr>
        <w:pStyle w:val="GambarDesc"/>
      </w:pPr>
      <w:r w:rsidRPr="00C544CF">
        <w:t>Gambar 4.20</w:t>
      </w:r>
    </w:p>
    <w:p w14:paraId="1ED8D621" w14:textId="77777777" w:rsidR="00904514" w:rsidRDefault="00904514" w:rsidP="000D2707">
      <w:pPr>
        <w:pStyle w:val="GambarDesc"/>
      </w:pPr>
      <w:r w:rsidRPr="00C544CF">
        <w:t>Pop-up sukses generate kode kit</w:t>
      </w:r>
    </w:p>
    <w:p w14:paraId="7F9B65EF" w14:textId="77777777" w:rsidR="00904514" w:rsidRDefault="00904514" w:rsidP="00904514">
      <w:pPr>
        <w:spacing w:line="240" w:lineRule="auto"/>
        <w:jc w:val="center"/>
        <w:rPr>
          <w:rFonts w:cs="Times New Roman"/>
          <w:b/>
          <w:bCs/>
          <w:szCs w:val="24"/>
        </w:rPr>
      </w:pPr>
    </w:p>
    <w:p w14:paraId="07A279A3" w14:textId="77777777" w:rsidR="00904514" w:rsidRDefault="00904514" w:rsidP="00FD2FA4">
      <w:pPr>
        <w:pStyle w:val="BulletParagraphwithoutindent"/>
      </w:pPr>
      <w:r>
        <w:t xml:space="preserve">Gambar 4.20 merupakan gambar dari desain interface pop-up sukses generate data kode kit. Apabila pengguna ingin melakukan generate kode kit, pengguna bisa mengisi kolom kode kit lalu menekan tombol Generate pada halaman Tambah Data Master. Apabila data dari kode kit tersedia, maka muncul pop-up dengan pesan sukses generate kode kit yang dimasukkan. Terdapat sebuah tombol (OK) untuk menutup pop-up tersebut. </w:t>
      </w:r>
    </w:p>
    <w:p w14:paraId="7F2126C5" w14:textId="77777777" w:rsidR="00904514" w:rsidRDefault="00904514" w:rsidP="00FD2FA4">
      <w:pPr>
        <w:pStyle w:val="BulletParagraphwithoutindent"/>
      </w:pPr>
      <w:r>
        <w:t xml:space="preserve">Keterangan : </w:t>
      </w:r>
    </w:p>
    <w:p w14:paraId="35D95B7D" w14:textId="7DCEDA60" w:rsidR="00904514" w:rsidRDefault="00904514">
      <w:pPr>
        <w:pStyle w:val="BulletStyleNumber"/>
        <w:numPr>
          <w:ilvl w:val="0"/>
          <w:numId w:val="27"/>
        </w:numPr>
        <w:ind w:left="851" w:hanging="426"/>
      </w:pPr>
      <w:r>
        <w:t>Tombol OK (untuk menutup pop-up)</w:t>
      </w:r>
    </w:p>
    <w:p w14:paraId="6E979111" w14:textId="77777777" w:rsidR="00904514" w:rsidRDefault="00904514" w:rsidP="00904514">
      <w:pPr>
        <w:rPr>
          <w:rFonts w:cs="Times New Roman"/>
          <w:szCs w:val="24"/>
        </w:rPr>
      </w:pPr>
    </w:p>
    <w:p w14:paraId="47A51E07" w14:textId="77777777" w:rsidR="00904514" w:rsidRDefault="00904514" w:rsidP="000D2707">
      <w:pPr>
        <w:pStyle w:val="Bulletstyle"/>
      </w:pPr>
      <w:r>
        <w:t>Pop-up gagal generate kode kit</w:t>
      </w:r>
    </w:p>
    <w:p w14:paraId="247DDF44" w14:textId="77777777" w:rsidR="00904514" w:rsidRPr="00360730" w:rsidRDefault="00904514" w:rsidP="000D2707">
      <w:pPr>
        <w:pStyle w:val="BulletParagraphMoreThan1"/>
      </w:pPr>
      <w:r w:rsidRPr="00360730">
        <w:t>Gambar 4.2</w:t>
      </w:r>
      <w:r>
        <w:t>1</w:t>
      </w:r>
      <w:r w:rsidRPr="00360730">
        <w:t xml:space="preserve"> merupakan gambar dari desain interface pop-up </w:t>
      </w:r>
      <w:r>
        <w:t>gagal</w:t>
      </w:r>
      <w:r w:rsidRPr="00360730">
        <w:t xml:space="preserve"> generate data kode kit. Apabila pengguna ingin melakukan generate kode kit, pengguna bisa mengisi kolom kode kit lalu menekan tombol Generate pada halaman Tambah Data Master. Apabila data dari kode kit </w:t>
      </w:r>
      <w:r>
        <w:t>sudah pernah dimasukkan atau tidak tersedia</w:t>
      </w:r>
      <w:r w:rsidRPr="00360730">
        <w:t xml:space="preserve">, maka muncul pop-up dengan pesan kode kit </w:t>
      </w:r>
      <w:r>
        <w:t>tidak ditemukan</w:t>
      </w:r>
      <w:r w:rsidRPr="00360730">
        <w:t xml:space="preserve">. Terdapat sebuah tombol (OK) untuk menutup pop-up tersebut. </w:t>
      </w:r>
    </w:p>
    <w:p w14:paraId="0BEAFCB0" w14:textId="77777777" w:rsidR="00904514" w:rsidRPr="00360730" w:rsidRDefault="00904514" w:rsidP="000D2707">
      <w:pPr>
        <w:pStyle w:val="BulletParagraphwithoutindent"/>
      </w:pPr>
      <w:r w:rsidRPr="00360730">
        <w:t xml:space="preserve">Keterangan : </w:t>
      </w:r>
    </w:p>
    <w:p w14:paraId="50EC9C44" w14:textId="28AB13E8" w:rsidR="00904514" w:rsidRDefault="00904514">
      <w:pPr>
        <w:pStyle w:val="BulletStyleNumber"/>
        <w:numPr>
          <w:ilvl w:val="0"/>
          <w:numId w:val="28"/>
        </w:numPr>
      </w:pPr>
      <w:r w:rsidRPr="00360730">
        <w:t>Tombol OK (untuk menutup pop-up)</w:t>
      </w:r>
    </w:p>
    <w:p w14:paraId="2033BC9D" w14:textId="77777777" w:rsidR="00904514" w:rsidRDefault="00904514" w:rsidP="000D2707">
      <w:pPr>
        <w:pStyle w:val="Gambar"/>
      </w:pPr>
      <w:r>
        <w:drawing>
          <wp:inline distT="0" distB="0" distL="0" distR="0" wp14:anchorId="117F0E21" wp14:editId="524DD384">
            <wp:extent cx="3780000" cy="2038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noFill/>
                    </a:ln>
                  </pic:spPr>
                </pic:pic>
              </a:graphicData>
            </a:graphic>
          </wp:inline>
        </w:drawing>
      </w:r>
    </w:p>
    <w:p w14:paraId="7BD799B0" w14:textId="77777777" w:rsidR="00904514" w:rsidRDefault="00904514" w:rsidP="000D2707">
      <w:pPr>
        <w:pStyle w:val="GambarDesc"/>
      </w:pPr>
      <w:r w:rsidRPr="00D74B8B">
        <w:t>Gambar 4.21</w:t>
      </w:r>
      <w:r w:rsidRPr="00D74B8B">
        <w:br/>
        <w:t>Pop-up gagal generate kode kit</w:t>
      </w:r>
    </w:p>
    <w:p w14:paraId="19300028" w14:textId="77777777" w:rsidR="00904514" w:rsidRPr="00D74B8B" w:rsidRDefault="00904514" w:rsidP="00904514">
      <w:pPr>
        <w:spacing w:line="240" w:lineRule="auto"/>
        <w:jc w:val="center"/>
        <w:rPr>
          <w:rFonts w:cs="Times New Roman"/>
          <w:b/>
          <w:bCs/>
          <w:szCs w:val="24"/>
        </w:rPr>
      </w:pPr>
    </w:p>
    <w:p w14:paraId="6182C4E3" w14:textId="77777777" w:rsidR="00904514" w:rsidRDefault="00904514">
      <w:pPr>
        <w:pStyle w:val="ListParagraph"/>
        <w:numPr>
          <w:ilvl w:val="0"/>
          <w:numId w:val="13"/>
        </w:numPr>
        <w:ind w:left="426" w:hanging="426"/>
        <w:rPr>
          <w:rFonts w:cs="Times New Roman"/>
          <w:szCs w:val="24"/>
        </w:rPr>
      </w:pPr>
      <w:r>
        <w:rPr>
          <w:rFonts w:cs="Times New Roman"/>
          <w:szCs w:val="24"/>
        </w:rPr>
        <w:t>Pop-up sukses menambahkan data master</w:t>
      </w:r>
    </w:p>
    <w:p w14:paraId="70C827CE" w14:textId="77777777" w:rsidR="00904514" w:rsidRDefault="00904514" w:rsidP="000D2707">
      <w:pPr>
        <w:pStyle w:val="BulletParagraphwithoutindent"/>
      </w:pPr>
      <w:r>
        <w:t xml:space="preserve">Gambar 4.22 merupakan tampilan dari pop-up apabila pengguna sukses menambahkan data master. Apabila pengguna menekan tombol simpan pada halaman Tambah Data Master dan data yang dimasukkan sudah benar, maka pop-up dengan pesan sukses akan muncul.  Pengguna bisa menutup pop-up dengan menekan tombol OK pada bagian bawah. </w:t>
      </w:r>
    </w:p>
    <w:p w14:paraId="49AC06E4" w14:textId="77777777" w:rsidR="00904514" w:rsidRDefault="00904514" w:rsidP="000D2707">
      <w:pPr>
        <w:pStyle w:val="BulletParagraphwithoutindent"/>
      </w:pPr>
      <w:r>
        <w:t>Keterangan :</w:t>
      </w:r>
    </w:p>
    <w:p w14:paraId="679138CF" w14:textId="0F0E5D92" w:rsidR="00904514" w:rsidRDefault="00904514">
      <w:pPr>
        <w:pStyle w:val="BulletStyleNumber"/>
        <w:numPr>
          <w:ilvl w:val="0"/>
          <w:numId w:val="29"/>
        </w:numPr>
        <w:ind w:left="782" w:hanging="357"/>
      </w:pPr>
      <w:r>
        <w:t>Tombol (OK) untuk menutup pop-up</w:t>
      </w:r>
    </w:p>
    <w:p w14:paraId="493D5130" w14:textId="77777777" w:rsidR="00904514" w:rsidRDefault="00904514" w:rsidP="00904514">
      <w:pPr>
        <w:rPr>
          <w:rFonts w:cs="Times New Roman"/>
          <w:szCs w:val="24"/>
        </w:rPr>
      </w:pPr>
    </w:p>
    <w:p w14:paraId="50607F2B" w14:textId="77777777" w:rsidR="00904514" w:rsidRDefault="00904514" w:rsidP="000D2707">
      <w:pPr>
        <w:pStyle w:val="Gambar"/>
      </w:pPr>
      <w:r>
        <w:lastRenderedPageBreak/>
        <w:drawing>
          <wp:inline distT="0" distB="0" distL="0" distR="0" wp14:anchorId="0EB84C64" wp14:editId="46FE3046">
            <wp:extent cx="4269945" cy="2398144"/>
            <wp:effectExtent l="19050" t="19050" r="1651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74370" cy="2400629"/>
                    </a:xfrm>
                    <a:prstGeom prst="rect">
                      <a:avLst/>
                    </a:prstGeom>
                    <a:noFill/>
                    <a:ln>
                      <a:solidFill>
                        <a:schemeClr val="bg2">
                          <a:lumMod val="75000"/>
                        </a:schemeClr>
                      </a:solidFill>
                    </a:ln>
                  </pic:spPr>
                </pic:pic>
              </a:graphicData>
            </a:graphic>
          </wp:inline>
        </w:drawing>
      </w:r>
    </w:p>
    <w:p w14:paraId="20FB8192" w14:textId="77777777" w:rsidR="00904514" w:rsidRDefault="00904514" w:rsidP="000D2707">
      <w:pPr>
        <w:pStyle w:val="GambarDesc"/>
      </w:pPr>
      <w:r w:rsidRPr="00766F26">
        <w:t>Gambar 4.22</w:t>
      </w:r>
      <w:r w:rsidRPr="00766F26">
        <w:br/>
        <w:t>Pop-up sukses menambahkan data master</w:t>
      </w:r>
    </w:p>
    <w:p w14:paraId="6BA6758F" w14:textId="77777777" w:rsidR="00904514" w:rsidRPr="00EB130F" w:rsidRDefault="00904514" w:rsidP="00904514">
      <w:pPr>
        <w:rPr>
          <w:rFonts w:cs="Times New Roman"/>
          <w:szCs w:val="24"/>
        </w:rPr>
      </w:pPr>
    </w:p>
    <w:p w14:paraId="6BF8DFA4" w14:textId="77777777" w:rsidR="00904514" w:rsidRDefault="00904514" w:rsidP="000D2707">
      <w:pPr>
        <w:pStyle w:val="Bulletstyle"/>
      </w:pPr>
      <w:r>
        <w:t>Pop-up gagal menambahkan data master</w:t>
      </w:r>
    </w:p>
    <w:p w14:paraId="45A8779C" w14:textId="77777777" w:rsidR="00904514" w:rsidRPr="00F9509B" w:rsidRDefault="00904514" w:rsidP="000D2707">
      <w:pPr>
        <w:pStyle w:val="BulletParagraphwithoutindent"/>
      </w:pPr>
      <w:r w:rsidRPr="00F9509B">
        <w:t>Gambar 4.2</w:t>
      </w:r>
      <w:r>
        <w:t>3</w:t>
      </w:r>
      <w:r w:rsidRPr="00F9509B">
        <w:t xml:space="preserve"> merupakan tampilan dari pop-up apabila pengguna </w:t>
      </w:r>
      <w:r>
        <w:t xml:space="preserve">gagal </w:t>
      </w:r>
      <w:r w:rsidRPr="00F9509B">
        <w:t xml:space="preserve"> menambahkan data master. Apabila pengguna menekan tombol simpan pada halaman Tambah Data Master dan data yang dimasukkan</w:t>
      </w:r>
      <w:r>
        <w:t xml:space="preserve"> sudah pernah dimasukkan atau data yang dimasukkan tidak valid</w:t>
      </w:r>
      <w:r w:rsidRPr="00F9509B">
        <w:t xml:space="preserve">, maka pop-up dengan pesan </w:t>
      </w:r>
      <w:r>
        <w:t>gagal</w:t>
      </w:r>
      <w:r w:rsidRPr="00F9509B">
        <w:t xml:space="preserve"> akan muncul.  Pengguna bisa menutup pop-up dengan menekan tombol OK pada bagian bawah. </w:t>
      </w:r>
    </w:p>
    <w:p w14:paraId="6B017E33" w14:textId="77777777" w:rsidR="00904514" w:rsidRPr="00F9509B" w:rsidRDefault="00904514" w:rsidP="000D2707">
      <w:pPr>
        <w:pStyle w:val="BulletParagraphwithoutindent"/>
      </w:pPr>
      <w:r w:rsidRPr="00F9509B">
        <w:t>Keterangan :</w:t>
      </w:r>
    </w:p>
    <w:p w14:paraId="33536543" w14:textId="2A3DF640" w:rsidR="00904514" w:rsidRDefault="00904514">
      <w:pPr>
        <w:pStyle w:val="BulletStyleNumber"/>
        <w:numPr>
          <w:ilvl w:val="0"/>
          <w:numId w:val="30"/>
        </w:numPr>
      </w:pPr>
      <w:r w:rsidRPr="00F9509B">
        <w:t>Tombol (OK) untuk menutup pop-up</w:t>
      </w:r>
    </w:p>
    <w:p w14:paraId="21608333" w14:textId="77777777" w:rsidR="00904514" w:rsidRDefault="00904514" w:rsidP="000D2707">
      <w:pPr>
        <w:pStyle w:val="Gambar"/>
      </w:pPr>
      <w:r>
        <w:drawing>
          <wp:inline distT="0" distB="0" distL="0" distR="0" wp14:anchorId="65EC6E03" wp14:editId="3A45494C">
            <wp:extent cx="3780000" cy="2122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noFill/>
                    </a:ln>
                  </pic:spPr>
                </pic:pic>
              </a:graphicData>
            </a:graphic>
          </wp:inline>
        </w:drawing>
      </w:r>
    </w:p>
    <w:p w14:paraId="0E95F66D" w14:textId="77777777" w:rsidR="00904514" w:rsidRPr="0075427C" w:rsidRDefault="00904514" w:rsidP="000D2707">
      <w:pPr>
        <w:pStyle w:val="GambarDesc"/>
      </w:pPr>
      <w:r w:rsidRPr="0075427C">
        <w:t>Gambar 4.23</w:t>
      </w:r>
    </w:p>
    <w:p w14:paraId="2A1B5E3C" w14:textId="77777777" w:rsidR="00904514" w:rsidRPr="0075427C" w:rsidRDefault="00904514" w:rsidP="000D2707">
      <w:pPr>
        <w:pStyle w:val="GambarDesc"/>
      </w:pPr>
      <w:r w:rsidRPr="0075427C">
        <w:t>Pop-up gagal menambahkan data master</w:t>
      </w:r>
    </w:p>
    <w:p w14:paraId="76FAE4D5" w14:textId="77777777" w:rsidR="00904514" w:rsidRPr="00895DE8" w:rsidRDefault="00904514" w:rsidP="00904514">
      <w:pPr>
        <w:rPr>
          <w:rFonts w:cs="Times New Roman"/>
          <w:szCs w:val="24"/>
        </w:rPr>
      </w:pPr>
    </w:p>
    <w:p w14:paraId="004821A1" w14:textId="21D3A4AD" w:rsidR="00A455E3" w:rsidRDefault="00A455E3" w:rsidP="00A455E3">
      <w:pPr>
        <w:pStyle w:val="STTSJudulSubBab"/>
        <w:numPr>
          <w:ilvl w:val="3"/>
          <w:numId w:val="14"/>
        </w:numPr>
        <w:ind w:left="1004" w:hanging="1004"/>
      </w:pPr>
      <w:r>
        <w:lastRenderedPageBreak/>
        <w:t>Halaman Settings Account</w:t>
      </w:r>
    </w:p>
    <w:p w14:paraId="3D745C45" w14:textId="4E6ADC11" w:rsidR="00C30F34" w:rsidRDefault="00C30F34" w:rsidP="00C30F34">
      <w:r>
        <w:t xml:space="preserve">Pada subbab ini akan dijelaskan mengenai </w:t>
      </w:r>
      <w:r w:rsidR="00F5134A">
        <w:t xml:space="preserve">desain interface dari </w:t>
      </w:r>
      <w:r w:rsidR="0059309B">
        <w:t xml:space="preserve">halaman settings account pada aplikasi website PT. Adiputro Wirasejati. </w:t>
      </w:r>
      <w:r w:rsidR="00665708">
        <w:t xml:space="preserve">Pada halaman ini akan terdiri dari seluruh data user yang ada di aplikasi website PT. Adiputro Wirasejati. </w:t>
      </w:r>
      <w:r w:rsidR="0095502F">
        <w:t xml:space="preserve">Seorang Super Admin dapat mengubah detail, menghapus, dan mengubah status dari setiap user yang ada. </w:t>
      </w:r>
      <w:r w:rsidR="00774DB4">
        <w:t xml:space="preserve">Pada halaman ini </w:t>
      </w:r>
      <w:r w:rsidR="005F4D77">
        <w:t xml:space="preserve">Super Admin juga dapat mengakses halaman register untuk meregistrasikan pengguna baru. </w:t>
      </w:r>
    </w:p>
    <w:p w14:paraId="74894E57" w14:textId="566A6F9B" w:rsidR="00C851B2" w:rsidRDefault="00C851B2" w:rsidP="00C851B2">
      <w:pPr>
        <w:ind w:firstLine="0"/>
      </w:pPr>
      <w:r>
        <w:t xml:space="preserve">Keterangan : </w:t>
      </w:r>
    </w:p>
    <w:p w14:paraId="4C487A07" w14:textId="311CC829" w:rsidR="00C851B2" w:rsidRDefault="00C851B2" w:rsidP="00C851B2">
      <w:pPr>
        <w:ind w:firstLine="0"/>
      </w:pPr>
      <w:r>
        <w:t xml:space="preserve">1 : </w:t>
      </w:r>
      <w:r w:rsidR="000A2553">
        <w:t>Bar navigasi untuk akses halaman settings account</w:t>
      </w:r>
    </w:p>
    <w:p w14:paraId="38378A1D" w14:textId="0415A7E0" w:rsidR="000A2553" w:rsidRDefault="000A2553" w:rsidP="00C851B2">
      <w:pPr>
        <w:ind w:firstLine="0"/>
      </w:pPr>
      <w:r>
        <w:t xml:space="preserve">2 : Bar navigasi untuk akses halaman </w:t>
      </w:r>
      <w:r w:rsidR="00AD7BFE">
        <w:t>settings departemen</w:t>
      </w:r>
    </w:p>
    <w:p w14:paraId="4DD5F758" w14:textId="31639E1F" w:rsidR="00AD7BFE" w:rsidRDefault="00AD7BFE" w:rsidP="00C851B2">
      <w:pPr>
        <w:ind w:firstLine="0"/>
      </w:pPr>
      <w:r>
        <w:t>3 : Bar navigasi untuk akses halaman settings stall</w:t>
      </w:r>
    </w:p>
    <w:p w14:paraId="55B5E001" w14:textId="33A563E5" w:rsidR="00AD7BFE" w:rsidRDefault="00AD7BFE" w:rsidP="00C851B2">
      <w:pPr>
        <w:ind w:firstLine="0"/>
      </w:pPr>
      <w:r>
        <w:t xml:space="preserve">4: </w:t>
      </w:r>
      <w:r w:rsidR="003E2168">
        <w:t>Tombol untuk akses halaman register account</w:t>
      </w:r>
    </w:p>
    <w:p w14:paraId="6738110E" w14:textId="7CC64EA0" w:rsidR="003E2168" w:rsidRDefault="003E2168" w:rsidP="00C851B2">
      <w:pPr>
        <w:ind w:firstLine="0"/>
      </w:pPr>
      <w:r>
        <w:t>5 : Tombol untuk mengubah detail user</w:t>
      </w:r>
    </w:p>
    <w:p w14:paraId="1B386BF3" w14:textId="7E500D95" w:rsidR="003E2168" w:rsidRDefault="003E2168" w:rsidP="00C851B2">
      <w:pPr>
        <w:ind w:firstLine="0"/>
      </w:pPr>
      <w:r>
        <w:t>6 : Tombol untuk menghapus user</w:t>
      </w:r>
    </w:p>
    <w:p w14:paraId="1D7EFF1F" w14:textId="0DD3792E" w:rsidR="003A60D6" w:rsidRDefault="004724C9" w:rsidP="00C851B2">
      <w:pPr>
        <w:ind w:firstLine="0"/>
      </w:pPr>
      <w:r>
        <w:t xml:space="preserve">7 : </w:t>
      </w:r>
      <w:r w:rsidR="00917D1F">
        <w:t>Tombol toggle untuk mengaktif atau menonaktifkan user</w:t>
      </w:r>
    </w:p>
    <w:p w14:paraId="65F5CEA9" w14:textId="5A38A4E0" w:rsidR="00500251" w:rsidRDefault="00500251" w:rsidP="0075147D">
      <w:pPr>
        <w:pStyle w:val="Gambar"/>
      </w:pPr>
      <w:r>
        <w:drawing>
          <wp:inline distT="0" distB="0" distL="0" distR="0" wp14:anchorId="4B930025" wp14:editId="2ECD63E0">
            <wp:extent cx="3780000" cy="21369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2136936"/>
                    </a:xfrm>
                    <a:prstGeom prst="rect">
                      <a:avLst/>
                    </a:prstGeom>
                    <a:noFill/>
                    <a:ln>
                      <a:noFill/>
                    </a:ln>
                  </pic:spPr>
                </pic:pic>
              </a:graphicData>
            </a:graphic>
          </wp:inline>
        </w:drawing>
      </w:r>
    </w:p>
    <w:p w14:paraId="668562EE" w14:textId="490048EA" w:rsidR="00975B9F" w:rsidRPr="0075427C" w:rsidRDefault="00975B9F" w:rsidP="00975B9F">
      <w:pPr>
        <w:pStyle w:val="GambarDesc"/>
      </w:pPr>
      <w:r w:rsidRPr="0075427C">
        <w:t>Gambar 4.2</w:t>
      </w:r>
      <w:r w:rsidR="00AF3F7A">
        <w:t>4</w:t>
      </w:r>
    </w:p>
    <w:p w14:paraId="26312BB7" w14:textId="3AAD7E1E" w:rsidR="00975B9F" w:rsidRPr="0075427C" w:rsidRDefault="008705A4" w:rsidP="00975B9F">
      <w:pPr>
        <w:pStyle w:val="GambarDesc"/>
      </w:pPr>
      <w:r>
        <w:t>Halaman settings account</w:t>
      </w:r>
      <w:r w:rsidR="00975B9F" w:rsidRPr="0075427C">
        <w:t xml:space="preserve"> </w:t>
      </w:r>
    </w:p>
    <w:p w14:paraId="4A1A1ADD" w14:textId="77777777" w:rsidR="00975B9F" w:rsidRDefault="00975B9F" w:rsidP="00500251">
      <w:pPr>
        <w:ind w:firstLine="0"/>
        <w:jc w:val="center"/>
      </w:pPr>
    </w:p>
    <w:p w14:paraId="3BC22BCA" w14:textId="2E6C5E83" w:rsidR="00BB533B" w:rsidRDefault="00BB533B" w:rsidP="00BB533B">
      <w:pPr>
        <w:pStyle w:val="Bulletstyle"/>
      </w:pPr>
      <w:r>
        <w:t>Pop-up gagal menambahkan data master</w:t>
      </w:r>
    </w:p>
    <w:p w14:paraId="221CA38B" w14:textId="18E773BC" w:rsidR="00A455E3" w:rsidRDefault="00BB533B" w:rsidP="008E2A91">
      <w:pPr>
        <w:pStyle w:val="BulletParagraphwithoutindent"/>
      </w:pPr>
      <w:r>
        <w:t xml:space="preserve">Gambar 4.25 </w:t>
      </w:r>
      <w:r w:rsidR="008E2A91">
        <w:t xml:space="preserve">merupakan tampilan dari desain interface pop-up saat Super Admin akan menghapus </w:t>
      </w:r>
      <w:r w:rsidR="008B6443">
        <w:t xml:space="preserve">user. </w:t>
      </w:r>
      <w:r w:rsidR="00A26089">
        <w:t xml:space="preserve">Pop-up tersebut akan muncul ketika Super Admin menekan tombol Delete. </w:t>
      </w:r>
      <w:r w:rsidR="002C2FA6">
        <w:t xml:space="preserve">Apabila Super Admin sudah yakin untuk menghapus user yang bersangkutan, makan dapat menekan tombol OK. </w:t>
      </w:r>
      <w:r w:rsidR="002C2FA6">
        <w:lastRenderedPageBreak/>
        <w:t>Apabila Super Admin ingin membatalkan penghapus</w:t>
      </w:r>
      <w:r w:rsidR="00513AE1">
        <w:t>an user yang bersangkutan, Super Admin dapat menekan tombol</w:t>
      </w:r>
      <w:r w:rsidR="00443598">
        <w:t xml:space="preserve"> Cancel. </w:t>
      </w:r>
    </w:p>
    <w:p w14:paraId="024FB2FD" w14:textId="528E4E02" w:rsidR="007D3302" w:rsidRDefault="007D3302" w:rsidP="008E2A91">
      <w:pPr>
        <w:pStyle w:val="BulletParagraphwithoutindent"/>
      </w:pPr>
      <w:r>
        <w:t>Keterangan :</w:t>
      </w:r>
    </w:p>
    <w:p w14:paraId="3853834F" w14:textId="43794B63" w:rsidR="007D3302" w:rsidRDefault="007D3302" w:rsidP="008E2A91">
      <w:pPr>
        <w:pStyle w:val="BulletParagraphwithoutindent"/>
      </w:pPr>
      <w:r>
        <w:t>1 : Tombol Cancel untuk membatalkan penghapusan</w:t>
      </w:r>
    </w:p>
    <w:p w14:paraId="0E7AA4F3" w14:textId="05EAB05B" w:rsidR="00BB533B" w:rsidRDefault="007D3302" w:rsidP="00D53C6E">
      <w:pPr>
        <w:pStyle w:val="BulletParagraphwithoutindent"/>
      </w:pPr>
      <w:r>
        <w:t xml:space="preserve">2 : </w:t>
      </w:r>
      <w:r w:rsidR="008D4C98">
        <w:t>Tombol OK untuk mengkonfirmasi penghapusan</w:t>
      </w:r>
    </w:p>
    <w:p w14:paraId="5E7A29C9" w14:textId="22579152" w:rsidR="00BB533B" w:rsidRDefault="00BB533B" w:rsidP="00CA78A9">
      <w:pPr>
        <w:pStyle w:val="Gambar"/>
      </w:pPr>
      <w:r>
        <w:drawing>
          <wp:inline distT="0" distB="0" distL="0" distR="0" wp14:anchorId="0FDDEC39" wp14:editId="216600FC">
            <wp:extent cx="3780000" cy="21369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2136936"/>
                    </a:xfrm>
                    <a:prstGeom prst="rect">
                      <a:avLst/>
                    </a:prstGeom>
                    <a:noFill/>
                    <a:ln>
                      <a:noFill/>
                    </a:ln>
                  </pic:spPr>
                </pic:pic>
              </a:graphicData>
            </a:graphic>
          </wp:inline>
        </w:drawing>
      </w:r>
    </w:p>
    <w:p w14:paraId="776C6301" w14:textId="6302D7FF" w:rsidR="00E070FB" w:rsidRPr="0075427C" w:rsidRDefault="00E070FB" w:rsidP="00E070FB">
      <w:pPr>
        <w:pStyle w:val="GambarDesc"/>
      </w:pPr>
      <w:r w:rsidRPr="0075427C">
        <w:t>Gambar 4.2</w:t>
      </w:r>
      <w:r w:rsidR="00F44363">
        <w:t>5</w:t>
      </w:r>
    </w:p>
    <w:p w14:paraId="146EBD99" w14:textId="46BAA906" w:rsidR="00E070FB" w:rsidRDefault="005B6661" w:rsidP="00E070FB">
      <w:pPr>
        <w:pStyle w:val="GambarDesc"/>
      </w:pPr>
      <w:r>
        <w:t xml:space="preserve">Pop-up </w:t>
      </w:r>
      <w:r w:rsidR="00710C32">
        <w:t>hapus user</w:t>
      </w:r>
      <w:r w:rsidR="00E070FB">
        <w:t xml:space="preserve"> </w:t>
      </w:r>
    </w:p>
    <w:p w14:paraId="20FDB75E" w14:textId="40705D20" w:rsidR="00635C49" w:rsidRDefault="00635C49" w:rsidP="00635C49">
      <w:pPr>
        <w:pStyle w:val="GambarDesc"/>
        <w:jc w:val="both"/>
      </w:pPr>
    </w:p>
    <w:p w14:paraId="31B17582" w14:textId="7FF5D0BE" w:rsidR="00635C49" w:rsidRDefault="00635C49" w:rsidP="00635C49">
      <w:pPr>
        <w:pStyle w:val="GambarDesc"/>
        <w:jc w:val="both"/>
      </w:pPr>
    </w:p>
    <w:p w14:paraId="430BCF0F" w14:textId="0FF1AD92" w:rsidR="00635C49" w:rsidRDefault="00635C49" w:rsidP="00635C49">
      <w:pPr>
        <w:pStyle w:val="STTSJudulSubBab"/>
        <w:numPr>
          <w:ilvl w:val="3"/>
          <w:numId w:val="14"/>
        </w:numPr>
        <w:ind w:left="1004" w:hanging="1004"/>
      </w:pPr>
      <w:r>
        <w:t>Halaman Edit User</w:t>
      </w:r>
    </w:p>
    <w:p w14:paraId="2F55A85B" w14:textId="29C46FA7" w:rsidR="008B5820" w:rsidRDefault="001A55F7" w:rsidP="001A55F7">
      <w:r>
        <w:t>Pada subbab ini akan dijelaskan mengenai desain interface dari halaman edit user</w:t>
      </w:r>
      <w:r w:rsidR="00A53331">
        <w:t xml:space="preserve"> pada aplikasi website PT. Adiputro Wirasejati</w:t>
      </w:r>
      <w:r>
        <w:t xml:space="preserve">. </w:t>
      </w:r>
      <w:r w:rsidR="00A53331">
        <w:t xml:space="preserve">Halaman ini berguna untuk mengubah detail dari user yang ada pada </w:t>
      </w:r>
      <w:r w:rsidR="002D352D">
        <w:t>aplikasi website PT. Adiputro Wirasejati.</w:t>
      </w:r>
      <w:r w:rsidR="00757C7C">
        <w:t xml:space="preserve"> Pada halaman ini akan tertera seluruh informasi mengenai detail dari user yang bersangkutan.</w:t>
      </w:r>
      <w:r w:rsidR="006876E0">
        <w:t xml:space="preserve"> Informasi yang tersedia adalah username, nama lengkap,</w:t>
      </w:r>
      <w:r w:rsidR="002C4D0A">
        <w:t xml:space="preserve"> password, departemen, dan role dari user yang bersangkutan.</w:t>
      </w:r>
      <w:r w:rsidR="00757C7C">
        <w:t xml:space="preserve"> </w:t>
      </w:r>
      <w:r w:rsidR="00C340DF">
        <w:t>Apabila ingin mengubah detail tersebut, pengguna dapat menekan tombol Edit User.</w:t>
      </w:r>
      <w:r w:rsidR="008B2FFF">
        <w:t xml:space="preserve"> Maka pop-up edit user akan muncul untuk mengubah detail dari user. </w:t>
      </w:r>
    </w:p>
    <w:p w14:paraId="2C7631C4" w14:textId="1D53D866" w:rsidR="001A55F7" w:rsidRDefault="008B5820" w:rsidP="008B5820">
      <w:pPr>
        <w:ind w:firstLine="0"/>
      </w:pPr>
      <w:r>
        <w:t xml:space="preserve">Keterangan : </w:t>
      </w:r>
    </w:p>
    <w:p w14:paraId="34A17F8C" w14:textId="7A0BCEF2" w:rsidR="008B5820" w:rsidRDefault="00916CFB" w:rsidP="008B5820">
      <w:pPr>
        <w:ind w:firstLine="0"/>
      </w:pPr>
      <w:r>
        <w:t>1 : Tombol Edit User</w:t>
      </w:r>
    </w:p>
    <w:p w14:paraId="320F0F07" w14:textId="03CAC1C8" w:rsidR="00AE29D1" w:rsidRDefault="00AE29D1" w:rsidP="008B5820">
      <w:pPr>
        <w:ind w:firstLine="0"/>
      </w:pPr>
      <w:r>
        <w:t xml:space="preserve">2 : Informasi </w:t>
      </w:r>
      <w:r w:rsidR="007C10CD">
        <w:t>s</w:t>
      </w:r>
      <w:r>
        <w:t>ocial media dari user</w:t>
      </w:r>
    </w:p>
    <w:p w14:paraId="1478BA00" w14:textId="143AD48F" w:rsidR="00C46F81" w:rsidRDefault="00C46F81" w:rsidP="008B5820">
      <w:pPr>
        <w:ind w:firstLine="0"/>
      </w:pPr>
      <w:r>
        <w:t>3 : Informasi detail dari user</w:t>
      </w:r>
    </w:p>
    <w:p w14:paraId="156E72F6" w14:textId="493CF765" w:rsidR="00CB035E" w:rsidRDefault="00CB035E" w:rsidP="008B5820">
      <w:pPr>
        <w:ind w:firstLine="0"/>
      </w:pPr>
    </w:p>
    <w:p w14:paraId="348856AA" w14:textId="77777777" w:rsidR="00CB035E" w:rsidRDefault="00CB035E" w:rsidP="008B5820">
      <w:pPr>
        <w:ind w:firstLine="0"/>
      </w:pPr>
    </w:p>
    <w:p w14:paraId="52AB30A1" w14:textId="4CE8B11B" w:rsidR="006D2AF3" w:rsidRDefault="006D2AF3" w:rsidP="006D2AF3">
      <w:pPr>
        <w:pStyle w:val="Gambar"/>
      </w:pPr>
      <w:r>
        <w:lastRenderedPageBreak/>
        <w:drawing>
          <wp:inline distT="0" distB="0" distL="0" distR="0" wp14:anchorId="04D6486D" wp14:editId="0669B55C">
            <wp:extent cx="3780000" cy="15855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1585561"/>
                    </a:xfrm>
                    <a:prstGeom prst="rect">
                      <a:avLst/>
                    </a:prstGeom>
                    <a:noFill/>
                    <a:ln>
                      <a:noFill/>
                    </a:ln>
                  </pic:spPr>
                </pic:pic>
              </a:graphicData>
            </a:graphic>
          </wp:inline>
        </w:drawing>
      </w:r>
    </w:p>
    <w:p w14:paraId="15DF2A69" w14:textId="5AEAFF8B" w:rsidR="00CA78A9" w:rsidRDefault="00D9773F" w:rsidP="00D9773F">
      <w:pPr>
        <w:pStyle w:val="GambarDesc"/>
      </w:pPr>
      <w:r>
        <w:t>Gambar 4.26</w:t>
      </w:r>
    </w:p>
    <w:p w14:paraId="045A4B45" w14:textId="1E794983" w:rsidR="00763DF0" w:rsidRPr="00D9773F" w:rsidRDefault="00763DF0" w:rsidP="00D9773F">
      <w:pPr>
        <w:pStyle w:val="GambarDesc"/>
      </w:pPr>
      <w:r>
        <w:t>Halaman Edit User</w:t>
      </w:r>
    </w:p>
    <w:p w14:paraId="48D2ED66" w14:textId="4DDA50C7" w:rsidR="007374FE" w:rsidRDefault="007374FE" w:rsidP="007374FE">
      <w:pPr>
        <w:pStyle w:val="Bulletstyle"/>
      </w:pPr>
      <w:r>
        <w:t>Pop-up edit user</w:t>
      </w:r>
    </w:p>
    <w:p w14:paraId="1D025E38" w14:textId="42D83C11" w:rsidR="00F02607" w:rsidRDefault="00F02607" w:rsidP="00F02607">
      <w:pPr>
        <w:pStyle w:val="BulletParagraphwithoutindent"/>
      </w:pPr>
      <w:r>
        <w:t xml:space="preserve">Gambar 4.27 merupakan tampilan desain interface dari pop-up edit user pada halaman Edit User. </w:t>
      </w:r>
      <w:r w:rsidR="006C51A8">
        <w:t xml:space="preserve">Pop-up ini akan muncul setelah pengguna menekan tombol Edit User pada halaman Edit User. </w:t>
      </w:r>
      <w:r w:rsidR="0011190C">
        <w:t xml:space="preserve">Pada halaman ini akan tersedia kolom username, nama lengkap, password, drop-down option departemen, dan drop-down option role user yang dapat diubah isinya. </w:t>
      </w:r>
      <w:r w:rsidR="006E3843">
        <w:t>Setelah selesai mengubah detail dari user yang bersangkutan, pengguna dapat menekan tombol Save untuk menyimpan perubahan.</w:t>
      </w:r>
    </w:p>
    <w:p w14:paraId="7C853875" w14:textId="433FC389" w:rsidR="008D7232" w:rsidRDefault="008D7232" w:rsidP="00F02607">
      <w:pPr>
        <w:pStyle w:val="BulletParagraphwithoutindent"/>
      </w:pPr>
      <w:r>
        <w:t xml:space="preserve">Keterangan : </w:t>
      </w:r>
    </w:p>
    <w:p w14:paraId="003D2429" w14:textId="3D53E7A0" w:rsidR="008D7232" w:rsidRDefault="008D7232" w:rsidP="00F02607">
      <w:pPr>
        <w:pStyle w:val="BulletParagraphwithoutindent"/>
      </w:pPr>
      <w:r>
        <w:t xml:space="preserve">1 : </w:t>
      </w:r>
      <w:r w:rsidR="00FE221E">
        <w:t>Kolom username</w:t>
      </w:r>
    </w:p>
    <w:p w14:paraId="56E9B526" w14:textId="0FEADCBB" w:rsidR="00FE221E" w:rsidRDefault="00FE221E" w:rsidP="00F02607">
      <w:pPr>
        <w:pStyle w:val="BulletParagraphwithoutindent"/>
      </w:pPr>
      <w:r>
        <w:t>2 : Kolom nama lengkap</w:t>
      </w:r>
    </w:p>
    <w:p w14:paraId="4022AD0D" w14:textId="768548B8" w:rsidR="00FE221E" w:rsidRDefault="00FE221E" w:rsidP="00F02607">
      <w:pPr>
        <w:pStyle w:val="BulletParagraphwithoutindent"/>
      </w:pPr>
      <w:r>
        <w:t>3 : Kolom password</w:t>
      </w:r>
    </w:p>
    <w:p w14:paraId="7243A5FD" w14:textId="4B6EE707" w:rsidR="00FE221E" w:rsidRDefault="00FE221E" w:rsidP="00F02607">
      <w:pPr>
        <w:pStyle w:val="BulletParagraphwithoutindent"/>
      </w:pPr>
      <w:r>
        <w:t>4 : Drop-down option departemen</w:t>
      </w:r>
    </w:p>
    <w:p w14:paraId="78A1D427" w14:textId="39EA95D6" w:rsidR="00FE221E" w:rsidRDefault="00FE221E" w:rsidP="00F02607">
      <w:pPr>
        <w:pStyle w:val="BulletParagraphwithoutindent"/>
      </w:pPr>
      <w:r>
        <w:t>5</w:t>
      </w:r>
      <w:r w:rsidR="00BA3292">
        <w:t xml:space="preserve"> </w:t>
      </w:r>
      <w:r>
        <w:t xml:space="preserve">: </w:t>
      </w:r>
      <w:r w:rsidR="00BA3292">
        <w:t>Drop</w:t>
      </w:r>
      <w:r w:rsidR="006107A9">
        <w:t>-down option role</w:t>
      </w:r>
    </w:p>
    <w:p w14:paraId="0377E040" w14:textId="77777777" w:rsidR="007D46ED" w:rsidRDefault="007D46ED" w:rsidP="00F02607">
      <w:pPr>
        <w:pStyle w:val="BulletParagraphwithoutindent"/>
      </w:pPr>
      <w:r>
        <w:t>6 : Tombol cancel untuk membatalkan edit user</w:t>
      </w:r>
    </w:p>
    <w:p w14:paraId="77831246" w14:textId="2DE64559" w:rsidR="007D46ED" w:rsidRPr="00FE221E" w:rsidRDefault="007D46ED" w:rsidP="00F02607">
      <w:pPr>
        <w:pStyle w:val="BulletParagraphwithoutindent"/>
        <w:rPr>
          <w:u w:val="double"/>
        </w:rPr>
      </w:pPr>
      <w:r>
        <w:t xml:space="preserve">7 : Tombol save untuk menyimpan perubahan detail user </w:t>
      </w:r>
    </w:p>
    <w:p w14:paraId="5455FA9E" w14:textId="19F9F1F0" w:rsidR="005A0015" w:rsidRDefault="005A0015" w:rsidP="005A0015">
      <w:pPr>
        <w:pStyle w:val="Gambar"/>
      </w:pPr>
      <w:r>
        <w:drawing>
          <wp:inline distT="0" distB="0" distL="0" distR="0" wp14:anchorId="2F302942" wp14:editId="3ABEB2ED">
            <wp:extent cx="2857500" cy="1617411"/>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0355" cy="1641668"/>
                    </a:xfrm>
                    <a:prstGeom prst="rect">
                      <a:avLst/>
                    </a:prstGeom>
                    <a:noFill/>
                    <a:ln>
                      <a:noFill/>
                    </a:ln>
                  </pic:spPr>
                </pic:pic>
              </a:graphicData>
            </a:graphic>
          </wp:inline>
        </w:drawing>
      </w:r>
    </w:p>
    <w:p w14:paraId="24C35689" w14:textId="18D4224F" w:rsidR="00DA2C27" w:rsidRDefault="00E36296" w:rsidP="00DA2C27">
      <w:pPr>
        <w:pStyle w:val="GambarDesc"/>
      </w:pPr>
      <w:r>
        <w:t>Gambar 4.27</w:t>
      </w:r>
    </w:p>
    <w:p w14:paraId="1D34FC28" w14:textId="72FC98A5" w:rsidR="00E36296" w:rsidRDefault="00E36296" w:rsidP="00DA2C27">
      <w:pPr>
        <w:pStyle w:val="GambarDesc"/>
      </w:pPr>
      <w:r>
        <w:t>Pop-up edit user</w:t>
      </w:r>
    </w:p>
    <w:p w14:paraId="56C2FA2D" w14:textId="0D10F1D3" w:rsidR="00DC20C7" w:rsidRDefault="00DC20C7" w:rsidP="00DC20C7">
      <w:pPr>
        <w:pStyle w:val="STTSJudulSubBab"/>
        <w:numPr>
          <w:ilvl w:val="3"/>
          <w:numId w:val="14"/>
        </w:numPr>
        <w:ind w:left="1004" w:hanging="1004"/>
      </w:pPr>
      <w:r>
        <w:lastRenderedPageBreak/>
        <w:t>Halaman Registrasi User</w:t>
      </w:r>
    </w:p>
    <w:p w14:paraId="14560508" w14:textId="365E7AF3" w:rsidR="00635C49" w:rsidRDefault="004F749C" w:rsidP="004F749C">
      <w:r>
        <w:t xml:space="preserve">Pada subbab ini akan dijelaskan mengenai tampilan desain interface dari halaman registrasi user. </w:t>
      </w:r>
      <w:r w:rsidR="00331483">
        <w:t xml:space="preserve">Role Super Admin dapat menambahkan user baru dengan mengakses halaman ini. </w:t>
      </w:r>
      <w:r w:rsidR="00503605">
        <w:t xml:space="preserve">Untuk mengakses halaman registrasi user, Super Admin perlu menekan tombol Register pada halaman Settings Account. </w:t>
      </w:r>
      <w:r w:rsidR="00215235">
        <w:t xml:space="preserve">Pada halaman ini akan berisi kolom username, kolom nama lengkap, kolom password, kolom konfirmasi password, drop-down option role user, dan kolom departemen user. </w:t>
      </w:r>
      <w:r w:rsidR="00525878">
        <w:t>Apabila seluruh data untuk menambahkan user baru telah diisi, super admin dapat menekan tombol Register Now untuk menyimpan data user baru tersebut.</w:t>
      </w:r>
    </w:p>
    <w:p w14:paraId="619F7AD7" w14:textId="63B56FE8" w:rsidR="00514408" w:rsidRDefault="00514408" w:rsidP="00514408">
      <w:pPr>
        <w:ind w:firstLine="0"/>
      </w:pPr>
      <w:r>
        <w:t xml:space="preserve">Keterangan : </w:t>
      </w:r>
    </w:p>
    <w:p w14:paraId="42930E31" w14:textId="7ACE4EA3" w:rsidR="008E3F41" w:rsidRDefault="008E3F41" w:rsidP="00514408">
      <w:pPr>
        <w:ind w:firstLine="0"/>
      </w:pPr>
      <w:r>
        <w:t xml:space="preserve">1 : </w:t>
      </w:r>
      <w:r w:rsidR="00B23A89">
        <w:t>Kolom username</w:t>
      </w:r>
    </w:p>
    <w:p w14:paraId="57ABAEF6" w14:textId="5A6EC3FC" w:rsidR="00B23A89" w:rsidRDefault="00B23A89" w:rsidP="00514408">
      <w:pPr>
        <w:ind w:firstLine="0"/>
      </w:pPr>
      <w:r>
        <w:t>2 : Kolom nama lengkap</w:t>
      </w:r>
    </w:p>
    <w:p w14:paraId="66618F35" w14:textId="2133517E" w:rsidR="00B23A89" w:rsidRDefault="00B23A89" w:rsidP="00514408">
      <w:pPr>
        <w:ind w:firstLine="0"/>
      </w:pPr>
      <w:r>
        <w:t>3 : Kolom password</w:t>
      </w:r>
    </w:p>
    <w:p w14:paraId="48CA2457" w14:textId="44C2F1BE" w:rsidR="00B23A89" w:rsidRDefault="00B23A89" w:rsidP="00514408">
      <w:pPr>
        <w:ind w:firstLine="0"/>
      </w:pPr>
      <w:r>
        <w:t>4 : Kolom konfirmasi password</w:t>
      </w:r>
    </w:p>
    <w:p w14:paraId="05C0CEDC" w14:textId="25B14497" w:rsidR="00364F98" w:rsidRDefault="00364F98" w:rsidP="00514408">
      <w:pPr>
        <w:ind w:firstLine="0"/>
      </w:pPr>
      <w:r>
        <w:t>5 : Drop-down option role user</w:t>
      </w:r>
    </w:p>
    <w:p w14:paraId="1CA10FE7" w14:textId="304A9BAB" w:rsidR="00364F98" w:rsidRDefault="00364F98" w:rsidP="00514408">
      <w:pPr>
        <w:ind w:firstLine="0"/>
      </w:pPr>
      <w:r>
        <w:t xml:space="preserve">6 : </w:t>
      </w:r>
      <w:r w:rsidR="000C4BF1">
        <w:t>Kolom departemen user</w:t>
      </w:r>
    </w:p>
    <w:p w14:paraId="3942B029" w14:textId="4DF910C6" w:rsidR="000C4BF1" w:rsidRDefault="00574DB8" w:rsidP="00514408">
      <w:pPr>
        <w:ind w:firstLine="0"/>
      </w:pPr>
      <w:r>
        <w:t xml:space="preserve">7 : </w:t>
      </w:r>
      <w:r w:rsidR="00706168">
        <w:t>Tombol Register untuk menyimpan user baru</w:t>
      </w:r>
    </w:p>
    <w:p w14:paraId="4BEC0C16" w14:textId="59904954" w:rsidR="00BE6305" w:rsidRDefault="00BE6305" w:rsidP="00BE6305">
      <w:pPr>
        <w:pStyle w:val="Gambar"/>
      </w:pPr>
      <w:r>
        <w:drawing>
          <wp:inline distT="0" distB="0" distL="0" distR="0" wp14:anchorId="3EE19E3C" wp14:editId="72520D2C">
            <wp:extent cx="3780000" cy="21395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0000" cy="2139569"/>
                    </a:xfrm>
                    <a:prstGeom prst="rect">
                      <a:avLst/>
                    </a:prstGeom>
                    <a:noFill/>
                    <a:ln>
                      <a:noFill/>
                    </a:ln>
                  </pic:spPr>
                </pic:pic>
              </a:graphicData>
            </a:graphic>
          </wp:inline>
        </w:drawing>
      </w:r>
    </w:p>
    <w:p w14:paraId="0F59FD27" w14:textId="7C526C69" w:rsidR="003E6DA0" w:rsidRDefault="003E6DA0" w:rsidP="003E6DA0">
      <w:pPr>
        <w:pStyle w:val="GambarDesc"/>
      </w:pPr>
      <w:r>
        <w:t>Gambar 4.28</w:t>
      </w:r>
    </w:p>
    <w:p w14:paraId="0115FBF3" w14:textId="59F0C772" w:rsidR="003E6DA0" w:rsidRDefault="003E6DA0" w:rsidP="003E6DA0">
      <w:pPr>
        <w:pStyle w:val="GambarDesc"/>
      </w:pPr>
      <w:r>
        <w:t>Halaman Registrasi User</w:t>
      </w:r>
    </w:p>
    <w:p w14:paraId="05203397" w14:textId="3F67CCCC" w:rsidR="008049C2" w:rsidRDefault="008049C2" w:rsidP="003E6DA0">
      <w:pPr>
        <w:pStyle w:val="GambarDesc"/>
      </w:pPr>
    </w:p>
    <w:p w14:paraId="234248FF" w14:textId="77777777" w:rsidR="00DA21C2" w:rsidRDefault="00DA21C2" w:rsidP="00DA21C2">
      <w:pPr>
        <w:pStyle w:val="Bulletstyle"/>
      </w:pPr>
      <w:r>
        <w:t>Pop-up user berhasil dibuat</w:t>
      </w:r>
    </w:p>
    <w:p w14:paraId="0C2876A5" w14:textId="504CE2E1" w:rsidR="008049C2" w:rsidRDefault="00DA21C2" w:rsidP="00DA21C2">
      <w:pPr>
        <w:pStyle w:val="BulletParagraphwithoutindent"/>
      </w:pPr>
      <w:r>
        <w:t xml:space="preserve">Gambar 4.29 merupakan tampilan desain interface </w:t>
      </w:r>
      <w:r w:rsidR="003E0DFC">
        <w:t xml:space="preserve">dari pop-up </w:t>
      </w:r>
      <w:r w:rsidR="00DC6093">
        <w:t xml:space="preserve">apabila user telah berhasil dibuat. </w:t>
      </w:r>
      <w:r w:rsidR="00270899">
        <w:t xml:space="preserve">Pop-up akan </w:t>
      </w:r>
      <w:r w:rsidR="006B5A5B">
        <w:t xml:space="preserve">muncul apabila </w:t>
      </w:r>
      <w:r w:rsidR="00E53400">
        <w:t xml:space="preserve">pengguna telah menekan tombol Register Now pada halaman Register User. </w:t>
      </w:r>
      <w:r w:rsidR="00F74269">
        <w:t xml:space="preserve">Pada pop-up ini akan </w:t>
      </w:r>
      <w:r w:rsidR="00F74269">
        <w:lastRenderedPageBreak/>
        <w:t>diberikan pesan user telah berhasil dibuat, dan pada bagian bawah terdapat tombol OK untuk menutup pop-up ini.</w:t>
      </w:r>
    </w:p>
    <w:p w14:paraId="30A8AAAE" w14:textId="6DC5693A" w:rsidR="00177A6F" w:rsidRDefault="00177A6F" w:rsidP="00177A6F">
      <w:pPr>
        <w:pStyle w:val="Gambar"/>
      </w:pPr>
      <w:r>
        <w:drawing>
          <wp:inline distT="0" distB="0" distL="0" distR="0" wp14:anchorId="0406D61A" wp14:editId="18A0D984">
            <wp:extent cx="3780000" cy="21369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0000" cy="2136936"/>
                    </a:xfrm>
                    <a:prstGeom prst="rect">
                      <a:avLst/>
                    </a:prstGeom>
                    <a:noFill/>
                    <a:ln>
                      <a:noFill/>
                    </a:ln>
                  </pic:spPr>
                </pic:pic>
              </a:graphicData>
            </a:graphic>
          </wp:inline>
        </w:drawing>
      </w:r>
    </w:p>
    <w:p w14:paraId="4962D2D3" w14:textId="78CF7A54" w:rsidR="00177A6F" w:rsidRDefault="00177A6F" w:rsidP="00177A6F">
      <w:pPr>
        <w:pStyle w:val="GambarDesc"/>
      </w:pPr>
      <w:r>
        <w:t>Gambar 4.29</w:t>
      </w:r>
    </w:p>
    <w:p w14:paraId="4A94DE27" w14:textId="3D411EAF" w:rsidR="00177A6F" w:rsidRDefault="00177A6F" w:rsidP="00177A6F">
      <w:pPr>
        <w:pStyle w:val="GambarDesc"/>
      </w:pPr>
      <w:r>
        <w:t>Pop-up registrasi user berhasil</w:t>
      </w:r>
    </w:p>
    <w:p w14:paraId="73784EB1" w14:textId="696FDD2D" w:rsidR="00A02EEE" w:rsidRDefault="00A02EEE" w:rsidP="00A02EEE">
      <w:pPr>
        <w:pStyle w:val="GambarDesc"/>
        <w:jc w:val="both"/>
      </w:pPr>
    </w:p>
    <w:p w14:paraId="0384F160" w14:textId="1E2CA42D" w:rsidR="00A02EEE" w:rsidRDefault="00A02EEE" w:rsidP="00A02EEE">
      <w:pPr>
        <w:pStyle w:val="GambarDesc"/>
        <w:jc w:val="both"/>
      </w:pPr>
    </w:p>
    <w:p w14:paraId="5AA6CD55" w14:textId="21AAEBC6" w:rsidR="00A02EEE" w:rsidRDefault="00A02EEE" w:rsidP="00A02EEE">
      <w:pPr>
        <w:pStyle w:val="STTSJudulSubBab"/>
        <w:numPr>
          <w:ilvl w:val="3"/>
          <w:numId w:val="14"/>
        </w:numPr>
        <w:ind w:left="1004" w:hanging="1004"/>
      </w:pPr>
      <w:r>
        <w:t>Halaman Settings Departemen</w:t>
      </w:r>
    </w:p>
    <w:p w14:paraId="31A323F2" w14:textId="734973F2" w:rsidR="00A02EEE" w:rsidRDefault="00362191" w:rsidP="00362191">
      <w:r>
        <w:t xml:space="preserve">Pada subbab ini akan dijelaskan mengenai desain interface dari halaman settings departemen pada aplikasi website PT. Adiputro Wirasejati. </w:t>
      </w:r>
      <w:r w:rsidR="00540A07">
        <w:t>Pada h</w:t>
      </w:r>
      <w:r w:rsidR="00396189">
        <w:t xml:space="preserve">alaman </w:t>
      </w:r>
      <w:r w:rsidR="00E00B14">
        <w:t>ini terdapat data tabel yang berisi seluruh daftar departemen yang ada</w:t>
      </w:r>
      <w:r w:rsidR="00D975B1">
        <w:t xml:space="preserve">. </w:t>
      </w:r>
      <w:r w:rsidR="00FF35E3">
        <w:t xml:space="preserve">Super Admin </w:t>
      </w:r>
      <w:r w:rsidR="00A83996">
        <w:t xml:space="preserve">bisa melakukan pengubahan dan penghapusan terhadap setiap data departemen yang ada. </w:t>
      </w:r>
      <w:r w:rsidR="00650512">
        <w:t xml:space="preserve">Pada halaman ini Super Admin juga dapat menambahkan departemen baru bila diperlukan. </w:t>
      </w:r>
    </w:p>
    <w:p w14:paraId="63F1EFEA" w14:textId="47E0A0CD" w:rsidR="00266607" w:rsidRDefault="00266607" w:rsidP="00266607">
      <w:pPr>
        <w:ind w:firstLine="0"/>
      </w:pPr>
      <w:r>
        <w:t>Keterangan :</w:t>
      </w:r>
    </w:p>
    <w:p w14:paraId="0F85B3E3" w14:textId="71E0893D" w:rsidR="00266607" w:rsidRDefault="00266607" w:rsidP="00266607">
      <w:pPr>
        <w:ind w:firstLine="0"/>
      </w:pPr>
      <w:r>
        <w:t xml:space="preserve">1 : </w:t>
      </w:r>
      <w:r w:rsidR="00633214">
        <w:t>Tombol tambah departemen baru</w:t>
      </w:r>
    </w:p>
    <w:p w14:paraId="4DFDD55B" w14:textId="6FE08DB5" w:rsidR="00633214" w:rsidRDefault="00633214" w:rsidP="00266607">
      <w:pPr>
        <w:ind w:firstLine="0"/>
      </w:pPr>
      <w:r>
        <w:t>2 : Tombol update departemen</w:t>
      </w:r>
    </w:p>
    <w:p w14:paraId="14A94B19" w14:textId="0AA9E150" w:rsidR="00633214" w:rsidRDefault="00633214" w:rsidP="00266607">
      <w:pPr>
        <w:ind w:firstLine="0"/>
      </w:pPr>
      <w:r>
        <w:t>3 : Tombol hapus departemen</w:t>
      </w:r>
    </w:p>
    <w:p w14:paraId="7ED20940" w14:textId="45FCA987" w:rsidR="00266607" w:rsidRDefault="00BE3270" w:rsidP="00266607">
      <w:pPr>
        <w:pStyle w:val="Gambar"/>
      </w:pPr>
      <w:r>
        <w:drawing>
          <wp:inline distT="0" distB="0" distL="0" distR="0" wp14:anchorId="74F1DA74" wp14:editId="32B7078C">
            <wp:extent cx="3631720" cy="1501295"/>
            <wp:effectExtent l="0" t="0" r="698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48609" cy="1508277"/>
                    </a:xfrm>
                    <a:prstGeom prst="rect">
                      <a:avLst/>
                    </a:prstGeom>
                    <a:noFill/>
                    <a:ln>
                      <a:noFill/>
                    </a:ln>
                  </pic:spPr>
                </pic:pic>
              </a:graphicData>
            </a:graphic>
          </wp:inline>
        </w:drawing>
      </w:r>
    </w:p>
    <w:p w14:paraId="09007949" w14:textId="776EA897" w:rsidR="00BE3270" w:rsidRDefault="00BE3270" w:rsidP="00BE3270">
      <w:pPr>
        <w:pStyle w:val="GambarDesc"/>
      </w:pPr>
      <w:r>
        <w:t>Gambar 4.</w:t>
      </w:r>
      <w:r w:rsidR="00C42466">
        <w:t>30</w:t>
      </w:r>
    </w:p>
    <w:p w14:paraId="70AC3955" w14:textId="40595959" w:rsidR="00CB74B0" w:rsidRDefault="00CB74B0" w:rsidP="00BE3270">
      <w:pPr>
        <w:pStyle w:val="GambarDesc"/>
      </w:pPr>
      <w:r>
        <w:t>Halaman Settings Departemen</w:t>
      </w:r>
    </w:p>
    <w:p w14:paraId="6E8A2AF2" w14:textId="0978BA23" w:rsidR="00BE3270" w:rsidRDefault="00C42466" w:rsidP="00C42466">
      <w:pPr>
        <w:pStyle w:val="Bulletstyle"/>
      </w:pPr>
      <w:r>
        <w:lastRenderedPageBreak/>
        <w:t>Pop-up tambah departemen</w:t>
      </w:r>
    </w:p>
    <w:p w14:paraId="4DDE4334" w14:textId="4E047492" w:rsidR="00C42466" w:rsidRDefault="00C42466" w:rsidP="00C42466">
      <w:pPr>
        <w:pStyle w:val="BulletParagraphwithoutindent"/>
      </w:pPr>
      <w:r>
        <w:t xml:space="preserve">Gambar </w:t>
      </w:r>
      <w:r w:rsidR="00F210F8">
        <w:t xml:space="preserve">4.31 merupakan tampilan desain interface dari pop-up tambah departemen baru pada halaman Settings Departemen. </w:t>
      </w:r>
      <w:r w:rsidR="008029AF">
        <w:t xml:space="preserve">Pop-up ini akan muncul apabila Super Admin menekan tombol Tambah pada halaman Settings Departemen. </w:t>
      </w:r>
      <w:r w:rsidR="00C569A7">
        <w:t xml:space="preserve">Pada </w:t>
      </w:r>
      <w:r w:rsidR="00BA0AC7">
        <w:t>halaman ini terdapat kolom nama departemen, drop</w:t>
      </w:r>
      <w:r w:rsidR="003E3938">
        <w:t>-</w:t>
      </w:r>
      <w:r w:rsidR="00BA0AC7">
        <w:t>down akses database yang hendak diberikan, tombol tambah akses, kolom database access yang secara otomatis terisi, dan tombol bersihkan akses</w:t>
      </w:r>
      <w:r w:rsidR="00541936">
        <w:t xml:space="preserve">. </w:t>
      </w:r>
      <w:r w:rsidR="00715C77">
        <w:t xml:space="preserve">Apabila super admin telah mengisi semua data yang diperlukan, super admin dapat menekan tombol Save untuk menyimpan data dari departemen baru. </w:t>
      </w:r>
    </w:p>
    <w:p w14:paraId="12D2878B" w14:textId="5AD5DE1F" w:rsidR="003E3938" w:rsidRDefault="003E3938" w:rsidP="00C42466">
      <w:pPr>
        <w:pStyle w:val="BulletParagraphwithoutindent"/>
      </w:pPr>
      <w:r>
        <w:t>Keterangan :</w:t>
      </w:r>
    </w:p>
    <w:p w14:paraId="59B72194" w14:textId="0263239F" w:rsidR="003E3938" w:rsidRDefault="003E3938" w:rsidP="00C42466">
      <w:pPr>
        <w:pStyle w:val="BulletParagraphwithoutindent"/>
      </w:pPr>
      <w:r>
        <w:t>1 : Kolom nama departemen</w:t>
      </w:r>
    </w:p>
    <w:p w14:paraId="305A3CE4" w14:textId="147A97DF" w:rsidR="003E3938" w:rsidRDefault="003E3938" w:rsidP="00C42466">
      <w:pPr>
        <w:pStyle w:val="BulletParagraphwithoutindent"/>
      </w:pPr>
      <w:r>
        <w:t>2 : Drop</w:t>
      </w:r>
      <w:r w:rsidR="00405C0B">
        <w:t>-down database yang akan diberikan</w:t>
      </w:r>
    </w:p>
    <w:p w14:paraId="3E20FBBC" w14:textId="03D2E9BA" w:rsidR="00405C0B" w:rsidRDefault="00405C0B" w:rsidP="00C42466">
      <w:pPr>
        <w:pStyle w:val="BulletParagraphwithoutindent"/>
      </w:pPr>
      <w:r>
        <w:t xml:space="preserve">3 : </w:t>
      </w:r>
      <w:r w:rsidR="0005147A">
        <w:t>Tombol Tambah Akses</w:t>
      </w:r>
    </w:p>
    <w:p w14:paraId="4D5D430F" w14:textId="2D0426FB" w:rsidR="0005147A" w:rsidRDefault="0005147A" w:rsidP="00C42466">
      <w:pPr>
        <w:pStyle w:val="BulletParagraphwithoutindent"/>
      </w:pPr>
      <w:r>
        <w:t>4 : Kolom database access (otomatis terisi)</w:t>
      </w:r>
    </w:p>
    <w:p w14:paraId="13583CDC" w14:textId="043A0C77" w:rsidR="0005147A" w:rsidRDefault="0005147A" w:rsidP="00C42466">
      <w:pPr>
        <w:pStyle w:val="BulletParagraphwithoutindent"/>
      </w:pPr>
      <w:r>
        <w:t>5 : Tombol Bersihkan Akses</w:t>
      </w:r>
    </w:p>
    <w:p w14:paraId="41FCD75F" w14:textId="47DB6178" w:rsidR="0005147A" w:rsidRDefault="0005147A" w:rsidP="00C42466">
      <w:pPr>
        <w:pStyle w:val="BulletParagraphwithoutindent"/>
      </w:pPr>
      <w:r>
        <w:t xml:space="preserve">6 : </w:t>
      </w:r>
      <w:r w:rsidR="00DF3636">
        <w:t>Tombol Cancel untuk membatalkan tambah departemen</w:t>
      </w:r>
    </w:p>
    <w:p w14:paraId="463711E9" w14:textId="618383D3" w:rsidR="00DF3636" w:rsidRDefault="00DF3636" w:rsidP="00C42466">
      <w:pPr>
        <w:pStyle w:val="BulletParagraphwithoutindent"/>
      </w:pPr>
      <w:r>
        <w:t xml:space="preserve">7 : Tombol Save untuk </w:t>
      </w:r>
      <w:r w:rsidR="00B11C9C">
        <w:t>menyimpan data departemen baru.</w:t>
      </w:r>
    </w:p>
    <w:p w14:paraId="0D651989" w14:textId="16229D0D" w:rsidR="006A5B9A" w:rsidRDefault="006A5B9A" w:rsidP="006A5B9A">
      <w:pPr>
        <w:pStyle w:val="Gambar"/>
      </w:pPr>
      <w:r>
        <w:drawing>
          <wp:inline distT="0" distB="0" distL="0" distR="0" wp14:anchorId="300541E2" wp14:editId="59448F12">
            <wp:extent cx="3780000" cy="21358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80000" cy="2135838"/>
                    </a:xfrm>
                    <a:prstGeom prst="rect">
                      <a:avLst/>
                    </a:prstGeom>
                    <a:noFill/>
                    <a:ln>
                      <a:noFill/>
                    </a:ln>
                  </pic:spPr>
                </pic:pic>
              </a:graphicData>
            </a:graphic>
          </wp:inline>
        </w:drawing>
      </w:r>
    </w:p>
    <w:p w14:paraId="48EFC0A8" w14:textId="44ED9DA7" w:rsidR="00683514" w:rsidRDefault="00683514" w:rsidP="00683514">
      <w:pPr>
        <w:pStyle w:val="GambarDesc"/>
      </w:pPr>
      <w:r>
        <w:t>Gambar 4.31</w:t>
      </w:r>
    </w:p>
    <w:p w14:paraId="6AC5D892" w14:textId="19042B83" w:rsidR="00683514" w:rsidRDefault="00683514" w:rsidP="00683514">
      <w:pPr>
        <w:pStyle w:val="GambarDesc"/>
      </w:pPr>
      <w:r>
        <w:t xml:space="preserve">Pop-up </w:t>
      </w:r>
      <w:r w:rsidR="00634880">
        <w:t>tambah departemen baru</w:t>
      </w:r>
    </w:p>
    <w:p w14:paraId="5B57FEA3" w14:textId="59D0A45B" w:rsidR="00E66A0C" w:rsidRDefault="00E66A0C" w:rsidP="00E66A0C">
      <w:pPr>
        <w:pStyle w:val="GambarDesc"/>
        <w:jc w:val="both"/>
      </w:pPr>
    </w:p>
    <w:p w14:paraId="4DB346DD" w14:textId="34E407E3" w:rsidR="00E66A0C" w:rsidRDefault="00E66A0C" w:rsidP="00E66A0C">
      <w:pPr>
        <w:pStyle w:val="Bulletstyle"/>
      </w:pPr>
      <w:r>
        <w:t>Pop-up update departemen</w:t>
      </w:r>
    </w:p>
    <w:p w14:paraId="2B0F6AF4" w14:textId="75F66194" w:rsidR="00D958B1" w:rsidRDefault="00F96B4A" w:rsidP="00D958B1">
      <w:pPr>
        <w:pStyle w:val="BulletParagraphwithoutindent"/>
      </w:pPr>
      <w:r>
        <w:t xml:space="preserve">Gambar 4.32 merupakan </w:t>
      </w:r>
      <w:r w:rsidR="00E335E8">
        <w:t>tampilan desain interface dari</w:t>
      </w:r>
      <w:r w:rsidR="00712388">
        <w:t xml:space="preserve"> pop-up update departemen pada halaman Settings Departemen. </w:t>
      </w:r>
      <w:r w:rsidR="002B7E7D">
        <w:t>Pop-up ini akan muncul apabila Super Admin menekan tombol Update pada</w:t>
      </w:r>
      <w:r w:rsidR="00656C0E">
        <w:t xml:space="preserve"> data departemen yang </w:t>
      </w:r>
      <w:r w:rsidR="00656C0E">
        <w:lastRenderedPageBreak/>
        <w:t>bersangkutan</w:t>
      </w:r>
      <w:r w:rsidR="002B7E7D">
        <w:t>. Pada halaman ini terdapat kolom nama departemen, drop-down akses database yang hendak diberikan, tombol tambah akses, kolom database access yang secara otomatis terisi, dan tombol bersihkan akses. Apabila super admin telah mengisi semua data yang diperlukan, super admin dapat menekan tombol Save untuk menyimpan data dari departemen baru.</w:t>
      </w:r>
    </w:p>
    <w:p w14:paraId="080A5EE9" w14:textId="2A383E68" w:rsidR="00F65F26" w:rsidRDefault="00F65F26" w:rsidP="00F65F26">
      <w:pPr>
        <w:pStyle w:val="Gambar"/>
      </w:pPr>
      <w:r>
        <w:drawing>
          <wp:inline distT="0" distB="0" distL="0" distR="0" wp14:anchorId="5850992A" wp14:editId="45C54914">
            <wp:extent cx="3780000" cy="213583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80000" cy="2135838"/>
                    </a:xfrm>
                    <a:prstGeom prst="rect">
                      <a:avLst/>
                    </a:prstGeom>
                    <a:noFill/>
                    <a:ln>
                      <a:noFill/>
                    </a:ln>
                  </pic:spPr>
                </pic:pic>
              </a:graphicData>
            </a:graphic>
          </wp:inline>
        </w:drawing>
      </w:r>
    </w:p>
    <w:p w14:paraId="4ABEECEE" w14:textId="4BC2089E" w:rsidR="00F65F26" w:rsidRDefault="00F65F26" w:rsidP="00F65F26">
      <w:pPr>
        <w:pStyle w:val="GambarDesc"/>
      </w:pPr>
      <w:r>
        <w:t>Gambar 4.32</w:t>
      </w:r>
    </w:p>
    <w:p w14:paraId="6DD167D1" w14:textId="6FE43578" w:rsidR="00F65F26" w:rsidRDefault="00F65F26" w:rsidP="00F65F26">
      <w:pPr>
        <w:pStyle w:val="GambarDesc"/>
      </w:pPr>
      <w:r>
        <w:t xml:space="preserve">Pop-up </w:t>
      </w:r>
      <w:r w:rsidR="00363518">
        <w:t>update departemen</w:t>
      </w:r>
    </w:p>
    <w:p w14:paraId="20E43C20" w14:textId="001B582F" w:rsidR="00CF67F8" w:rsidRDefault="00CF67F8" w:rsidP="00356C25">
      <w:pPr>
        <w:pStyle w:val="GambarDesc"/>
        <w:jc w:val="both"/>
      </w:pPr>
    </w:p>
    <w:p w14:paraId="4DB5881A" w14:textId="77777777" w:rsidR="00356C25" w:rsidRDefault="00356C25" w:rsidP="00356C25">
      <w:pPr>
        <w:pStyle w:val="STTSJudulSubBab"/>
        <w:numPr>
          <w:ilvl w:val="3"/>
          <w:numId w:val="14"/>
        </w:numPr>
        <w:ind w:left="1004" w:hanging="1004"/>
      </w:pPr>
      <w:r>
        <w:t>Halaman Settings Stall</w:t>
      </w:r>
    </w:p>
    <w:p w14:paraId="316C3BCE" w14:textId="62A7FA19" w:rsidR="00A14DEC" w:rsidRDefault="00A14DEC" w:rsidP="00A14DEC">
      <w:r>
        <w:t xml:space="preserve">Pada subbab ini akan dijelaskan mengenai desain interface dari halaman settings </w:t>
      </w:r>
      <w:r w:rsidR="007E1F25">
        <w:t>stall</w:t>
      </w:r>
      <w:r>
        <w:t xml:space="preserve"> pada aplikasi website PT. Adiputro Wirasejati. Pada halaman ini terdapat data tabel yang berisi seluruh daftar </w:t>
      </w:r>
      <w:r w:rsidR="00F959D0">
        <w:t>stall</w:t>
      </w:r>
      <w:r>
        <w:t xml:space="preserve"> yang ada. </w:t>
      </w:r>
      <w:r w:rsidR="004635E9">
        <w:t xml:space="preserve">Pada tabel tersbut akan tersedia data – data dengan kolom Nama Stall, Nama Departemen, Jumlah Stall, </w:t>
      </w:r>
      <w:r w:rsidR="00865705">
        <w:t xml:space="preserve">dan kolom Action yang berisi tombol Edit dan tombol Hapus. </w:t>
      </w:r>
      <w:r>
        <w:t xml:space="preserve">Super Admin bisa melakukan pengubahan dan penghapusan terhadap setiap data </w:t>
      </w:r>
      <w:r w:rsidR="00594E70">
        <w:t>stall</w:t>
      </w:r>
      <w:r>
        <w:t xml:space="preserve"> yang ada. </w:t>
      </w:r>
      <w:r w:rsidR="00A252B4">
        <w:t>Apabila tombol Edit ditekan</w:t>
      </w:r>
      <w:r w:rsidR="00734C4B">
        <w:t xml:space="preserve">, maka akan muncul sebuah pop-up yang sudah terisi dengan data dari Stall yang bersangkutan. </w:t>
      </w:r>
      <w:r>
        <w:t xml:space="preserve">Pada halaman ini Super Admin juga dapat menambahkan </w:t>
      </w:r>
      <w:r w:rsidR="00B86CDE">
        <w:t>stall</w:t>
      </w:r>
      <w:r>
        <w:t xml:space="preserve"> baru bila diperlukan. </w:t>
      </w:r>
    </w:p>
    <w:p w14:paraId="203F0BF4" w14:textId="77777777" w:rsidR="00A14DEC" w:rsidRDefault="00A14DEC" w:rsidP="003977CF">
      <w:pPr>
        <w:ind w:firstLine="0"/>
      </w:pPr>
      <w:r>
        <w:t>Keterangan :</w:t>
      </w:r>
    </w:p>
    <w:p w14:paraId="2DBA595F" w14:textId="4FC63007" w:rsidR="00A14DEC" w:rsidRDefault="00A14DEC" w:rsidP="003977CF">
      <w:pPr>
        <w:ind w:firstLine="0"/>
      </w:pPr>
      <w:r>
        <w:t xml:space="preserve">1 : Tombol tambah </w:t>
      </w:r>
      <w:r w:rsidR="00952E9A">
        <w:t>stall</w:t>
      </w:r>
      <w:r>
        <w:t xml:space="preserve"> baru</w:t>
      </w:r>
    </w:p>
    <w:p w14:paraId="61036129" w14:textId="2E495DEE" w:rsidR="00A14DEC" w:rsidRDefault="00A14DEC" w:rsidP="003977CF">
      <w:pPr>
        <w:ind w:firstLine="0"/>
      </w:pPr>
      <w:r>
        <w:t xml:space="preserve">2 : Tombol </w:t>
      </w:r>
      <w:r w:rsidR="006C181A">
        <w:t>edit</w:t>
      </w:r>
      <w:r>
        <w:t xml:space="preserve"> </w:t>
      </w:r>
      <w:r w:rsidR="006C181A">
        <w:t>stall</w:t>
      </w:r>
    </w:p>
    <w:p w14:paraId="59B33EF4" w14:textId="2D7165CC" w:rsidR="00A14DEC" w:rsidRDefault="00A14DEC" w:rsidP="003977CF">
      <w:pPr>
        <w:ind w:firstLine="0"/>
      </w:pPr>
      <w:r>
        <w:t xml:space="preserve">3 : Tombol hapus </w:t>
      </w:r>
      <w:r w:rsidR="00C470E3">
        <w:t>stall</w:t>
      </w:r>
    </w:p>
    <w:p w14:paraId="725B106F" w14:textId="77777777" w:rsidR="006860E0" w:rsidRDefault="006860E0" w:rsidP="003977CF">
      <w:pPr>
        <w:ind w:firstLine="0"/>
      </w:pPr>
    </w:p>
    <w:p w14:paraId="3412BBA5" w14:textId="77777777" w:rsidR="00356C25" w:rsidRDefault="00356C25" w:rsidP="00A14DEC"/>
    <w:p w14:paraId="343E1B8A" w14:textId="69B8D028" w:rsidR="00E66A0C" w:rsidRDefault="001F3C49" w:rsidP="001F3C49">
      <w:pPr>
        <w:pStyle w:val="Gambar"/>
      </w:pPr>
      <w:r>
        <w:lastRenderedPageBreak/>
        <w:drawing>
          <wp:inline distT="0" distB="0" distL="0" distR="0" wp14:anchorId="2684034B" wp14:editId="590903CD">
            <wp:extent cx="3780000" cy="1579367"/>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80000" cy="1579367"/>
                    </a:xfrm>
                    <a:prstGeom prst="rect">
                      <a:avLst/>
                    </a:prstGeom>
                    <a:noFill/>
                    <a:ln>
                      <a:noFill/>
                    </a:ln>
                  </pic:spPr>
                </pic:pic>
              </a:graphicData>
            </a:graphic>
          </wp:inline>
        </w:drawing>
      </w:r>
    </w:p>
    <w:p w14:paraId="721679FA" w14:textId="59EA00EA" w:rsidR="00E33EC2" w:rsidRDefault="00EE0742" w:rsidP="00E33EC2">
      <w:pPr>
        <w:pStyle w:val="GambarDesc"/>
      </w:pPr>
      <w:r>
        <w:t>Gambar 4.33</w:t>
      </w:r>
    </w:p>
    <w:p w14:paraId="0131FEC8" w14:textId="3716EE51" w:rsidR="00EE0742" w:rsidRPr="000C7453" w:rsidRDefault="00EE0742" w:rsidP="00E33EC2">
      <w:pPr>
        <w:pStyle w:val="GambarDesc"/>
      </w:pPr>
      <w:r>
        <w:t>Halaman Settings Stall</w:t>
      </w:r>
    </w:p>
    <w:p w14:paraId="7A964DD8" w14:textId="4CF000BF" w:rsidR="00BB533B" w:rsidRDefault="00BB533B" w:rsidP="00F87AA7">
      <w:pPr>
        <w:spacing w:line="240" w:lineRule="auto"/>
        <w:ind w:firstLine="0"/>
        <w:rPr>
          <w:rFonts w:cs="Times New Roman"/>
          <w:b/>
          <w:bCs/>
          <w:szCs w:val="24"/>
        </w:rPr>
      </w:pPr>
    </w:p>
    <w:p w14:paraId="3ABD2A09" w14:textId="6BD58479" w:rsidR="00F87AA7" w:rsidRDefault="00F87AA7" w:rsidP="00F87AA7">
      <w:pPr>
        <w:pStyle w:val="Bulletstyle"/>
      </w:pPr>
      <w:r>
        <w:t xml:space="preserve">Pop-up tambah </w:t>
      </w:r>
      <w:r w:rsidR="00DB3397">
        <w:t>stall</w:t>
      </w:r>
    </w:p>
    <w:p w14:paraId="060265D4" w14:textId="0F51E20F" w:rsidR="00F87AA7" w:rsidRDefault="00F87AA7" w:rsidP="00F87AA7">
      <w:pPr>
        <w:pStyle w:val="BulletParagraphwithoutindent"/>
      </w:pPr>
      <w:r>
        <w:t>Gambar 4.3</w:t>
      </w:r>
      <w:r w:rsidR="001D5EB1">
        <w:t>4</w:t>
      </w:r>
      <w:r>
        <w:t xml:space="preserve"> merupakan tampilan desain interface dari pop-up tambah </w:t>
      </w:r>
      <w:r w:rsidR="00E87EFE">
        <w:t>stall</w:t>
      </w:r>
      <w:r>
        <w:t xml:space="preserve"> baru pada halaman Settings </w:t>
      </w:r>
      <w:r w:rsidR="00D8719C">
        <w:t>Stall</w:t>
      </w:r>
      <w:r>
        <w:t xml:space="preserve">. Pop-up ini akan muncul apabila Super Admin menekan tombol Tambah pada halaman Settings </w:t>
      </w:r>
      <w:r w:rsidR="00003AD2">
        <w:t>Stall</w:t>
      </w:r>
      <w:r>
        <w:t xml:space="preserve">. Pada halaman ini terdapat kolom nama </w:t>
      </w:r>
      <w:r w:rsidR="00447E0E">
        <w:t>stall</w:t>
      </w:r>
      <w:r w:rsidR="00A60ADA">
        <w:t>, drop-down departemen, dan kolom jumlah stall</w:t>
      </w:r>
      <w:r>
        <w:t xml:space="preserve">. Apabila super admin telah mengisi semua data yang diperlukan, super admin dapat menekan tombol Save untuk menyimpan data dari </w:t>
      </w:r>
      <w:r w:rsidR="002635EB">
        <w:t>stall</w:t>
      </w:r>
      <w:r>
        <w:t xml:space="preserve"> baru. </w:t>
      </w:r>
    </w:p>
    <w:p w14:paraId="25091F3A" w14:textId="77777777" w:rsidR="00F87AA7" w:rsidRDefault="00F87AA7" w:rsidP="00F87AA7">
      <w:pPr>
        <w:pStyle w:val="BulletParagraphwithoutindent"/>
      </w:pPr>
      <w:r>
        <w:t>Keterangan :</w:t>
      </w:r>
    </w:p>
    <w:p w14:paraId="69FFCA29" w14:textId="4356ABB9" w:rsidR="00F87AA7" w:rsidRDefault="00F87AA7" w:rsidP="00F87AA7">
      <w:pPr>
        <w:pStyle w:val="BulletParagraphwithoutindent"/>
      </w:pPr>
      <w:r>
        <w:t xml:space="preserve">1 : Kolom nama </w:t>
      </w:r>
      <w:r w:rsidR="008A4708">
        <w:t>stall</w:t>
      </w:r>
    </w:p>
    <w:p w14:paraId="14FB7BC9" w14:textId="6B5EBA07" w:rsidR="00F87AA7" w:rsidRDefault="00F87AA7" w:rsidP="00F87AA7">
      <w:pPr>
        <w:pStyle w:val="BulletParagraphwithoutindent"/>
      </w:pPr>
      <w:r>
        <w:t xml:space="preserve">2 : Drop-down </w:t>
      </w:r>
      <w:r w:rsidR="008A4708">
        <w:t>departemen</w:t>
      </w:r>
    </w:p>
    <w:p w14:paraId="791AEC46" w14:textId="3FF1B640" w:rsidR="00F87AA7" w:rsidRDefault="00F87AA7" w:rsidP="00E7051F">
      <w:pPr>
        <w:pStyle w:val="BulletParagraphwithoutindent"/>
      </w:pPr>
      <w:r>
        <w:t xml:space="preserve">3 : </w:t>
      </w:r>
      <w:r w:rsidR="002042ED">
        <w:t>Kolom jumlah stall</w:t>
      </w:r>
    </w:p>
    <w:p w14:paraId="36E97F0E" w14:textId="382268CD" w:rsidR="00BA3862" w:rsidRDefault="00BA3862" w:rsidP="00E7051F">
      <w:pPr>
        <w:pStyle w:val="BulletParagraphwithoutindent"/>
      </w:pPr>
      <w:r>
        <w:t>4 : Tombol Cancel untuk membatalkan penambahan stall</w:t>
      </w:r>
    </w:p>
    <w:p w14:paraId="1B1B4615" w14:textId="16F1D1C5" w:rsidR="00E43CE1" w:rsidRDefault="00E43CE1" w:rsidP="00E7051F">
      <w:pPr>
        <w:pStyle w:val="BulletParagraphwithoutindent"/>
      </w:pPr>
      <w:r>
        <w:t>5 : Tombol Save untuk menyimpan stall baru.</w:t>
      </w:r>
    </w:p>
    <w:p w14:paraId="560928BD" w14:textId="47C442AF" w:rsidR="00C56536" w:rsidRDefault="00C56536" w:rsidP="00C56536">
      <w:pPr>
        <w:pStyle w:val="Gambar"/>
      </w:pPr>
      <w:r>
        <w:drawing>
          <wp:inline distT="0" distB="0" distL="0" distR="0" wp14:anchorId="0C27D323" wp14:editId="05632662">
            <wp:extent cx="3780000" cy="21358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80000" cy="2135838"/>
                    </a:xfrm>
                    <a:prstGeom prst="rect">
                      <a:avLst/>
                    </a:prstGeom>
                    <a:noFill/>
                    <a:ln>
                      <a:noFill/>
                    </a:ln>
                  </pic:spPr>
                </pic:pic>
              </a:graphicData>
            </a:graphic>
          </wp:inline>
        </w:drawing>
      </w:r>
    </w:p>
    <w:p w14:paraId="4F3F1F8C" w14:textId="40112ADF" w:rsidR="00C56536" w:rsidRDefault="00C56536" w:rsidP="00C56536">
      <w:pPr>
        <w:pStyle w:val="GambarDesc"/>
      </w:pPr>
      <w:r>
        <w:t>Gambar 4.34</w:t>
      </w:r>
    </w:p>
    <w:p w14:paraId="6DA68E0B" w14:textId="6EEFB1FD" w:rsidR="00CE1FB3" w:rsidRDefault="00CE1FB3" w:rsidP="00C56536">
      <w:pPr>
        <w:pStyle w:val="GambarDesc"/>
      </w:pPr>
      <w:r>
        <w:t>Pop-up tambah stall</w:t>
      </w:r>
    </w:p>
    <w:p w14:paraId="17F570D4" w14:textId="323A11A6" w:rsidR="008618CF" w:rsidRDefault="008618CF" w:rsidP="008618CF">
      <w:pPr>
        <w:pStyle w:val="Bulletstyle"/>
      </w:pPr>
      <w:r>
        <w:lastRenderedPageBreak/>
        <w:t xml:space="preserve">Pop-up </w:t>
      </w:r>
      <w:r w:rsidR="000B2AA4">
        <w:t>edit stall</w:t>
      </w:r>
    </w:p>
    <w:p w14:paraId="3DF62798" w14:textId="72E71828" w:rsidR="008618CF" w:rsidRDefault="008618CF" w:rsidP="008618CF">
      <w:pPr>
        <w:pStyle w:val="BulletParagraphwithoutindent"/>
      </w:pPr>
      <w:r>
        <w:t>Gambar 4.3</w:t>
      </w:r>
      <w:r w:rsidR="005D6B4A">
        <w:t>5</w:t>
      </w:r>
      <w:r>
        <w:t xml:space="preserve"> merupakan tampilan desain interface dari pop-up </w:t>
      </w:r>
      <w:r w:rsidR="00293897">
        <w:t xml:space="preserve">edit stall </w:t>
      </w:r>
      <w:r>
        <w:t xml:space="preserve">pada halaman Settings </w:t>
      </w:r>
      <w:r w:rsidR="002D2AF6">
        <w:t>Stall</w:t>
      </w:r>
      <w:r>
        <w:t xml:space="preserve">. Pop-up ini akan muncul apabila Super Admin menekan tombol </w:t>
      </w:r>
      <w:r w:rsidR="00DC115C">
        <w:t>Edit</w:t>
      </w:r>
      <w:r>
        <w:t xml:space="preserve"> pada data </w:t>
      </w:r>
      <w:r w:rsidR="00A16283">
        <w:t>stall</w:t>
      </w:r>
      <w:r>
        <w:t xml:space="preserve"> yang bersangkutan. </w:t>
      </w:r>
      <w:r w:rsidR="00D76472">
        <w:t>Pada halaman ini terdapat kolom nama stall, drop-down departemen, dan kolom jumlah stall</w:t>
      </w:r>
      <w:r w:rsidR="00C4362A">
        <w:t xml:space="preserve"> yang sudah terisi dengan data dari Stall yang bersangkutan</w:t>
      </w:r>
      <w:r>
        <w:t xml:space="preserve">. Apabila super admin telah </w:t>
      </w:r>
      <w:r w:rsidR="002E079E">
        <w:t>mengubah</w:t>
      </w:r>
      <w:r>
        <w:t xml:space="preserve"> data yang diperlukan, super admin dapat menekan tombol Save untuk menyimpan data dari departemen</w:t>
      </w:r>
      <w:r w:rsidR="00E80A89">
        <w:t xml:space="preserve"> yang telah diubah</w:t>
      </w:r>
      <w:r>
        <w:t>.</w:t>
      </w:r>
    </w:p>
    <w:p w14:paraId="2696A940" w14:textId="423677BC" w:rsidR="00DB171A" w:rsidRDefault="00DB171A" w:rsidP="00DB171A">
      <w:pPr>
        <w:pStyle w:val="Gambar"/>
      </w:pPr>
      <w:r>
        <w:drawing>
          <wp:inline distT="0" distB="0" distL="0" distR="0" wp14:anchorId="749FC3B4" wp14:editId="228F050E">
            <wp:extent cx="3780000" cy="21358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80000" cy="2135838"/>
                    </a:xfrm>
                    <a:prstGeom prst="rect">
                      <a:avLst/>
                    </a:prstGeom>
                    <a:noFill/>
                    <a:ln>
                      <a:noFill/>
                    </a:ln>
                  </pic:spPr>
                </pic:pic>
              </a:graphicData>
            </a:graphic>
          </wp:inline>
        </w:drawing>
      </w:r>
    </w:p>
    <w:p w14:paraId="3E9C4ED9" w14:textId="10245C8C" w:rsidR="0093093E" w:rsidRDefault="0093093E" w:rsidP="0093093E">
      <w:pPr>
        <w:pStyle w:val="GambarDesc"/>
      </w:pPr>
      <w:r>
        <w:t>Gambar 4.35</w:t>
      </w:r>
    </w:p>
    <w:p w14:paraId="5DFF269F" w14:textId="1E7D36EE" w:rsidR="0093093E" w:rsidRDefault="0093093E" w:rsidP="0093093E">
      <w:pPr>
        <w:pStyle w:val="GambarDesc"/>
      </w:pPr>
      <w:r>
        <w:t>Pop-up update stall</w:t>
      </w:r>
    </w:p>
    <w:p w14:paraId="7C8C2EDE" w14:textId="77777777" w:rsidR="008618CF" w:rsidRDefault="008618CF" w:rsidP="008618CF">
      <w:pPr>
        <w:pStyle w:val="GambarDesc"/>
        <w:jc w:val="both"/>
      </w:pPr>
    </w:p>
    <w:p w14:paraId="2E59812B" w14:textId="77777777" w:rsidR="00F87AA7" w:rsidRDefault="00F87AA7" w:rsidP="00F87AA7">
      <w:pPr>
        <w:spacing w:line="240" w:lineRule="auto"/>
        <w:ind w:firstLine="0"/>
        <w:rPr>
          <w:rFonts w:cs="Times New Roman"/>
          <w:b/>
          <w:bCs/>
          <w:szCs w:val="24"/>
        </w:rPr>
      </w:pPr>
    </w:p>
    <w:p w14:paraId="74027510" w14:textId="33EB0EA4" w:rsidR="003B7700" w:rsidRPr="001965C6" w:rsidRDefault="00BC6529" w:rsidP="003B7700">
      <w:pPr>
        <w:pStyle w:val="STTSJudulSubBab"/>
        <w:numPr>
          <w:ilvl w:val="2"/>
          <w:numId w:val="14"/>
        </w:numPr>
        <w:rPr>
          <w:sz w:val="24"/>
          <w:szCs w:val="24"/>
        </w:rPr>
      </w:pPr>
      <w:r>
        <w:t>Desain Interface Role Admin</w:t>
      </w:r>
    </w:p>
    <w:p w14:paraId="5C673AE3" w14:textId="255BB470" w:rsidR="00866BB7" w:rsidRDefault="00866BB7" w:rsidP="00866BB7">
      <w:r>
        <w:t xml:space="preserve">Pada subbab ini akan dijelaskan mengenai seluruh desain interface yang ada pada Role Admin. Role Admin memiliki desain interface </w:t>
      </w:r>
      <w:r w:rsidR="00034B9E">
        <w:t>lebih sedikit bila dibandingkan dengan Role</w:t>
      </w:r>
      <w:r w:rsidR="00295D18">
        <w:t xml:space="preserve"> Super Admin.</w:t>
      </w:r>
      <w:r>
        <w:t xml:space="preserve"> Desain interface yang terdapat pada Role Admin  adalah halaman input, halaman cek, halaman history, </w:t>
      </w:r>
      <w:r w:rsidR="00643DB6">
        <w:t xml:space="preserve">dan </w:t>
      </w:r>
      <w:r>
        <w:t>halaman master. Pada subbab berikut akan dijelaskan secara detail mengenai halaman – halaman tersebut.</w:t>
      </w:r>
    </w:p>
    <w:p w14:paraId="4A260195" w14:textId="77777777" w:rsidR="009613B1" w:rsidRDefault="009613B1" w:rsidP="00866BB7"/>
    <w:p w14:paraId="1CA0B651" w14:textId="6733A5DC" w:rsidR="00226EA9" w:rsidRPr="00DC5DB9" w:rsidRDefault="00226EA9" w:rsidP="00226EA9">
      <w:pPr>
        <w:pStyle w:val="STTSJudulSubBab"/>
        <w:numPr>
          <w:ilvl w:val="3"/>
          <w:numId w:val="14"/>
        </w:numPr>
        <w:rPr>
          <w:sz w:val="24"/>
          <w:szCs w:val="24"/>
        </w:rPr>
      </w:pPr>
      <w:r>
        <w:t>Halaman Input</w:t>
      </w:r>
    </w:p>
    <w:p w14:paraId="22926FF2" w14:textId="17FC09A7" w:rsidR="00FF252D" w:rsidRDefault="00FF252D" w:rsidP="00133A97">
      <w:pPr>
        <w:rPr>
          <w:rFonts w:cs="Times New Roman"/>
          <w:szCs w:val="24"/>
        </w:rPr>
      </w:pPr>
      <w:r w:rsidRPr="00FF252D">
        <w:rPr>
          <w:rFonts w:cs="Times New Roman"/>
          <w:szCs w:val="24"/>
        </w:rPr>
        <w:t>Gambar 4.</w:t>
      </w:r>
      <w:r w:rsidR="00CB5418">
        <w:rPr>
          <w:rFonts w:cs="Times New Roman"/>
          <w:szCs w:val="24"/>
        </w:rPr>
        <w:t>36</w:t>
      </w:r>
      <w:r w:rsidRPr="00FF252D">
        <w:rPr>
          <w:rFonts w:cs="Times New Roman"/>
          <w:szCs w:val="24"/>
        </w:rPr>
        <w:t xml:space="preserve"> merupakan tampilan dari halaman input milik role Admin pada aplikasi website PT. Adiputro Wirasejati. Pada bagian sudut kanan atas terdapat beberapa tombol navigasi, pada bagian utama pada halaman ini terdapat </w:t>
      </w:r>
      <w:r w:rsidRPr="00FF252D">
        <w:rPr>
          <w:rFonts w:cs="Times New Roman"/>
          <w:szCs w:val="24"/>
        </w:rPr>
        <w:lastRenderedPageBreak/>
        <w:t xml:space="preserve">beberapa tombol, drop-down option, dan juga tabel data. </w:t>
      </w:r>
      <w:r w:rsidR="007F2844">
        <w:rPr>
          <w:rFonts w:cs="Times New Roman"/>
          <w:szCs w:val="24"/>
        </w:rPr>
        <w:t>Tidak seperti Role Super Admin, role Admin hanya memiliki tombol HAPUS pada setiap SPK yang ada pada data tabel.</w:t>
      </w:r>
    </w:p>
    <w:p w14:paraId="3479FE55" w14:textId="77777777" w:rsidR="002C1581" w:rsidRDefault="002C1581" w:rsidP="00133A97">
      <w:pPr>
        <w:rPr>
          <w:rFonts w:cs="Times New Roman"/>
          <w:szCs w:val="24"/>
        </w:rPr>
      </w:pPr>
    </w:p>
    <w:p w14:paraId="02973BD8" w14:textId="761B093E" w:rsidR="008B2573" w:rsidRDefault="00F74EC2" w:rsidP="007B762E">
      <w:pPr>
        <w:pStyle w:val="Gambar"/>
      </w:pPr>
      <w:r>
        <w:drawing>
          <wp:inline distT="0" distB="0" distL="0" distR="0" wp14:anchorId="4E8685C1" wp14:editId="175A166D">
            <wp:extent cx="5038725" cy="1819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8725" cy="1819275"/>
                    </a:xfrm>
                    <a:prstGeom prst="rect">
                      <a:avLst/>
                    </a:prstGeom>
                    <a:noFill/>
                    <a:ln>
                      <a:noFill/>
                    </a:ln>
                  </pic:spPr>
                </pic:pic>
              </a:graphicData>
            </a:graphic>
          </wp:inline>
        </w:drawing>
      </w:r>
    </w:p>
    <w:p w14:paraId="04DB5DF8" w14:textId="685B96CC" w:rsidR="002C1581" w:rsidRDefault="002C1581" w:rsidP="002C1581">
      <w:pPr>
        <w:pStyle w:val="GambarDesc"/>
      </w:pPr>
      <w:r>
        <w:t>Gambar 4.36</w:t>
      </w:r>
    </w:p>
    <w:p w14:paraId="1CB4FA83" w14:textId="7F32297D" w:rsidR="002C1581" w:rsidRDefault="002C1581" w:rsidP="002C1581">
      <w:pPr>
        <w:pStyle w:val="GambarDesc"/>
      </w:pPr>
      <w:r>
        <w:t>Halaman Input Role Admin</w:t>
      </w:r>
    </w:p>
    <w:p w14:paraId="36395C45" w14:textId="77777777" w:rsidR="008B07FB" w:rsidRPr="00FF252D" w:rsidRDefault="008B07FB" w:rsidP="007B762E">
      <w:pPr>
        <w:pStyle w:val="Gambar"/>
      </w:pPr>
    </w:p>
    <w:p w14:paraId="36261133" w14:textId="0F4B457A" w:rsidR="001965C6" w:rsidRDefault="00B8329B" w:rsidP="001965C6">
      <w:pPr>
        <w:ind w:firstLine="0"/>
      </w:pPr>
      <w:r>
        <w:t>Keterangan :</w:t>
      </w:r>
    </w:p>
    <w:p w14:paraId="55B50B39" w14:textId="68A776E6" w:rsidR="00B8329B" w:rsidRDefault="001F1053" w:rsidP="00B8329B">
      <w:pPr>
        <w:pStyle w:val="BulletStyleNumber"/>
        <w:numPr>
          <w:ilvl w:val="0"/>
          <w:numId w:val="33"/>
        </w:numPr>
      </w:pPr>
      <w:r>
        <w:t>Tombol menuju halaman input</w:t>
      </w:r>
    </w:p>
    <w:p w14:paraId="7B89457F" w14:textId="4A3578AE" w:rsidR="001F1053" w:rsidRDefault="001F1053" w:rsidP="00B8329B">
      <w:pPr>
        <w:pStyle w:val="BulletStyleNumber"/>
        <w:numPr>
          <w:ilvl w:val="0"/>
          <w:numId w:val="33"/>
        </w:numPr>
      </w:pPr>
      <w:r>
        <w:t>Tombol menuju halaman master</w:t>
      </w:r>
    </w:p>
    <w:p w14:paraId="0063959D" w14:textId="04CDB2E4" w:rsidR="001F1053" w:rsidRDefault="00EE0D00" w:rsidP="00B8329B">
      <w:pPr>
        <w:pStyle w:val="BulletStyleNumber"/>
        <w:numPr>
          <w:ilvl w:val="0"/>
          <w:numId w:val="33"/>
        </w:numPr>
      </w:pPr>
      <w:r>
        <w:t xml:space="preserve">Tombol </w:t>
      </w:r>
      <w:r w:rsidR="00500E01">
        <w:t>logout</w:t>
      </w:r>
    </w:p>
    <w:p w14:paraId="60DEE9F5" w14:textId="466A6E48" w:rsidR="00500E01" w:rsidRDefault="00500E01" w:rsidP="00B8329B">
      <w:pPr>
        <w:pStyle w:val="BulletStyleNumber"/>
        <w:numPr>
          <w:ilvl w:val="0"/>
          <w:numId w:val="33"/>
        </w:numPr>
      </w:pPr>
      <w:r>
        <w:t>Tombol tarik data SPK</w:t>
      </w:r>
    </w:p>
    <w:p w14:paraId="6989D162" w14:textId="7DAAB425" w:rsidR="00B8329B" w:rsidRDefault="00281BE8" w:rsidP="00B8329B">
      <w:pPr>
        <w:pStyle w:val="BulletStyleNumber"/>
      </w:pPr>
      <w:r>
        <w:t>Drop-down Nomor SPK</w:t>
      </w:r>
    </w:p>
    <w:p w14:paraId="18CDD99E" w14:textId="02386AA9" w:rsidR="00281BE8" w:rsidRDefault="00281BE8" w:rsidP="00B8329B">
      <w:pPr>
        <w:pStyle w:val="BulletStyleNumber"/>
      </w:pPr>
      <w:r>
        <w:t>Drop-down departemen</w:t>
      </w:r>
    </w:p>
    <w:p w14:paraId="49609442" w14:textId="0DE87385" w:rsidR="00281BE8" w:rsidRDefault="00281BE8" w:rsidP="00B8329B">
      <w:pPr>
        <w:pStyle w:val="BulletStyleNumber"/>
      </w:pPr>
      <w:r>
        <w:t>Drop-down nama stall</w:t>
      </w:r>
    </w:p>
    <w:p w14:paraId="29A47CBA" w14:textId="71EC74CC" w:rsidR="00662A51" w:rsidRDefault="00662A51" w:rsidP="00B8329B">
      <w:pPr>
        <w:pStyle w:val="BulletStyleNumber"/>
      </w:pPr>
      <w:r>
        <w:t>Kolom Stall</w:t>
      </w:r>
    </w:p>
    <w:p w14:paraId="1749A262" w14:textId="459049C4" w:rsidR="00021042" w:rsidRDefault="00021042" w:rsidP="00B8329B">
      <w:pPr>
        <w:pStyle w:val="BulletStyleNumber"/>
      </w:pPr>
      <w:r>
        <w:t>Tombol tambah order</w:t>
      </w:r>
    </w:p>
    <w:p w14:paraId="4B6AB5CD" w14:textId="04A7CCAC" w:rsidR="00021042" w:rsidRDefault="00021042" w:rsidP="00B8329B">
      <w:pPr>
        <w:pStyle w:val="BulletStyleNumber"/>
      </w:pPr>
      <w:r>
        <w:t>Tombol menuju halaman cek</w:t>
      </w:r>
    </w:p>
    <w:p w14:paraId="3463A6D2" w14:textId="063E91D4" w:rsidR="00021042" w:rsidRDefault="00021042" w:rsidP="00B8329B">
      <w:pPr>
        <w:pStyle w:val="BulletStyleNumber"/>
      </w:pPr>
      <w:r>
        <w:t>Tombol history</w:t>
      </w:r>
    </w:p>
    <w:p w14:paraId="296D20B3" w14:textId="68C7FE5A" w:rsidR="00F74EC2" w:rsidRDefault="00F74EC2" w:rsidP="00B8329B">
      <w:pPr>
        <w:pStyle w:val="BulletStyleNumber"/>
      </w:pPr>
      <w:r>
        <w:t>Tombol hapus SPK</w:t>
      </w:r>
    </w:p>
    <w:p w14:paraId="326DB153" w14:textId="6EA9A219" w:rsidR="00021042" w:rsidRDefault="00021042" w:rsidP="002A37FC">
      <w:pPr>
        <w:pStyle w:val="BulletStyleNumber"/>
        <w:numPr>
          <w:ilvl w:val="0"/>
          <w:numId w:val="0"/>
        </w:numPr>
      </w:pPr>
    </w:p>
    <w:p w14:paraId="7CBC9216" w14:textId="7CD1DCEB" w:rsidR="00DC5DB9" w:rsidRPr="00684CBC" w:rsidRDefault="00DC5DB9" w:rsidP="00DC5DB9">
      <w:pPr>
        <w:pStyle w:val="STTSJudulSubBab"/>
        <w:numPr>
          <w:ilvl w:val="3"/>
          <w:numId w:val="14"/>
        </w:numPr>
        <w:rPr>
          <w:sz w:val="24"/>
          <w:szCs w:val="24"/>
        </w:rPr>
      </w:pPr>
      <w:r>
        <w:t>Halaman CEK</w:t>
      </w:r>
    </w:p>
    <w:p w14:paraId="3CE92F71" w14:textId="439EF93B" w:rsidR="00DC5DB9" w:rsidRDefault="00DC5DB9" w:rsidP="00DC5DB9">
      <w:r w:rsidRPr="004028DF">
        <w:t>Pada subbab ini akan dijelaskan mengenai halaman cek dari aplikasi website PT. Adiputro Wirasejati</w:t>
      </w:r>
      <w:r w:rsidR="00AE03E1">
        <w:t xml:space="preserve"> pada Role Admin</w:t>
      </w:r>
      <w:r w:rsidRPr="004028DF">
        <w:t xml:space="preserve">. Halaman CEK akan menampilkan seluruh data dari Surat Perintah Kerja yang akan disorder menuju divisi gudang dan </w:t>
      </w:r>
      <w:r w:rsidRPr="004028DF">
        <w:lastRenderedPageBreak/>
        <w:t>divisi assembly. Pada halaman CEK terdapat kolom pencarian yang berguna untuk melakukan filter terhadap data Surat Perintah Kerja berdasarkan id. Terdapat tombol untuk 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44CC1736" w14:textId="77777777" w:rsidR="00EA58C2" w:rsidRDefault="00EA58C2" w:rsidP="00DC5DB9"/>
    <w:p w14:paraId="648EA487" w14:textId="53FEE60E" w:rsidR="00D86FDA" w:rsidRDefault="00293C5F" w:rsidP="00D86FDA">
      <w:pPr>
        <w:pStyle w:val="Gambar"/>
      </w:pPr>
      <w:r>
        <w:drawing>
          <wp:inline distT="0" distB="0" distL="0" distR="0" wp14:anchorId="41CD1303" wp14:editId="5DEFCFAC">
            <wp:extent cx="5038725" cy="2343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8725" cy="2343150"/>
                    </a:xfrm>
                    <a:prstGeom prst="rect">
                      <a:avLst/>
                    </a:prstGeom>
                    <a:noFill/>
                    <a:ln>
                      <a:noFill/>
                    </a:ln>
                  </pic:spPr>
                </pic:pic>
              </a:graphicData>
            </a:graphic>
          </wp:inline>
        </w:drawing>
      </w:r>
    </w:p>
    <w:p w14:paraId="4F4AB3D2" w14:textId="7C88933E" w:rsidR="00D86FDA" w:rsidRPr="004028DF" w:rsidRDefault="00D86FDA" w:rsidP="00D86FDA">
      <w:pPr>
        <w:pStyle w:val="GambarDesc"/>
      </w:pPr>
      <w:r w:rsidRPr="004028DF">
        <w:t>Gambar 4.</w:t>
      </w:r>
      <w:r w:rsidR="00F65D48">
        <w:t>37</w:t>
      </w:r>
    </w:p>
    <w:p w14:paraId="7FE164E3" w14:textId="33D7C63E" w:rsidR="00D86FDA" w:rsidRDefault="00D86FDA" w:rsidP="00D86FDA">
      <w:pPr>
        <w:pStyle w:val="GambarDesc"/>
        <w:rPr>
          <w:rFonts w:cs="Times New Roman"/>
        </w:rPr>
      </w:pPr>
      <w:r w:rsidRPr="004028DF">
        <w:rPr>
          <w:rFonts w:cs="Times New Roman"/>
        </w:rPr>
        <w:t>Halaman CEK</w:t>
      </w:r>
    </w:p>
    <w:p w14:paraId="77DCFB48" w14:textId="77777777" w:rsidR="00AE77E1" w:rsidRPr="004028DF" w:rsidRDefault="00AE77E1" w:rsidP="00D86FDA">
      <w:pPr>
        <w:pStyle w:val="GambarDesc"/>
        <w:rPr>
          <w:rFonts w:cs="Times New Roman"/>
        </w:rPr>
      </w:pPr>
    </w:p>
    <w:p w14:paraId="58CDDFDC" w14:textId="20A7E87C" w:rsidR="00DC5DB9" w:rsidRPr="004028DF" w:rsidRDefault="00DC5DB9" w:rsidP="00DC5DB9">
      <w:pPr>
        <w:ind w:firstLine="0"/>
      </w:pPr>
      <w:r w:rsidRPr="004028DF">
        <w:t>Keterangan:</w:t>
      </w:r>
    </w:p>
    <w:p w14:paraId="6D11E4A5" w14:textId="77777777" w:rsidR="00DC5DB9" w:rsidRDefault="00DC5DB9" w:rsidP="007D4600">
      <w:pPr>
        <w:pStyle w:val="BulletStyleNumber"/>
        <w:numPr>
          <w:ilvl w:val="0"/>
          <w:numId w:val="34"/>
        </w:numPr>
      </w:pPr>
      <w:r w:rsidRPr="004028DF">
        <w:t>Kolom pencarian data (filter by id)</w:t>
      </w:r>
    </w:p>
    <w:p w14:paraId="627D7318" w14:textId="77777777" w:rsidR="00DC5DB9" w:rsidRDefault="00DC5DB9" w:rsidP="00DC5DB9">
      <w:pPr>
        <w:pStyle w:val="BulletStyleNumber"/>
      </w:pPr>
      <w:r w:rsidRPr="004028DF">
        <w:t>Tombol download excel</w:t>
      </w:r>
    </w:p>
    <w:p w14:paraId="01B541F4" w14:textId="77777777" w:rsidR="00DC5DB9" w:rsidRPr="004028DF" w:rsidRDefault="00DC5DB9" w:rsidP="00DC5DB9">
      <w:pPr>
        <w:pStyle w:val="BulletStyleNumber"/>
      </w:pPr>
      <w:r w:rsidRPr="004028DF">
        <w:t>Tombol cetak</w:t>
      </w:r>
    </w:p>
    <w:p w14:paraId="21AFE624" w14:textId="77777777" w:rsidR="00DC5DB9" w:rsidRDefault="00DC5DB9" w:rsidP="00DC5DB9"/>
    <w:p w14:paraId="3309030D" w14:textId="68F6F122" w:rsidR="00684CBC" w:rsidRPr="00DE18E8" w:rsidRDefault="00684CBC" w:rsidP="00684CBC">
      <w:pPr>
        <w:pStyle w:val="STTSJudulSubBab"/>
        <w:numPr>
          <w:ilvl w:val="3"/>
          <w:numId w:val="14"/>
        </w:numPr>
        <w:rPr>
          <w:sz w:val="24"/>
          <w:szCs w:val="24"/>
        </w:rPr>
      </w:pPr>
      <w:r>
        <w:t>Halaman History</w:t>
      </w:r>
    </w:p>
    <w:p w14:paraId="0CB29403" w14:textId="20EC4EF4" w:rsidR="00C82FBE" w:rsidRDefault="00C82FBE" w:rsidP="00DA71E2">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Status, Waktu Update Terakhir, dan Action. Field action berisi dua tombol yaitu tombol CEK dan tombol Hapus. Apabila tombol CEK ditekan, maka pengguna akan diarahkan ke halaman CEK. Bila tombol Hapus ditekan, maka histori dari input data Surat Perintah Kerja yang bersangkutan akan dihapus. </w:t>
      </w:r>
    </w:p>
    <w:p w14:paraId="5F180764" w14:textId="77777777" w:rsidR="009F3508" w:rsidRPr="00151375" w:rsidRDefault="009F3508" w:rsidP="009F3508">
      <w:pPr>
        <w:ind w:firstLine="0"/>
      </w:pPr>
      <w:r w:rsidRPr="00151375">
        <w:lastRenderedPageBreak/>
        <w:t>Keterangan :</w:t>
      </w:r>
    </w:p>
    <w:p w14:paraId="357B261D" w14:textId="77777777" w:rsidR="009F3508" w:rsidRPr="0099510D" w:rsidRDefault="009F3508" w:rsidP="00C95E52">
      <w:pPr>
        <w:pStyle w:val="BulletStyleNumber"/>
        <w:numPr>
          <w:ilvl w:val="0"/>
          <w:numId w:val="36"/>
        </w:numPr>
      </w:pPr>
      <w:r w:rsidRPr="00C95E52">
        <w:rPr>
          <w:rFonts w:cs="Times New Roman"/>
          <w:szCs w:val="24"/>
        </w:rPr>
        <w:t>Tombol hapus histori</w:t>
      </w:r>
    </w:p>
    <w:p w14:paraId="249DBA6A" w14:textId="04A891BF" w:rsidR="009F3508" w:rsidRDefault="009F3508" w:rsidP="009F3508">
      <w:pPr>
        <w:ind w:firstLine="0"/>
      </w:pPr>
    </w:p>
    <w:p w14:paraId="51EBF96B" w14:textId="253C01E3" w:rsidR="00A422E9" w:rsidRPr="00130CB1" w:rsidRDefault="00A422E9" w:rsidP="00A422E9">
      <w:pPr>
        <w:pStyle w:val="STTSJudulSubBab"/>
        <w:numPr>
          <w:ilvl w:val="3"/>
          <w:numId w:val="14"/>
        </w:numPr>
        <w:rPr>
          <w:sz w:val="24"/>
          <w:szCs w:val="24"/>
        </w:rPr>
      </w:pPr>
      <w:r>
        <w:t>Halaman Master</w:t>
      </w:r>
    </w:p>
    <w:p w14:paraId="5662B017" w14:textId="65D5BB3F" w:rsidR="00DE18E8" w:rsidRDefault="00DE18E8" w:rsidP="00DE18E8">
      <w:r w:rsidRPr="00151375">
        <w:t>Pada subbab ini akan dijelaskan mengenai desain interface dari halaman Master pada</w:t>
      </w:r>
      <w:r w:rsidR="00EA5DA7">
        <w:t xml:space="preserve"> role Admin</w:t>
      </w:r>
      <w:r w:rsidRPr="00151375">
        <w:t xml:space="preserve">.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537D56F2" w14:textId="77777777" w:rsidR="00E45BFE" w:rsidRDefault="00E45BFE" w:rsidP="00DE18E8"/>
    <w:p w14:paraId="230A5154" w14:textId="52F557FD" w:rsidR="00DE18E8" w:rsidRDefault="00902BA3" w:rsidP="00DE18E8">
      <w:pPr>
        <w:pStyle w:val="Gambar"/>
      </w:pPr>
      <w:r>
        <w:drawing>
          <wp:inline distT="0" distB="0" distL="0" distR="0" wp14:anchorId="2C1EA50C" wp14:editId="420AEF4C">
            <wp:extent cx="3780000" cy="15434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80000" cy="1543440"/>
                    </a:xfrm>
                    <a:prstGeom prst="rect">
                      <a:avLst/>
                    </a:prstGeom>
                    <a:noFill/>
                    <a:ln>
                      <a:noFill/>
                    </a:ln>
                  </pic:spPr>
                </pic:pic>
              </a:graphicData>
            </a:graphic>
          </wp:inline>
        </w:drawing>
      </w:r>
    </w:p>
    <w:p w14:paraId="5DDEB75D" w14:textId="6A02BB00" w:rsidR="00DE18E8" w:rsidRDefault="00DE18E8" w:rsidP="00DE18E8">
      <w:pPr>
        <w:pStyle w:val="GambarDesc"/>
      </w:pPr>
      <w:r w:rsidRPr="00F639BD">
        <w:t>Gambar 4.</w:t>
      </w:r>
      <w:r w:rsidR="0062414C">
        <w:t>38</w:t>
      </w:r>
      <w:r w:rsidRPr="00F639BD">
        <w:br/>
        <w:t>Tampilan Halaman Master</w:t>
      </w:r>
    </w:p>
    <w:p w14:paraId="442D5F4C" w14:textId="77777777" w:rsidR="00DE18E8" w:rsidRPr="00151375" w:rsidRDefault="00DE18E8" w:rsidP="00DE18E8">
      <w:pPr>
        <w:pStyle w:val="GambarDesc"/>
      </w:pPr>
    </w:p>
    <w:p w14:paraId="1BADD1C2" w14:textId="77777777" w:rsidR="00DE18E8" w:rsidRPr="00151375" w:rsidRDefault="00DE18E8" w:rsidP="00DE18E8">
      <w:pPr>
        <w:ind w:firstLine="0"/>
        <w:rPr>
          <w:rFonts w:cs="Times New Roman"/>
          <w:szCs w:val="24"/>
        </w:rPr>
      </w:pPr>
      <w:r w:rsidRPr="00151375">
        <w:rPr>
          <w:rFonts w:cs="Times New Roman"/>
          <w:szCs w:val="24"/>
        </w:rPr>
        <w:t xml:space="preserve">Keterangan : </w:t>
      </w:r>
    </w:p>
    <w:p w14:paraId="7654CF92" w14:textId="77777777" w:rsidR="00DE18E8" w:rsidRDefault="00DE18E8" w:rsidP="006378BD">
      <w:pPr>
        <w:pStyle w:val="BulletStyleNumber"/>
        <w:numPr>
          <w:ilvl w:val="0"/>
          <w:numId w:val="37"/>
        </w:numPr>
      </w:pPr>
      <w:r w:rsidRPr="00151375">
        <w:t>Tombol Tambah Master</w:t>
      </w:r>
    </w:p>
    <w:p w14:paraId="2EAC1AE9" w14:textId="77777777" w:rsidR="00DE18E8" w:rsidRPr="0099510D" w:rsidRDefault="00DE18E8" w:rsidP="00DE18E8">
      <w:pPr>
        <w:pStyle w:val="BulletStyleNumber"/>
        <w:numPr>
          <w:ilvl w:val="0"/>
          <w:numId w:val="23"/>
        </w:numPr>
        <w:ind w:left="426" w:hanging="426"/>
      </w:pPr>
      <w:r w:rsidRPr="0099510D">
        <w:rPr>
          <w:rFonts w:cs="Times New Roman"/>
          <w:szCs w:val="24"/>
        </w:rPr>
        <w:t>Tombol edit data kit</w:t>
      </w:r>
    </w:p>
    <w:p w14:paraId="1B9134B0" w14:textId="77777777" w:rsidR="00DE18E8" w:rsidRPr="0099510D" w:rsidRDefault="00DE18E8" w:rsidP="00DE18E8">
      <w:pPr>
        <w:pStyle w:val="BulletStyleNumber"/>
        <w:numPr>
          <w:ilvl w:val="0"/>
          <w:numId w:val="23"/>
        </w:numPr>
        <w:ind w:left="426" w:hanging="426"/>
      </w:pPr>
      <w:r w:rsidRPr="0099510D">
        <w:rPr>
          <w:rFonts w:cs="Times New Roman"/>
          <w:szCs w:val="24"/>
        </w:rPr>
        <w:t>Tombol hapus data kit</w:t>
      </w:r>
    </w:p>
    <w:p w14:paraId="09EF411C" w14:textId="613AE052" w:rsidR="00DC5DB9" w:rsidRPr="004028DF" w:rsidRDefault="00DC5DB9" w:rsidP="00684CBC">
      <w:pPr>
        <w:pStyle w:val="GambarDesc"/>
        <w:jc w:val="both"/>
        <w:rPr>
          <w:rFonts w:cs="Times New Roman"/>
        </w:rPr>
      </w:pPr>
    </w:p>
    <w:p w14:paraId="5B39C18F" w14:textId="77777777" w:rsidR="00130CB1" w:rsidRPr="00A422E9" w:rsidRDefault="00130CB1" w:rsidP="00130CB1">
      <w:pPr>
        <w:pStyle w:val="STTSJudulSubBab"/>
        <w:numPr>
          <w:ilvl w:val="3"/>
          <w:numId w:val="14"/>
        </w:numPr>
        <w:rPr>
          <w:sz w:val="24"/>
          <w:szCs w:val="24"/>
        </w:rPr>
      </w:pPr>
      <w:r>
        <w:t>Halaman Tambah Master</w:t>
      </w:r>
    </w:p>
    <w:p w14:paraId="32D3B52E" w14:textId="3266A8FE" w:rsidR="00F4402F" w:rsidRDefault="00F4402F" w:rsidP="00F4402F">
      <w:r>
        <w:t>Pada subbab ini akan dijelaskan mengenai desain interface dari halaman tambah data master pada</w:t>
      </w:r>
      <w:r w:rsidR="004C4EC1">
        <w:t xml:space="preserve"> role Admin</w:t>
      </w:r>
      <w:r>
        <w:t xml:space="preserve">. Adiputro Wirasejati. Halaman ini berfungsi untuk menampung data yang akan dimasukkan ke dalam database Master. Pada </w:t>
      </w:r>
      <w:r>
        <w:lastRenderedPageBreak/>
        <w:t xml:space="preserve">halaman ini akan berisikan banyak kolom yang nantinya akan diisikan detail dari kendaraan yang akan dirakit. Pada halaman ini, pengguna juga dapat melakukan tarik data kit. </w:t>
      </w:r>
    </w:p>
    <w:p w14:paraId="7EDA7AC0" w14:textId="77777777" w:rsidR="00F4402F" w:rsidRDefault="00F4402F" w:rsidP="00F4402F"/>
    <w:p w14:paraId="1EA41E2C" w14:textId="742883E1" w:rsidR="00F4402F" w:rsidRDefault="00F4402F" w:rsidP="00F4402F">
      <w:pPr>
        <w:pStyle w:val="Gambar"/>
      </w:pPr>
      <w:r>
        <w:drawing>
          <wp:inline distT="0" distB="0" distL="0" distR="0" wp14:anchorId="11C8FC73" wp14:editId="43A86792">
            <wp:extent cx="3780000" cy="21219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80000" cy="2121930"/>
                    </a:xfrm>
                    <a:prstGeom prst="rect">
                      <a:avLst/>
                    </a:prstGeom>
                    <a:noFill/>
                    <a:ln>
                      <a:noFill/>
                    </a:ln>
                  </pic:spPr>
                </pic:pic>
              </a:graphicData>
            </a:graphic>
          </wp:inline>
        </w:drawing>
      </w:r>
    </w:p>
    <w:p w14:paraId="192652BB" w14:textId="77777777" w:rsidR="00F4402F" w:rsidRDefault="00F4402F" w:rsidP="00F4402F">
      <w:pPr>
        <w:pStyle w:val="GambarDesc"/>
      </w:pPr>
      <w:r>
        <w:t>Gambar 4.18</w:t>
      </w:r>
      <w:r>
        <w:br/>
        <w:t>Halaman Tambah Data Master</w:t>
      </w:r>
    </w:p>
    <w:p w14:paraId="6E40941E" w14:textId="77777777" w:rsidR="00F4402F" w:rsidRDefault="00F4402F" w:rsidP="00F4402F"/>
    <w:p w14:paraId="3E7F27FA" w14:textId="77777777" w:rsidR="00F4402F" w:rsidRDefault="00F4402F" w:rsidP="00F4402F">
      <w:pPr>
        <w:ind w:firstLine="0"/>
      </w:pPr>
      <w:r>
        <w:t>Keterangan :</w:t>
      </w:r>
    </w:p>
    <w:p w14:paraId="2F2D7D02" w14:textId="77777777" w:rsidR="00F4402F" w:rsidRDefault="00F4402F" w:rsidP="00F4402F">
      <w:pPr>
        <w:pStyle w:val="BulletStyleNumber"/>
        <w:numPr>
          <w:ilvl w:val="0"/>
          <w:numId w:val="39"/>
        </w:numPr>
        <w:ind w:left="426" w:hanging="426"/>
      </w:pPr>
      <w:r>
        <w:t>Kolom tipe mobil</w:t>
      </w:r>
    </w:p>
    <w:p w14:paraId="7F2191BC" w14:textId="77777777" w:rsidR="00F4402F" w:rsidRDefault="00F4402F" w:rsidP="00F4402F">
      <w:pPr>
        <w:pStyle w:val="BulletStyleNumber"/>
        <w:numPr>
          <w:ilvl w:val="0"/>
          <w:numId w:val="39"/>
        </w:numPr>
        <w:ind w:left="426" w:hanging="426"/>
      </w:pPr>
      <w:r>
        <w:t>Kolom model mobil</w:t>
      </w:r>
    </w:p>
    <w:p w14:paraId="45E0DB99" w14:textId="77777777" w:rsidR="00F4402F" w:rsidRDefault="00F4402F" w:rsidP="00F4402F">
      <w:pPr>
        <w:pStyle w:val="BulletStyleNumber"/>
        <w:numPr>
          <w:ilvl w:val="0"/>
          <w:numId w:val="39"/>
        </w:numPr>
        <w:ind w:left="426" w:hanging="426"/>
      </w:pPr>
      <w:r>
        <w:t>Kolom tinggi mobil</w:t>
      </w:r>
    </w:p>
    <w:p w14:paraId="5E5551A0" w14:textId="77777777" w:rsidR="00F4402F" w:rsidRDefault="00F4402F" w:rsidP="00F4402F">
      <w:pPr>
        <w:pStyle w:val="BulletStyleNumber"/>
        <w:numPr>
          <w:ilvl w:val="0"/>
          <w:numId w:val="39"/>
        </w:numPr>
        <w:ind w:left="426" w:hanging="426"/>
      </w:pPr>
      <w:r>
        <w:t>Drop-down departemen</w:t>
      </w:r>
    </w:p>
    <w:p w14:paraId="0A294730" w14:textId="77777777" w:rsidR="00F4402F" w:rsidRDefault="00F4402F" w:rsidP="00F4402F">
      <w:pPr>
        <w:pStyle w:val="BulletStyleNumber"/>
        <w:numPr>
          <w:ilvl w:val="0"/>
          <w:numId w:val="39"/>
        </w:numPr>
        <w:ind w:left="426" w:hanging="426"/>
      </w:pPr>
      <w:r>
        <w:t>Drop-down stall</w:t>
      </w:r>
    </w:p>
    <w:p w14:paraId="6C9CAAAA" w14:textId="77777777" w:rsidR="00F4402F" w:rsidRDefault="00F4402F" w:rsidP="00F4402F">
      <w:pPr>
        <w:pStyle w:val="BulletStyleNumber"/>
        <w:numPr>
          <w:ilvl w:val="0"/>
          <w:numId w:val="39"/>
        </w:numPr>
        <w:ind w:left="426" w:hanging="426"/>
      </w:pPr>
      <w:r>
        <w:t>Kolom stock</w:t>
      </w:r>
    </w:p>
    <w:p w14:paraId="514C3EBB" w14:textId="77777777" w:rsidR="00F4402F" w:rsidRDefault="00F4402F" w:rsidP="00F4402F">
      <w:pPr>
        <w:pStyle w:val="BulletStyleNumber"/>
        <w:numPr>
          <w:ilvl w:val="0"/>
          <w:numId w:val="39"/>
        </w:numPr>
        <w:ind w:left="426" w:hanging="426"/>
      </w:pPr>
      <w:r>
        <w:t>Tombol tambah komponen tipe mobil</w:t>
      </w:r>
    </w:p>
    <w:p w14:paraId="750F7940" w14:textId="77777777" w:rsidR="00F4402F" w:rsidRDefault="00F4402F" w:rsidP="00F4402F">
      <w:pPr>
        <w:pStyle w:val="BulletStyleNumber"/>
        <w:numPr>
          <w:ilvl w:val="0"/>
          <w:numId w:val="39"/>
        </w:numPr>
        <w:ind w:left="426" w:hanging="426"/>
      </w:pPr>
      <w:r>
        <w:t>Tombol tambah komponen model mobil</w:t>
      </w:r>
    </w:p>
    <w:p w14:paraId="6DAB8CF9" w14:textId="77777777" w:rsidR="00F4402F" w:rsidRDefault="00F4402F" w:rsidP="00F4402F">
      <w:pPr>
        <w:pStyle w:val="BulletStyleNumber"/>
        <w:numPr>
          <w:ilvl w:val="0"/>
          <w:numId w:val="39"/>
        </w:numPr>
        <w:ind w:left="426" w:hanging="426"/>
      </w:pPr>
      <w:r>
        <w:t>Tombol tambah komponen tinggi mobil</w:t>
      </w:r>
    </w:p>
    <w:p w14:paraId="694C2F0E" w14:textId="77777777" w:rsidR="00F4402F" w:rsidRDefault="00F4402F" w:rsidP="00F4402F">
      <w:pPr>
        <w:pStyle w:val="BulletStyleNumber"/>
        <w:numPr>
          <w:ilvl w:val="0"/>
          <w:numId w:val="39"/>
        </w:numPr>
        <w:ind w:left="426" w:hanging="426"/>
      </w:pPr>
      <w:r>
        <w:t>Tombol tambah komponen departemen</w:t>
      </w:r>
    </w:p>
    <w:p w14:paraId="2AB61D01" w14:textId="77777777" w:rsidR="00F4402F" w:rsidRDefault="00F4402F" w:rsidP="00F4402F">
      <w:pPr>
        <w:pStyle w:val="BulletStyleNumber"/>
        <w:numPr>
          <w:ilvl w:val="0"/>
          <w:numId w:val="39"/>
        </w:numPr>
        <w:ind w:left="426" w:hanging="426"/>
      </w:pPr>
      <w:r>
        <w:t>Tombol tambah komponen stall</w:t>
      </w:r>
    </w:p>
    <w:p w14:paraId="27837EF0" w14:textId="77777777" w:rsidR="00F4402F" w:rsidRDefault="00F4402F" w:rsidP="00F4402F">
      <w:pPr>
        <w:pStyle w:val="BulletStyleNumber"/>
        <w:numPr>
          <w:ilvl w:val="0"/>
          <w:numId w:val="39"/>
        </w:numPr>
        <w:ind w:left="426" w:hanging="426"/>
      </w:pPr>
      <w:r>
        <w:t>Tombol tambah komponen stock</w:t>
      </w:r>
    </w:p>
    <w:p w14:paraId="7AA99347" w14:textId="77777777" w:rsidR="00F4402F" w:rsidRDefault="00F4402F" w:rsidP="00F4402F">
      <w:pPr>
        <w:pStyle w:val="BulletStyleNumber"/>
        <w:numPr>
          <w:ilvl w:val="0"/>
          <w:numId w:val="39"/>
        </w:numPr>
        <w:ind w:left="426" w:hanging="426"/>
      </w:pPr>
      <w:r>
        <w:t>Tombol hapus komponen tipe mobil</w:t>
      </w:r>
    </w:p>
    <w:p w14:paraId="5683FFAE" w14:textId="77777777" w:rsidR="00F4402F" w:rsidRDefault="00F4402F" w:rsidP="00F4402F">
      <w:pPr>
        <w:pStyle w:val="BulletStyleNumber"/>
        <w:numPr>
          <w:ilvl w:val="0"/>
          <w:numId w:val="39"/>
        </w:numPr>
        <w:ind w:left="426" w:hanging="426"/>
      </w:pPr>
      <w:r>
        <w:t>Tombol hapus komponen model mobil</w:t>
      </w:r>
    </w:p>
    <w:p w14:paraId="20F49DD7" w14:textId="77777777" w:rsidR="00F4402F" w:rsidRDefault="00F4402F" w:rsidP="00F4402F">
      <w:pPr>
        <w:pStyle w:val="BulletStyleNumber"/>
        <w:numPr>
          <w:ilvl w:val="0"/>
          <w:numId w:val="39"/>
        </w:numPr>
        <w:ind w:left="426" w:hanging="426"/>
      </w:pPr>
      <w:r>
        <w:t>Tombol hapus komponen tinggi mobil</w:t>
      </w:r>
    </w:p>
    <w:p w14:paraId="6357FC99" w14:textId="77777777" w:rsidR="00F4402F" w:rsidRDefault="00F4402F" w:rsidP="00F4402F">
      <w:pPr>
        <w:pStyle w:val="BulletStyleNumber"/>
        <w:numPr>
          <w:ilvl w:val="0"/>
          <w:numId w:val="39"/>
        </w:numPr>
        <w:ind w:left="426" w:hanging="426"/>
      </w:pPr>
      <w:r>
        <w:t>Tombol hapus komponen departemen</w:t>
      </w:r>
    </w:p>
    <w:p w14:paraId="41825BF7" w14:textId="77777777" w:rsidR="00F4402F" w:rsidRDefault="00F4402F" w:rsidP="00F4402F">
      <w:pPr>
        <w:pStyle w:val="BulletStyleNumber"/>
        <w:numPr>
          <w:ilvl w:val="0"/>
          <w:numId w:val="39"/>
        </w:numPr>
        <w:ind w:left="426" w:hanging="426"/>
      </w:pPr>
      <w:r>
        <w:lastRenderedPageBreak/>
        <w:t>Tombol hapus komponen stall</w:t>
      </w:r>
    </w:p>
    <w:p w14:paraId="410ED92A" w14:textId="77777777" w:rsidR="00F4402F" w:rsidRDefault="00F4402F" w:rsidP="00F4402F">
      <w:pPr>
        <w:pStyle w:val="BulletStyleNumber"/>
        <w:numPr>
          <w:ilvl w:val="0"/>
          <w:numId w:val="39"/>
        </w:numPr>
        <w:ind w:left="426" w:hanging="426"/>
      </w:pPr>
      <w:r>
        <w:t>Tombol hapus komponen stock</w:t>
      </w:r>
    </w:p>
    <w:p w14:paraId="71ADF034" w14:textId="77777777" w:rsidR="00F4402F" w:rsidRDefault="00F4402F" w:rsidP="00F4402F">
      <w:pPr>
        <w:pStyle w:val="BulletStyleNumber"/>
        <w:numPr>
          <w:ilvl w:val="0"/>
          <w:numId w:val="39"/>
        </w:numPr>
        <w:ind w:left="426" w:hanging="426"/>
      </w:pPr>
      <w:r>
        <w:t>Tombol tarik data kit</w:t>
      </w:r>
    </w:p>
    <w:p w14:paraId="38E4F3D3" w14:textId="77777777" w:rsidR="00F4402F" w:rsidRDefault="00F4402F" w:rsidP="00F4402F">
      <w:pPr>
        <w:pStyle w:val="BulletStyleNumber"/>
        <w:numPr>
          <w:ilvl w:val="0"/>
          <w:numId w:val="39"/>
        </w:numPr>
        <w:ind w:left="426" w:hanging="426"/>
      </w:pPr>
      <w:r>
        <w:t>Kolom generate kode kit</w:t>
      </w:r>
    </w:p>
    <w:p w14:paraId="426AC616" w14:textId="77777777" w:rsidR="00F4402F" w:rsidRDefault="00F4402F" w:rsidP="00F4402F">
      <w:pPr>
        <w:pStyle w:val="BulletStyleNumber"/>
        <w:numPr>
          <w:ilvl w:val="0"/>
          <w:numId w:val="39"/>
        </w:numPr>
        <w:ind w:left="426" w:hanging="426"/>
      </w:pPr>
      <w:r>
        <w:t>Tombol generate kode kit</w:t>
      </w:r>
    </w:p>
    <w:p w14:paraId="153E0B11" w14:textId="77777777" w:rsidR="00F4402F" w:rsidRDefault="00F4402F" w:rsidP="00F4402F">
      <w:pPr>
        <w:pStyle w:val="BulletStyleNumber"/>
        <w:numPr>
          <w:ilvl w:val="0"/>
          <w:numId w:val="39"/>
        </w:numPr>
        <w:ind w:left="426" w:hanging="426"/>
      </w:pPr>
      <w:r>
        <w:t>Tombol hapus KIT</w:t>
      </w:r>
    </w:p>
    <w:p w14:paraId="083B5330" w14:textId="77777777" w:rsidR="00F4402F" w:rsidRDefault="00F4402F" w:rsidP="00F4402F">
      <w:pPr>
        <w:pStyle w:val="BulletStyleNumber"/>
        <w:numPr>
          <w:ilvl w:val="0"/>
          <w:numId w:val="39"/>
        </w:numPr>
        <w:ind w:left="426" w:hanging="426"/>
      </w:pPr>
      <w:r>
        <w:t>Kolom site ID</w:t>
      </w:r>
    </w:p>
    <w:p w14:paraId="66F2FAE7" w14:textId="77777777" w:rsidR="00F4402F" w:rsidRDefault="00F4402F" w:rsidP="00F4402F">
      <w:pPr>
        <w:pStyle w:val="BulletStyleNumber"/>
        <w:numPr>
          <w:ilvl w:val="0"/>
          <w:numId w:val="39"/>
        </w:numPr>
        <w:ind w:left="426" w:hanging="426"/>
      </w:pPr>
      <w:r>
        <w:t>Kolom rak asal</w:t>
      </w:r>
    </w:p>
    <w:p w14:paraId="12905F0A" w14:textId="77777777" w:rsidR="00F4402F" w:rsidRDefault="00F4402F" w:rsidP="00F4402F">
      <w:pPr>
        <w:pStyle w:val="BulletStyleNumber"/>
        <w:numPr>
          <w:ilvl w:val="0"/>
          <w:numId w:val="39"/>
        </w:numPr>
        <w:ind w:left="426" w:hanging="426"/>
      </w:pPr>
      <w:r>
        <w:t>Kolom rak tujuan</w:t>
      </w:r>
    </w:p>
    <w:p w14:paraId="479AC46B" w14:textId="77777777" w:rsidR="00F4402F" w:rsidRDefault="00F4402F" w:rsidP="00F4402F">
      <w:pPr>
        <w:pStyle w:val="BulletStyleNumber"/>
        <w:numPr>
          <w:ilvl w:val="0"/>
          <w:numId w:val="39"/>
        </w:numPr>
        <w:ind w:left="426" w:hanging="426"/>
      </w:pPr>
      <w:r>
        <w:t>Tombol tambah additional parameter</w:t>
      </w:r>
    </w:p>
    <w:p w14:paraId="176E2925" w14:textId="77777777" w:rsidR="00F4402F" w:rsidRDefault="00F4402F" w:rsidP="00F4402F">
      <w:pPr>
        <w:pStyle w:val="BulletStyleNumber"/>
        <w:numPr>
          <w:ilvl w:val="0"/>
          <w:numId w:val="39"/>
        </w:numPr>
        <w:ind w:left="426" w:hanging="426"/>
      </w:pPr>
      <w:r>
        <w:t>Tombol hapus additional parameter</w:t>
      </w:r>
    </w:p>
    <w:p w14:paraId="703B7457" w14:textId="77777777" w:rsidR="001965C6" w:rsidRDefault="001965C6" w:rsidP="001965C6">
      <w:pPr>
        <w:ind w:firstLine="0"/>
      </w:pPr>
    </w:p>
    <w:p w14:paraId="186969C3" w14:textId="4772F274" w:rsidR="00533A61" w:rsidRPr="004847CB" w:rsidRDefault="00533A61" w:rsidP="00533A61">
      <w:pPr>
        <w:pStyle w:val="STTSJudulSubBab"/>
        <w:ind w:left="0" w:firstLine="0"/>
        <w:rPr>
          <w:sz w:val="24"/>
          <w:szCs w:val="24"/>
        </w:rPr>
      </w:pPr>
    </w:p>
    <w:p w14:paraId="71B0D5C1" w14:textId="77777777" w:rsidR="00BC6529" w:rsidRPr="003C409E" w:rsidRDefault="00BC6529" w:rsidP="00BC6529">
      <w:pPr>
        <w:pStyle w:val="STTSJudulSubBab"/>
        <w:numPr>
          <w:ilvl w:val="2"/>
          <w:numId w:val="14"/>
        </w:numPr>
        <w:rPr>
          <w:sz w:val="24"/>
          <w:szCs w:val="24"/>
        </w:rPr>
      </w:pPr>
      <w:r>
        <w:t>Desain Interface Role Staff</w:t>
      </w:r>
    </w:p>
    <w:p w14:paraId="4D83093C" w14:textId="77777777" w:rsidR="00904514" w:rsidRPr="00673090" w:rsidRDefault="00904514" w:rsidP="00BC6529">
      <w:pPr>
        <w:ind w:firstLine="0"/>
        <w:rPr>
          <w:rFonts w:cs="Times New Roman"/>
          <w:szCs w:val="24"/>
        </w:rPr>
      </w:pPr>
    </w:p>
    <w:bookmarkEnd w:id="0"/>
    <w:p w14:paraId="35BD6C6F" w14:textId="1A38D20D" w:rsidR="00BE6731" w:rsidRPr="00904514" w:rsidRDefault="00BE6731" w:rsidP="00904514"/>
    <w:sectPr w:rsidR="00BE6731" w:rsidRPr="00904514" w:rsidSect="00C22F25">
      <w:headerReference w:type="default" r:id="rId44"/>
      <w:footerReference w:type="default" r:id="rId45"/>
      <w:footerReference w:type="first" r:id="rId46"/>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D7585" w14:textId="77777777" w:rsidR="00E72655" w:rsidRDefault="00E72655" w:rsidP="00A1571D">
      <w:pPr>
        <w:spacing w:line="240" w:lineRule="auto"/>
      </w:pPr>
      <w:r>
        <w:separator/>
      </w:r>
    </w:p>
  </w:endnote>
  <w:endnote w:type="continuationSeparator" w:id="0">
    <w:p w14:paraId="671C83B4" w14:textId="77777777" w:rsidR="00E72655" w:rsidRDefault="00E72655"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B4B8E" w14:textId="77777777" w:rsidR="002043A5" w:rsidRDefault="002043A5">
    <w:pPr>
      <w:pStyle w:val="Footer"/>
      <w:jc w:val="center"/>
    </w:pPr>
  </w:p>
  <w:p w14:paraId="590E40A7" w14:textId="77777777" w:rsidR="002043A5" w:rsidRDefault="002043A5"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259D0" w14:textId="77777777" w:rsidR="002043A5" w:rsidRDefault="002043A5" w:rsidP="002C41EF">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292447" w14:textId="77777777" w:rsidR="00E72655" w:rsidRDefault="00E72655" w:rsidP="00654C90">
      <w:pPr>
        <w:spacing w:line="240" w:lineRule="auto"/>
        <w:ind w:firstLine="0"/>
      </w:pPr>
      <w:r>
        <w:separator/>
      </w:r>
    </w:p>
  </w:footnote>
  <w:footnote w:type="continuationSeparator" w:id="0">
    <w:p w14:paraId="63AA4D39" w14:textId="77777777" w:rsidR="00E72655" w:rsidRDefault="00E72655"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558A"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419BD"/>
    <w:multiLevelType w:val="hybridMultilevel"/>
    <w:tmpl w:val="388CB782"/>
    <w:lvl w:ilvl="0" w:tplc="2A42838C">
      <w:start w:val="1"/>
      <w:numFmt w:val="lowerLetter"/>
      <w:pStyle w:val="BulletSubabAlphabe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324C89"/>
    <w:multiLevelType w:val="hybridMultilevel"/>
    <w:tmpl w:val="18C6A89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C1208F7"/>
    <w:multiLevelType w:val="hybridMultilevel"/>
    <w:tmpl w:val="7E700EBE"/>
    <w:lvl w:ilvl="0" w:tplc="F822C206">
      <w:start w:val="1"/>
      <w:numFmt w:val="bullet"/>
      <w:pStyle w:val="Bulletstyle"/>
      <w:lvlText w:val=""/>
      <w:lvlJc w:val="left"/>
      <w:pPr>
        <w:ind w:left="1353" w:hanging="360"/>
      </w:pPr>
      <w:rPr>
        <w:rFonts w:ascii="Symbol" w:hAnsi="Symbol" w:hint="default"/>
      </w:rPr>
    </w:lvl>
    <w:lvl w:ilvl="1" w:tplc="98649A48">
      <w:start w:val="1"/>
      <w:numFmt w:val="lowerLetter"/>
      <w:lvlText w:val="%2)"/>
      <w:lvlJc w:val="left"/>
      <w:pPr>
        <w:ind w:left="2073" w:hanging="360"/>
      </w:pPr>
      <w:rPr>
        <w:rFonts w:hint="default"/>
      </w:r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2634CD"/>
    <w:multiLevelType w:val="hybridMultilevel"/>
    <w:tmpl w:val="B31E0C9C"/>
    <w:lvl w:ilvl="0" w:tplc="04090015">
      <w:start w:val="1"/>
      <w:numFmt w:val="upperLetter"/>
      <w:pStyle w:val="bulletalphabetBi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6" w15:restartNumberingAfterBreak="0">
    <w:nsid w:val="364A76C1"/>
    <w:multiLevelType w:val="hybridMultilevel"/>
    <w:tmpl w:val="C4B6F99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3A4E7A67"/>
    <w:multiLevelType w:val="hybridMultilevel"/>
    <w:tmpl w:val="2AA688C4"/>
    <w:lvl w:ilvl="0" w:tplc="552A86D4">
      <w:start w:val="1"/>
      <w:numFmt w:val="decimal"/>
      <w:pStyle w:val="BulletStyleNumb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E75EA3"/>
    <w:multiLevelType w:val="hybridMultilevel"/>
    <w:tmpl w:val="6330BE24"/>
    <w:lvl w:ilvl="0" w:tplc="23860F48">
      <w:start w:val="1"/>
      <w:numFmt w:val="decimal"/>
      <w:lvlText w:val="4.4.3.%1"/>
      <w:lvlJc w:val="left"/>
      <w:pPr>
        <w:ind w:left="144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E28012C"/>
    <w:multiLevelType w:val="hybridMultilevel"/>
    <w:tmpl w:val="5A085448"/>
    <w:lvl w:ilvl="0" w:tplc="1E261B4E">
      <w:start w:val="1"/>
      <w:numFmt w:val="decimal"/>
      <w:lvlText w:val="4.4.%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AC08A3"/>
    <w:multiLevelType w:val="multilevel"/>
    <w:tmpl w:val="EC04D3B4"/>
    <w:lvl w:ilvl="0">
      <w:start w:val="4"/>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2" w15:restartNumberingAfterBreak="0">
    <w:nsid w:val="72DE7A80"/>
    <w:multiLevelType w:val="hybridMultilevel"/>
    <w:tmpl w:val="B516AFFE"/>
    <w:lvl w:ilvl="0" w:tplc="16E226A8">
      <w:start w:val="1"/>
      <w:numFmt w:val="decimal"/>
      <w:pStyle w:val="JudulSubBabLevel2"/>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540BB6"/>
    <w:multiLevelType w:val="hybridMultilevel"/>
    <w:tmpl w:val="95BA84E8"/>
    <w:lvl w:ilvl="0" w:tplc="95A8DD06">
      <w:start w:val="1"/>
      <w:numFmt w:val="decimal"/>
      <w:pStyle w:val="JudulSubBabdenganNomor"/>
      <w:lvlText w:val="1.%1"/>
      <w:lvlJc w:val="left"/>
      <w:pPr>
        <w:ind w:left="720" w:hanging="360"/>
      </w:pPr>
    </w:lvl>
    <w:lvl w:ilvl="1" w:tplc="752CBD08">
      <w:start w:val="1"/>
      <w:numFmt w:val="decimal"/>
      <w:lvlText w:val="1.2.%2"/>
      <w:lvlJc w:val="left"/>
      <w:pPr>
        <w:ind w:left="1440" w:hanging="360"/>
      </w:pPr>
      <w:rPr>
        <w:rFonts w:hint="default"/>
      </w:r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C5D5C27"/>
    <w:multiLevelType w:val="hybridMultilevel"/>
    <w:tmpl w:val="2C12FB72"/>
    <w:lvl w:ilvl="0" w:tplc="4C0E3E74">
      <w:start w:val="1"/>
      <w:numFmt w:val="lowerLetter"/>
      <w:pStyle w:val="Bulletalphabetlevel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2664137">
    <w:abstractNumId w:val="14"/>
  </w:num>
  <w:num w:numId="2" w16cid:durableId="1225409327">
    <w:abstractNumId w:val="3"/>
  </w:num>
  <w:num w:numId="3" w16cid:durableId="838425680">
    <w:abstractNumId w:val="5"/>
  </w:num>
  <w:num w:numId="4" w16cid:durableId="770205051">
    <w:abstractNumId w:val="13"/>
  </w:num>
  <w:num w:numId="5" w16cid:durableId="2083604334">
    <w:abstractNumId w:val="8"/>
  </w:num>
  <w:num w:numId="6" w16cid:durableId="201096864">
    <w:abstractNumId w:val="2"/>
  </w:num>
  <w:num w:numId="7" w16cid:durableId="780957142">
    <w:abstractNumId w:val="12"/>
  </w:num>
  <w:num w:numId="8" w16cid:durableId="551425658">
    <w:abstractNumId w:val="15"/>
  </w:num>
  <w:num w:numId="9" w16cid:durableId="1325475059">
    <w:abstractNumId w:val="4"/>
  </w:num>
  <w:num w:numId="10" w16cid:durableId="244538774">
    <w:abstractNumId w:val="0"/>
  </w:num>
  <w:num w:numId="11" w16cid:durableId="78063199">
    <w:abstractNumId w:val="10"/>
  </w:num>
  <w:num w:numId="12" w16cid:durableId="335767434">
    <w:abstractNumId w:val="9"/>
  </w:num>
  <w:num w:numId="13" w16cid:durableId="1305894598">
    <w:abstractNumId w:val="6"/>
  </w:num>
  <w:num w:numId="14" w16cid:durableId="392968888">
    <w:abstractNumId w:val="11"/>
  </w:num>
  <w:num w:numId="15" w16cid:durableId="90901845">
    <w:abstractNumId w:val="7"/>
  </w:num>
  <w:num w:numId="16" w16cid:durableId="1873420555">
    <w:abstractNumId w:val="7"/>
    <w:lvlOverride w:ilvl="0">
      <w:startOverride w:val="1"/>
    </w:lvlOverride>
  </w:num>
  <w:num w:numId="17" w16cid:durableId="1087922078">
    <w:abstractNumId w:val="7"/>
    <w:lvlOverride w:ilvl="0">
      <w:startOverride w:val="1"/>
    </w:lvlOverride>
  </w:num>
  <w:num w:numId="18" w16cid:durableId="579828154">
    <w:abstractNumId w:val="7"/>
    <w:lvlOverride w:ilvl="0">
      <w:startOverride w:val="1"/>
    </w:lvlOverride>
  </w:num>
  <w:num w:numId="19" w16cid:durableId="1263806135">
    <w:abstractNumId w:val="7"/>
    <w:lvlOverride w:ilvl="0">
      <w:startOverride w:val="1"/>
    </w:lvlOverride>
  </w:num>
  <w:num w:numId="20" w16cid:durableId="1174690713">
    <w:abstractNumId w:val="7"/>
    <w:lvlOverride w:ilvl="0">
      <w:startOverride w:val="1"/>
    </w:lvlOverride>
  </w:num>
  <w:num w:numId="21" w16cid:durableId="427233816">
    <w:abstractNumId w:val="7"/>
    <w:lvlOverride w:ilvl="0">
      <w:startOverride w:val="1"/>
    </w:lvlOverride>
  </w:num>
  <w:num w:numId="22" w16cid:durableId="923301556">
    <w:abstractNumId w:val="7"/>
    <w:lvlOverride w:ilvl="0">
      <w:startOverride w:val="1"/>
    </w:lvlOverride>
  </w:num>
  <w:num w:numId="23" w16cid:durableId="940721984">
    <w:abstractNumId w:val="7"/>
    <w:lvlOverride w:ilvl="0">
      <w:startOverride w:val="1"/>
    </w:lvlOverride>
  </w:num>
  <w:num w:numId="24" w16cid:durableId="2021664655">
    <w:abstractNumId w:val="7"/>
    <w:lvlOverride w:ilvl="0">
      <w:startOverride w:val="1"/>
    </w:lvlOverride>
  </w:num>
  <w:num w:numId="25" w16cid:durableId="1637907777">
    <w:abstractNumId w:val="7"/>
    <w:lvlOverride w:ilvl="0">
      <w:startOverride w:val="1"/>
    </w:lvlOverride>
  </w:num>
  <w:num w:numId="26" w16cid:durableId="458770433">
    <w:abstractNumId w:val="7"/>
    <w:lvlOverride w:ilvl="0">
      <w:startOverride w:val="1"/>
    </w:lvlOverride>
  </w:num>
  <w:num w:numId="27" w16cid:durableId="1817260126">
    <w:abstractNumId w:val="7"/>
    <w:lvlOverride w:ilvl="0">
      <w:startOverride w:val="1"/>
    </w:lvlOverride>
  </w:num>
  <w:num w:numId="28" w16cid:durableId="676924875">
    <w:abstractNumId w:val="7"/>
    <w:lvlOverride w:ilvl="0">
      <w:startOverride w:val="1"/>
    </w:lvlOverride>
  </w:num>
  <w:num w:numId="29" w16cid:durableId="379329814">
    <w:abstractNumId w:val="7"/>
    <w:lvlOverride w:ilvl="0">
      <w:startOverride w:val="1"/>
    </w:lvlOverride>
  </w:num>
  <w:num w:numId="30" w16cid:durableId="546845057">
    <w:abstractNumId w:val="7"/>
    <w:lvlOverride w:ilvl="0">
      <w:startOverride w:val="1"/>
    </w:lvlOverride>
  </w:num>
  <w:num w:numId="31" w16cid:durableId="414087229">
    <w:abstractNumId w:val="1"/>
  </w:num>
  <w:num w:numId="32" w16cid:durableId="1556548210">
    <w:abstractNumId w:val="7"/>
    <w:lvlOverride w:ilvl="0">
      <w:startOverride w:val="1"/>
    </w:lvlOverride>
  </w:num>
  <w:num w:numId="33" w16cid:durableId="1101493303">
    <w:abstractNumId w:val="7"/>
    <w:lvlOverride w:ilvl="0">
      <w:startOverride w:val="1"/>
    </w:lvlOverride>
  </w:num>
  <w:num w:numId="34" w16cid:durableId="1341853185">
    <w:abstractNumId w:val="7"/>
    <w:lvlOverride w:ilvl="0">
      <w:startOverride w:val="1"/>
    </w:lvlOverride>
  </w:num>
  <w:num w:numId="35" w16cid:durableId="1293439006">
    <w:abstractNumId w:val="7"/>
    <w:lvlOverride w:ilvl="0">
      <w:startOverride w:val="1"/>
    </w:lvlOverride>
  </w:num>
  <w:num w:numId="36" w16cid:durableId="1969508931">
    <w:abstractNumId w:val="7"/>
    <w:lvlOverride w:ilvl="0">
      <w:startOverride w:val="1"/>
    </w:lvlOverride>
  </w:num>
  <w:num w:numId="37" w16cid:durableId="1456873171">
    <w:abstractNumId w:val="7"/>
    <w:lvlOverride w:ilvl="0">
      <w:startOverride w:val="1"/>
    </w:lvlOverride>
  </w:num>
  <w:num w:numId="38" w16cid:durableId="166208357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8850210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7FD"/>
    <w:rsid w:val="00000120"/>
    <w:rsid w:val="00000620"/>
    <w:rsid w:val="00001CB3"/>
    <w:rsid w:val="00003AD2"/>
    <w:rsid w:val="00006C04"/>
    <w:rsid w:val="0000716E"/>
    <w:rsid w:val="00010EDE"/>
    <w:rsid w:val="0001119C"/>
    <w:rsid w:val="0001145B"/>
    <w:rsid w:val="00011DB3"/>
    <w:rsid w:val="00013D8F"/>
    <w:rsid w:val="00015E37"/>
    <w:rsid w:val="00020474"/>
    <w:rsid w:val="000206E4"/>
    <w:rsid w:val="00021042"/>
    <w:rsid w:val="000216C8"/>
    <w:rsid w:val="00023DEC"/>
    <w:rsid w:val="000247D7"/>
    <w:rsid w:val="000248AA"/>
    <w:rsid w:val="00026405"/>
    <w:rsid w:val="000266D2"/>
    <w:rsid w:val="00030C27"/>
    <w:rsid w:val="000310D8"/>
    <w:rsid w:val="00031450"/>
    <w:rsid w:val="000336DA"/>
    <w:rsid w:val="000348D6"/>
    <w:rsid w:val="00034B9E"/>
    <w:rsid w:val="000352C2"/>
    <w:rsid w:val="00037073"/>
    <w:rsid w:val="0003760D"/>
    <w:rsid w:val="00040C23"/>
    <w:rsid w:val="000426EE"/>
    <w:rsid w:val="00043AE5"/>
    <w:rsid w:val="00043F98"/>
    <w:rsid w:val="000460FE"/>
    <w:rsid w:val="00046384"/>
    <w:rsid w:val="000510D1"/>
    <w:rsid w:val="0005147A"/>
    <w:rsid w:val="00051CF3"/>
    <w:rsid w:val="0005324A"/>
    <w:rsid w:val="00053D15"/>
    <w:rsid w:val="0006024F"/>
    <w:rsid w:val="000636A2"/>
    <w:rsid w:val="000645C5"/>
    <w:rsid w:val="00064BAF"/>
    <w:rsid w:val="00065158"/>
    <w:rsid w:val="00070108"/>
    <w:rsid w:val="00071DC8"/>
    <w:rsid w:val="00072481"/>
    <w:rsid w:val="000745E6"/>
    <w:rsid w:val="00075B05"/>
    <w:rsid w:val="0007652F"/>
    <w:rsid w:val="00076CA0"/>
    <w:rsid w:val="00077B17"/>
    <w:rsid w:val="00080939"/>
    <w:rsid w:val="00080DD7"/>
    <w:rsid w:val="00081DBE"/>
    <w:rsid w:val="00082FCB"/>
    <w:rsid w:val="00085FCF"/>
    <w:rsid w:val="00090745"/>
    <w:rsid w:val="0009330C"/>
    <w:rsid w:val="00093D5F"/>
    <w:rsid w:val="00094421"/>
    <w:rsid w:val="00094869"/>
    <w:rsid w:val="00095EA4"/>
    <w:rsid w:val="000972E8"/>
    <w:rsid w:val="000975FC"/>
    <w:rsid w:val="00097CF4"/>
    <w:rsid w:val="000A040B"/>
    <w:rsid w:val="000A0524"/>
    <w:rsid w:val="000A0D8A"/>
    <w:rsid w:val="000A2553"/>
    <w:rsid w:val="000B2AA4"/>
    <w:rsid w:val="000C1830"/>
    <w:rsid w:val="000C1D8A"/>
    <w:rsid w:val="000C2A04"/>
    <w:rsid w:val="000C32B4"/>
    <w:rsid w:val="000C351D"/>
    <w:rsid w:val="000C3AAF"/>
    <w:rsid w:val="000C4BF1"/>
    <w:rsid w:val="000C68D5"/>
    <w:rsid w:val="000C6BAF"/>
    <w:rsid w:val="000C7453"/>
    <w:rsid w:val="000D2707"/>
    <w:rsid w:val="000D2BD2"/>
    <w:rsid w:val="000D60F4"/>
    <w:rsid w:val="000E0FA0"/>
    <w:rsid w:val="000E153F"/>
    <w:rsid w:val="000E25FE"/>
    <w:rsid w:val="000E5002"/>
    <w:rsid w:val="000E65B7"/>
    <w:rsid w:val="000F320F"/>
    <w:rsid w:val="000F3FDF"/>
    <w:rsid w:val="000F4ED2"/>
    <w:rsid w:val="000F533E"/>
    <w:rsid w:val="000F79AF"/>
    <w:rsid w:val="000F79DD"/>
    <w:rsid w:val="00100B0C"/>
    <w:rsid w:val="00102C70"/>
    <w:rsid w:val="00104245"/>
    <w:rsid w:val="0011044E"/>
    <w:rsid w:val="00110763"/>
    <w:rsid w:val="0011190C"/>
    <w:rsid w:val="001123C3"/>
    <w:rsid w:val="0011360F"/>
    <w:rsid w:val="00120271"/>
    <w:rsid w:val="0012318D"/>
    <w:rsid w:val="00130CB1"/>
    <w:rsid w:val="00130D88"/>
    <w:rsid w:val="00132CC2"/>
    <w:rsid w:val="00133A97"/>
    <w:rsid w:val="00135772"/>
    <w:rsid w:val="00135F97"/>
    <w:rsid w:val="00140485"/>
    <w:rsid w:val="00141156"/>
    <w:rsid w:val="00142F15"/>
    <w:rsid w:val="001442F3"/>
    <w:rsid w:val="00144644"/>
    <w:rsid w:val="00145EA2"/>
    <w:rsid w:val="0014657E"/>
    <w:rsid w:val="00151D5E"/>
    <w:rsid w:val="00153037"/>
    <w:rsid w:val="00154F66"/>
    <w:rsid w:val="0015699B"/>
    <w:rsid w:val="00160959"/>
    <w:rsid w:val="00160F98"/>
    <w:rsid w:val="00165D7D"/>
    <w:rsid w:val="001662F3"/>
    <w:rsid w:val="00167D47"/>
    <w:rsid w:val="00170203"/>
    <w:rsid w:val="00172DAE"/>
    <w:rsid w:val="0017411F"/>
    <w:rsid w:val="00174893"/>
    <w:rsid w:val="001749D0"/>
    <w:rsid w:val="00174B2B"/>
    <w:rsid w:val="00175064"/>
    <w:rsid w:val="00176A4C"/>
    <w:rsid w:val="00177A6F"/>
    <w:rsid w:val="00177FAC"/>
    <w:rsid w:val="00185020"/>
    <w:rsid w:val="00185636"/>
    <w:rsid w:val="0018565B"/>
    <w:rsid w:val="001868B5"/>
    <w:rsid w:val="00186995"/>
    <w:rsid w:val="00186ECF"/>
    <w:rsid w:val="00187F95"/>
    <w:rsid w:val="001902F9"/>
    <w:rsid w:val="0019311F"/>
    <w:rsid w:val="0019514D"/>
    <w:rsid w:val="001965C6"/>
    <w:rsid w:val="00196911"/>
    <w:rsid w:val="001A198E"/>
    <w:rsid w:val="001A33CF"/>
    <w:rsid w:val="001A3990"/>
    <w:rsid w:val="001A487C"/>
    <w:rsid w:val="001A55F7"/>
    <w:rsid w:val="001A77DB"/>
    <w:rsid w:val="001A7D18"/>
    <w:rsid w:val="001B1C36"/>
    <w:rsid w:val="001B20D5"/>
    <w:rsid w:val="001B24E3"/>
    <w:rsid w:val="001B2A9A"/>
    <w:rsid w:val="001B572E"/>
    <w:rsid w:val="001B5DD2"/>
    <w:rsid w:val="001B651C"/>
    <w:rsid w:val="001B6BC5"/>
    <w:rsid w:val="001B724C"/>
    <w:rsid w:val="001C1855"/>
    <w:rsid w:val="001C3A8C"/>
    <w:rsid w:val="001C53B5"/>
    <w:rsid w:val="001C53BB"/>
    <w:rsid w:val="001C56FE"/>
    <w:rsid w:val="001C7A6A"/>
    <w:rsid w:val="001D1ACA"/>
    <w:rsid w:val="001D269C"/>
    <w:rsid w:val="001D5EB1"/>
    <w:rsid w:val="001E5649"/>
    <w:rsid w:val="001E7959"/>
    <w:rsid w:val="001F1053"/>
    <w:rsid w:val="001F10EB"/>
    <w:rsid w:val="001F1CCD"/>
    <w:rsid w:val="001F32E8"/>
    <w:rsid w:val="001F3C49"/>
    <w:rsid w:val="001F3D76"/>
    <w:rsid w:val="001F48CA"/>
    <w:rsid w:val="001F5F79"/>
    <w:rsid w:val="002042ED"/>
    <w:rsid w:val="002043A5"/>
    <w:rsid w:val="00204CC0"/>
    <w:rsid w:val="0020508A"/>
    <w:rsid w:val="00205097"/>
    <w:rsid w:val="002053E8"/>
    <w:rsid w:val="0020732B"/>
    <w:rsid w:val="00207F27"/>
    <w:rsid w:val="00211430"/>
    <w:rsid w:val="002135D7"/>
    <w:rsid w:val="00215235"/>
    <w:rsid w:val="00215B77"/>
    <w:rsid w:val="00217F08"/>
    <w:rsid w:val="00217FF3"/>
    <w:rsid w:val="0022064F"/>
    <w:rsid w:val="0022286A"/>
    <w:rsid w:val="00223F84"/>
    <w:rsid w:val="00224C9A"/>
    <w:rsid w:val="002251E9"/>
    <w:rsid w:val="00226EA9"/>
    <w:rsid w:val="00230B40"/>
    <w:rsid w:val="002317CF"/>
    <w:rsid w:val="00231E89"/>
    <w:rsid w:val="002344E8"/>
    <w:rsid w:val="00235CD0"/>
    <w:rsid w:val="0023696E"/>
    <w:rsid w:val="00240E64"/>
    <w:rsid w:val="00240F76"/>
    <w:rsid w:val="002417BC"/>
    <w:rsid w:val="00242BB9"/>
    <w:rsid w:val="00242D06"/>
    <w:rsid w:val="00244655"/>
    <w:rsid w:val="00245A6D"/>
    <w:rsid w:val="00245B38"/>
    <w:rsid w:val="00245D6C"/>
    <w:rsid w:val="002465D4"/>
    <w:rsid w:val="00246AA1"/>
    <w:rsid w:val="00247388"/>
    <w:rsid w:val="002534B1"/>
    <w:rsid w:val="0025450E"/>
    <w:rsid w:val="00254CFC"/>
    <w:rsid w:val="00257FFB"/>
    <w:rsid w:val="00260B8C"/>
    <w:rsid w:val="002633CA"/>
    <w:rsid w:val="002635EB"/>
    <w:rsid w:val="00263CE1"/>
    <w:rsid w:val="002656B4"/>
    <w:rsid w:val="00266607"/>
    <w:rsid w:val="002668B5"/>
    <w:rsid w:val="00266996"/>
    <w:rsid w:val="002706BA"/>
    <w:rsid w:val="00270899"/>
    <w:rsid w:val="00270EE7"/>
    <w:rsid w:val="00271A58"/>
    <w:rsid w:val="002720DD"/>
    <w:rsid w:val="002732D0"/>
    <w:rsid w:val="0027419B"/>
    <w:rsid w:val="00274839"/>
    <w:rsid w:val="00280176"/>
    <w:rsid w:val="002816DF"/>
    <w:rsid w:val="00281BE8"/>
    <w:rsid w:val="00281C53"/>
    <w:rsid w:val="00282E20"/>
    <w:rsid w:val="00284105"/>
    <w:rsid w:val="00284E48"/>
    <w:rsid w:val="0028589E"/>
    <w:rsid w:val="0028636E"/>
    <w:rsid w:val="00286659"/>
    <w:rsid w:val="0028693D"/>
    <w:rsid w:val="002873E6"/>
    <w:rsid w:val="00293897"/>
    <w:rsid w:val="00293C5F"/>
    <w:rsid w:val="00295055"/>
    <w:rsid w:val="00295AB6"/>
    <w:rsid w:val="00295D18"/>
    <w:rsid w:val="002A37FC"/>
    <w:rsid w:val="002A3A7E"/>
    <w:rsid w:val="002A77C0"/>
    <w:rsid w:val="002A7979"/>
    <w:rsid w:val="002A79A5"/>
    <w:rsid w:val="002B2CF9"/>
    <w:rsid w:val="002B7E7D"/>
    <w:rsid w:val="002B7E82"/>
    <w:rsid w:val="002B7F08"/>
    <w:rsid w:val="002C1581"/>
    <w:rsid w:val="002C2FA6"/>
    <w:rsid w:val="002C300D"/>
    <w:rsid w:val="002C41EF"/>
    <w:rsid w:val="002C42D3"/>
    <w:rsid w:val="002C4CDE"/>
    <w:rsid w:val="002C4D0A"/>
    <w:rsid w:val="002C692A"/>
    <w:rsid w:val="002D1C50"/>
    <w:rsid w:val="002D266F"/>
    <w:rsid w:val="002D2AF6"/>
    <w:rsid w:val="002D352D"/>
    <w:rsid w:val="002D3AF7"/>
    <w:rsid w:val="002D3F0C"/>
    <w:rsid w:val="002D5417"/>
    <w:rsid w:val="002D56FF"/>
    <w:rsid w:val="002D7576"/>
    <w:rsid w:val="002D7E48"/>
    <w:rsid w:val="002E079E"/>
    <w:rsid w:val="002E2726"/>
    <w:rsid w:val="002E2B22"/>
    <w:rsid w:val="002E4488"/>
    <w:rsid w:val="002E7617"/>
    <w:rsid w:val="002F5A28"/>
    <w:rsid w:val="00300564"/>
    <w:rsid w:val="003007EC"/>
    <w:rsid w:val="0030387A"/>
    <w:rsid w:val="00305110"/>
    <w:rsid w:val="003069D3"/>
    <w:rsid w:val="00307FEB"/>
    <w:rsid w:val="003139FD"/>
    <w:rsid w:val="003146A2"/>
    <w:rsid w:val="003146B7"/>
    <w:rsid w:val="00315264"/>
    <w:rsid w:val="003174D6"/>
    <w:rsid w:val="0031761E"/>
    <w:rsid w:val="00320134"/>
    <w:rsid w:val="0032067B"/>
    <w:rsid w:val="00321705"/>
    <w:rsid w:val="00321CD7"/>
    <w:rsid w:val="00322524"/>
    <w:rsid w:val="003229A8"/>
    <w:rsid w:val="00323C0B"/>
    <w:rsid w:val="00325257"/>
    <w:rsid w:val="003255B7"/>
    <w:rsid w:val="00325812"/>
    <w:rsid w:val="00325ABA"/>
    <w:rsid w:val="00327F86"/>
    <w:rsid w:val="00330DFB"/>
    <w:rsid w:val="00331483"/>
    <w:rsid w:val="00335D05"/>
    <w:rsid w:val="00341855"/>
    <w:rsid w:val="0034187A"/>
    <w:rsid w:val="00343AF9"/>
    <w:rsid w:val="00343DBC"/>
    <w:rsid w:val="0034641C"/>
    <w:rsid w:val="00346E68"/>
    <w:rsid w:val="00347A6C"/>
    <w:rsid w:val="003525A4"/>
    <w:rsid w:val="00353311"/>
    <w:rsid w:val="00353A81"/>
    <w:rsid w:val="00353CB6"/>
    <w:rsid w:val="00356C25"/>
    <w:rsid w:val="00360559"/>
    <w:rsid w:val="00362191"/>
    <w:rsid w:val="00362805"/>
    <w:rsid w:val="00363518"/>
    <w:rsid w:val="003640ED"/>
    <w:rsid w:val="00364449"/>
    <w:rsid w:val="00364F98"/>
    <w:rsid w:val="00365972"/>
    <w:rsid w:val="00366B4B"/>
    <w:rsid w:val="00373629"/>
    <w:rsid w:val="0037489B"/>
    <w:rsid w:val="0037734C"/>
    <w:rsid w:val="00377D63"/>
    <w:rsid w:val="003824FB"/>
    <w:rsid w:val="00382604"/>
    <w:rsid w:val="00384132"/>
    <w:rsid w:val="00390286"/>
    <w:rsid w:val="003908A7"/>
    <w:rsid w:val="003910AB"/>
    <w:rsid w:val="003956E7"/>
    <w:rsid w:val="00396189"/>
    <w:rsid w:val="003977CF"/>
    <w:rsid w:val="0039789E"/>
    <w:rsid w:val="003A1AD0"/>
    <w:rsid w:val="003A254A"/>
    <w:rsid w:val="003A55C6"/>
    <w:rsid w:val="003A60D6"/>
    <w:rsid w:val="003A70F2"/>
    <w:rsid w:val="003B0700"/>
    <w:rsid w:val="003B1DC8"/>
    <w:rsid w:val="003B7700"/>
    <w:rsid w:val="003B7D97"/>
    <w:rsid w:val="003C07DA"/>
    <w:rsid w:val="003C1EE1"/>
    <w:rsid w:val="003C2C7F"/>
    <w:rsid w:val="003C3DC8"/>
    <w:rsid w:val="003C6586"/>
    <w:rsid w:val="003C6FC4"/>
    <w:rsid w:val="003C7D3D"/>
    <w:rsid w:val="003D15B9"/>
    <w:rsid w:val="003D190A"/>
    <w:rsid w:val="003D4BDA"/>
    <w:rsid w:val="003D771D"/>
    <w:rsid w:val="003D7EB3"/>
    <w:rsid w:val="003E0DFC"/>
    <w:rsid w:val="003E151F"/>
    <w:rsid w:val="003E2168"/>
    <w:rsid w:val="003E3938"/>
    <w:rsid w:val="003E5004"/>
    <w:rsid w:val="003E552E"/>
    <w:rsid w:val="003E662B"/>
    <w:rsid w:val="003E6DA0"/>
    <w:rsid w:val="003F3AF5"/>
    <w:rsid w:val="004003D8"/>
    <w:rsid w:val="0040589A"/>
    <w:rsid w:val="00405C0B"/>
    <w:rsid w:val="00406DD2"/>
    <w:rsid w:val="00406E4B"/>
    <w:rsid w:val="00411931"/>
    <w:rsid w:val="00413980"/>
    <w:rsid w:val="00413A2C"/>
    <w:rsid w:val="00415D96"/>
    <w:rsid w:val="00416797"/>
    <w:rsid w:val="00416B35"/>
    <w:rsid w:val="00421F76"/>
    <w:rsid w:val="00424F4C"/>
    <w:rsid w:val="004264C4"/>
    <w:rsid w:val="00430125"/>
    <w:rsid w:val="00430190"/>
    <w:rsid w:val="00431753"/>
    <w:rsid w:val="00433047"/>
    <w:rsid w:val="00433279"/>
    <w:rsid w:val="004332DE"/>
    <w:rsid w:val="0043497A"/>
    <w:rsid w:val="004349B0"/>
    <w:rsid w:val="0043670B"/>
    <w:rsid w:val="0044021C"/>
    <w:rsid w:val="004405C8"/>
    <w:rsid w:val="004409F8"/>
    <w:rsid w:val="00440D67"/>
    <w:rsid w:val="00441351"/>
    <w:rsid w:val="00443598"/>
    <w:rsid w:val="004440CE"/>
    <w:rsid w:val="00444E69"/>
    <w:rsid w:val="00446C74"/>
    <w:rsid w:val="00447B9A"/>
    <w:rsid w:val="00447E0E"/>
    <w:rsid w:val="00453FD1"/>
    <w:rsid w:val="00456CAC"/>
    <w:rsid w:val="00460037"/>
    <w:rsid w:val="00462CE1"/>
    <w:rsid w:val="004635E9"/>
    <w:rsid w:val="004677A8"/>
    <w:rsid w:val="004724C9"/>
    <w:rsid w:val="00472C8B"/>
    <w:rsid w:val="00473B57"/>
    <w:rsid w:val="00477772"/>
    <w:rsid w:val="004847CB"/>
    <w:rsid w:val="00485390"/>
    <w:rsid w:val="004857BF"/>
    <w:rsid w:val="004919D7"/>
    <w:rsid w:val="00493863"/>
    <w:rsid w:val="00494B20"/>
    <w:rsid w:val="004A340B"/>
    <w:rsid w:val="004A344C"/>
    <w:rsid w:val="004A3EE4"/>
    <w:rsid w:val="004A5B59"/>
    <w:rsid w:val="004B07E4"/>
    <w:rsid w:val="004B269F"/>
    <w:rsid w:val="004B411A"/>
    <w:rsid w:val="004B41E2"/>
    <w:rsid w:val="004B4996"/>
    <w:rsid w:val="004B4D4A"/>
    <w:rsid w:val="004B5673"/>
    <w:rsid w:val="004B67D2"/>
    <w:rsid w:val="004C4EC1"/>
    <w:rsid w:val="004C54C6"/>
    <w:rsid w:val="004C59AC"/>
    <w:rsid w:val="004C6646"/>
    <w:rsid w:val="004D14A1"/>
    <w:rsid w:val="004D3E4F"/>
    <w:rsid w:val="004D40CF"/>
    <w:rsid w:val="004D44D5"/>
    <w:rsid w:val="004D5B8F"/>
    <w:rsid w:val="004D616E"/>
    <w:rsid w:val="004E1275"/>
    <w:rsid w:val="004E3FC1"/>
    <w:rsid w:val="004E48CD"/>
    <w:rsid w:val="004E76C0"/>
    <w:rsid w:val="004F1ED4"/>
    <w:rsid w:val="004F25B3"/>
    <w:rsid w:val="004F2A90"/>
    <w:rsid w:val="004F4200"/>
    <w:rsid w:val="004F749C"/>
    <w:rsid w:val="00500251"/>
    <w:rsid w:val="00500E01"/>
    <w:rsid w:val="00502325"/>
    <w:rsid w:val="00503605"/>
    <w:rsid w:val="00505611"/>
    <w:rsid w:val="00510B67"/>
    <w:rsid w:val="00511209"/>
    <w:rsid w:val="00512004"/>
    <w:rsid w:val="00513AE1"/>
    <w:rsid w:val="00514408"/>
    <w:rsid w:val="00522957"/>
    <w:rsid w:val="00522E21"/>
    <w:rsid w:val="00524848"/>
    <w:rsid w:val="00524AB4"/>
    <w:rsid w:val="005252AF"/>
    <w:rsid w:val="00525878"/>
    <w:rsid w:val="00533A61"/>
    <w:rsid w:val="005342BD"/>
    <w:rsid w:val="00535191"/>
    <w:rsid w:val="00540A07"/>
    <w:rsid w:val="00541936"/>
    <w:rsid w:val="00542464"/>
    <w:rsid w:val="00543D8A"/>
    <w:rsid w:val="00544A34"/>
    <w:rsid w:val="005464F0"/>
    <w:rsid w:val="00550813"/>
    <w:rsid w:val="00551A87"/>
    <w:rsid w:val="00551AAB"/>
    <w:rsid w:val="005620FC"/>
    <w:rsid w:val="005624E6"/>
    <w:rsid w:val="00563760"/>
    <w:rsid w:val="00564E0C"/>
    <w:rsid w:val="0056614D"/>
    <w:rsid w:val="0056640E"/>
    <w:rsid w:val="00570C2A"/>
    <w:rsid w:val="005710FA"/>
    <w:rsid w:val="00573B0F"/>
    <w:rsid w:val="00573E03"/>
    <w:rsid w:val="00574DB8"/>
    <w:rsid w:val="00575E89"/>
    <w:rsid w:val="0057683D"/>
    <w:rsid w:val="0058385E"/>
    <w:rsid w:val="00583A33"/>
    <w:rsid w:val="00584293"/>
    <w:rsid w:val="00587587"/>
    <w:rsid w:val="00587BE6"/>
    <w:rsid w:val="005900D5"/>
    <w:rsid w:val="0059309B"/>
    <w:rsid w:val="00594E70"/>
    <w:rsid w:val="005A0015"/>
    <w:rsid w:val="005A03ED"/>
    <w:rsid w:val="005A09AF"/>
    <w:rsid w:val="005A1D6A"/>
    <w:rsid w:val="005A26CF"/>
    <w:rsid w:val="005A7EAB"/>
    <w:rsid w:val="005B1D00"/>
    <w:rsid w:val="005B4E2C"/>
    <w:rsid w:val="005B5D1F"/>
    <w:rsid w:val="005B6661"/>
    <w:rsid w:val="005B7BE9"/>
    <w:rsid w:val="005C1B39"/>
    <w:rsid w:val="005C306C"/>
    <w:rsid w:val="005C3D89"/>
    <w:rsid w:val="005D034E"/>
    <w:rsid w:val="005D1DD6"/>
    <w:rsid w:val="005D1EF3"/>
    <w:rsid w:val="005D225B"/>
    <w:rsid w:val="005D60DF"/>
    <w:rsid w:val="005D6B4A"/>
    <w:rsid w:val="005E03AA"/>
    <w:rsid w:val="005E631B"/>
    <w:rsid w:val="005E6C51"/>
    <w:rsid w:val="005E75BF"/>
    <w:rsid w:val="005E7964"/>
    <w:rsid w:val="005F4D77"/>
    <w:rsid w:val="005F7832"/>
    <w:rsid w:val="00600BB1"/>
    <w:rsid w:val="00604F5E"/>
    <w:rsid w:val="0061060F"/>
    <w:rsid w:val="006107A9"/>
    <w:rsid w:val="0061205A"/>
    <w:rsid w:val="00612319"/>
    <w:rsid w:val="006141F7"/>
    <w:rsid w:val="00615412"/>
    <w:rsid w:val="0061542B"/>
    <w:rsid w:val="0062218C"/>
    <w:rsid w:val="006228AC"/>
    <w:rsid w:val="0062414C"/>
    <w:rsid w:val="00624227"/>
    <w:rsid w:val="00626459"/>
    <w:rsid w:val="00626594"/>
    <w:rsid w:val="006300CD"/>
    <w:rsid w:val="0063121F"/>
    <w:rsid w:val="00632A93"/>
    <w:rsid w:val="00632E3D"/>
    <w:rsid w:val="006331B5"/>
    <w:rsid w:val="00633214"/>
    <w:rsid w:val="00634880"/>
    <w:rsid w:val="00635C49"/>
    <w:rsid w:val="006378BD"/>
    <w:rsid w:val="0064023B"/>
    <w:rsid w:val="00641316"/>
    <w:rsid w:val="00641433"/>
    <w:rsid w:val="006417E4"/>
    <w:rsid w:val="0064209E"/>
    <w:rsid w:val="006425E7"/>
    <w:rsid w:val="0064265F"/>
    <w:rsid w:val="00643DB6"/>
    <w:rsid w:val="00645D53"/>
    <w:rsid w:val="006478B7"/>
    <w:rsid w:val="006503B4"/>
    <w:rsid w:val="00650512"/>
    <w:rsid w:val="00652FE2"/>
    <w:rsid w:val="00653F26"/>
    <w:rsid w:val="00654556"/>
    <w:rsid w:val="00654801"/>
    <w:rsid w:val="00654C90"/>
    <w:rsid w:val="00655702"/>
    <w:rsid w:val="00655709"/>
    <w:rsid w:val="0065695F"/>
    <w:rsid w:val="00656C0E"/>
    <w:rsid w:val="00656D79"/>
    <w:rsid w:val="006606F0"/>
    <w:rsid w:val="00661E3E"/>
    <w:rsid w:val="00662A51"/>
    <w:rsid w:val="00664969"/>
    <w:rsid w:val="00665537"/>
    <w:rsid w:val="00665708"/>
    <w:rsid w:val="00665A8F"/>
    <w:rsid w:val="00666BAE"/>
    <w:rsid w:val="00667922"/>
    <w:rsid w:val="00670252"/>
    <w:rsid w:val="00671DAB"/>
    <w:rsid w:val="006728FD"/>
    <w:rsid w:val="006729B5"/>
    <w:rsid w:val="006731ED"/>
    <w:rsid w:val="00673C52"/>
    <w:rsid w:val="0067472F"/>
    <w:rsid w:val="00674C08"/>
    <w:rsid w:val="006751A0"/>
    <w:rsid w:val="006761DE"/>
    <w:rsid w:val="006761E7"/>
    <w:rsid w:val="00676455"/>
    <w:rsid w:val="00676FA6"/>
    <w:rsid w:val="00677096"/>
    <w:rsid w:val="006824C4"/>
    <w:rsid w:val="00683514"/>
    <w:rsid w:val="00684BF1"/>
    <w:rsid w:val="00684CBC"/>
    <w:rsid w:val="006860E0"/>
    <w:rsid w:val="00687007"/>
    <w:rsid w:val="006876E0"/>
    <w:rsid w:val="00690678"/>
    <w:rsid w:val="0069091B"/>
    <w:rsid w:val="00690B2F"/>
    <w:rsid w:val="00690D6C"/>
    <w:rsid w:val="00691C90"/>
    <w:rsid w:val="00693B85"/>
    <w:rsid w:val="00694EF6"/>
    <w:rsid w:val="006A03B8"/>
    <w:rsid w:val="006A5B9A"/>
    <w:rsid w:val="006A7939"/>
    <w:rsid w:val="006B1ABF"/>
    <w:rsid w:val="006B2787"/>
    <w:rsid w:val="006B49DE"/>
    <w:rsid w:val="006B5A5B"/>
    <w:rsid w:val="006B5CD7"/>
    <w:rsid w:val="006C181A"/>
    <w:rsid w:val="006C439F"/>
    <w:rsid w:val="006C4491"/>
    <w:rsid w:val="006C51A8"/>
    <w:rsid w:val="006C68E7"/>
    <w:rsid w:val="006C6996"/>
    <w:rsid w:val="006C6D42"/>
    <w:rsid w:val="006D0D36"/>
    <w:rsid w:val="006D22AE"/>
    <w:rsid w:val="006D2AF3"/>
    <w:rsid w:val="006D3D86"/>
    <w:rsid w:val="006D5426"/>
    <w:rsid w:val="006D595B"/>
    <w:rsid w:val="006D642A"/>
    <w:rsid w:val="006D7C9E"/>
    <w:rsid w:val="006E015D"/>
    <w:rsid w:val="006E283A"/>
    <w:rsid w:val="006E2920"/>
    <w:rsid w:val="006E2A5A"/>
    <w:rsid w:val="006E3843"/>
    <w:rsid w:val="006E77EB"/>
    <w:rsid w:val="006F006A"/>
    <w:rsid w:val="006F0075"/>
    <w:rsid w:val="006F355E"/>
    <w:rsid w:val="006F65FD"/>
    <w:rsid w:val="00701CE3"/>
    <w:rsid w:val="007032AD"/>
    <w:rsid w:val="00706168"/>
    <w:rsid w:val="00707759"/>
    <w:rsid w:val="00707BFB"/>
    <w:rsid w:val="00707FAD"/>
    <w:rsid w:val="00710C32"/>
    <w:rsid w:val="007112A9"/>
    <w:rsid w:val="00712388"/>
    <w:rsid w:val="00712A59"/>
    <w:rsid w:val="007153EC"/>
    <w:rsid w:val="00715819"/>
    <w:rsid w:val="00715C77"/>
    <w:rsid w:val="00716374"/>
    <w:rsid w:val="0071696A"/>
    <w:rsid w:val="00717120"/>
    <w:rsid w:val="00721731"/>
    <w:rsid w:val="007217F8"/>
    <w:rsid w:val="00723900"/>
    <w:rsid w:val="00724C34"/>
    <w:rsid w:val="00725B85"/>
    <w:rsid w:val="007261C6"/>
    <w:rsid w:val="007301B0"/>
    <w:rsid w:val="00733F07"/>
    <w:rsid w:val="00734A0D"/>
    <w:rsid w:val="00734A66"/>
    <w:rsid w:val="00734C4B"/>
    <w:rsid w:val="007374FE"/>
    <w:rsid w:val="00740724"/>
    <w:rsid w:val="0074189A"/>
    <w:rsid w:val="00741B4C"/>
    <w:rsid w:val="00743727"/>
    <w:rsid w:val="00750B2C"/>
    <w:rsid w:val="0075147D"/>
    <w:rsid w:val="00751F37"/>
    <w:rsid w:val="00752147"/>
    <w:rsid w:val="00756B06"/>
    <w:rsid w:val="00757C7C"/>
    <w:rsid w:val="00763DF0"/>
    <w:rsid w:val="00764147"/>
    <w:rsid w:val="00766337"/>
    <w:rsid w:val="00766AA8"/>
    <w:rsid w:val="00767D9B"/>
    <w:rsid w:val="0077041A"/>
    <w:rsid w:val="007718F9"/>
    <w:rsid w:val="00771E6C"/>
    <w:rsid w:val="00772C24"/>
    <w:rsid w:val="00773C1C"/>
    <w:rsid w:val="007749DE"/>
    <w:rsid w:val="00774DB4"/>
    <w:rsid w:val="00776081"/>
    <w:rsid w:val="00781035"/>
    <w:rsid w:val="0078127E"/>
    <w:rsid w:val="00781D57"/>
    <w:rsid w:val="00782E83"/>
    <w:rsid w:val="007834C5"/>
    <w:rsid w:val="00784C7B"/>
    <w:rsid w:val="0078547C"/>
    <w:rsid w:val="007876F8"/>
    <w:rsid w:val="00787C1F"/>
    <w:rsid w:val="00792584"/>
    <w:rsid w:val="00792E7E"/>
    <w:rsid w:val="00793A6B"/>
    <w:rsid w:val="007947AA"/>
    <w:rsid w:val="00795605"/>
    <w:rsid w:val="007A034F"/>
    <w:rsid w:val="007A1C7C"/>
    <w:rsid w:val="007A1FF7"/>
    <w:rsid w:val="007A772B"/>
    <w:rsid w:val="007B39D1"/>
    <w:rsid w:val="007B3E62"/>
    <w:rsid w:val="007B4309"/>
    <w:rsid w:val="007B6AB3"/>
    <w:rsid w:val="007B762E"/>
    <w:rsid w:val="007C0882"/>
    <w:rsid w:val="007C10CD"/>
    <w:rsid w:val="007C500F"/>
    <w:rsid w:val="007D0ACB"/>
    <w:rsid w:val="007D1725"/>
    <w:rsid w:val="007D18BF"/>
    <w:rsid w:val="007D2695"/>
    <w:rsid w:val="007D3302"/>
    <w:rsid w:val="007D370A"/>
    <w:rsid w:val="007D39FE"/>
    <w:rsid w:val="007D4600"/>
    <w:rsid w:val="007D46ED"/>
    <w:rsid w:val="007D4A96"/>
    <w:rsid w:val="007D69A5"/>
    <w:rsid w:val="007E07C2"/>
    <w:rsid w:val="007E0C81"/>
    <w:rsid w:val="007E0FE8"/>
    <w:rsid w:val="007E1F25"/>
    <w:rsid w:val="007E3C59"/>
    <w:rsid w:val="007E407D"/>
    <w:rsid w:val="007E67CD"/>
    <w:rsid w:val="007E6B1C"/>
    <w:rsid w:val="007F038A"/>
    <w:rsid w:val="007F04FF"/>
    <w:rsid w:val="007F2114"/>
    <w:rsid w:val="007F2844"/>
    <w:rsid w:val="007F3538"/>
    <w:rsid w:val="007F3A57"/>
    <w:rsid w:val="007F4879"/>
    <w:rsid w:val="007F4C74"/>
    <w:rsid w:val="007F6BDB"/>
    <w:rsid w:val="007F788F"/>
    <w:rsid w:val="008026F4"/>
    <w:rsid w:val="008029AF"/>
    <w:rsid w:val="008049C2"/>
    <w:rsid w:val="0080683D"/>
    <w:rsid w:val="00806DA6"/>
    <w:rsid w:val="0081331D"/>
    <w:rsid w:val="00832668"/>
    <w:rsid w:val="008339FE"/>
    <w:rsid w:val="00834688"/>
    <w:rsid w:val="00837E6E"/>
    <w:rsid w:val="0084083B"/>
    <w:rsid w:val="008425EC"/>
    <w:rsid w:val="00843E56"/>
    <w:rsid w:val="00843FAC"/>
    <w:rsid w:val="00844D42"/>
    <w:rsid w:val="00851259"/>
    <w:rsid w:val="00852C0E"/>
    <w:rsid w:val="00855730"/>
    <w:rsid w:val="00860D19"/>
    <w:rsid w:val="0086149A"/>
    <w:rsid w:val="008618CF"/>
    <w:rsid w:val="008618D8"/>
    <w:rsid w:val="008618E6"/>
    <w:rsid w:val="00861F2A"/>
    <w:rsid w:val="00862901"/>
    <w:rsid w:val="00862D17"/>
    <w:rsid w:val="008649BD"/>
    <w:rsid w:val="008650A0"/>
    <w:rsid w:val="00865705"/>
    <w:rsid w:val="00866BB7"/>
    <w:rsid w:val="00866E30"/>
    <w:rsid w:val="008705A4"/>
    <w:rsid w:val="00870708"/>
    <w:rsid w:val="008712B7"/>
    <w:rsid w:val="00871939"/>
    <w:rsid w:val="00875D68"/>
    <w:rsid w:val="00877FD4"/>
    <w:rsid w:val="008825CD"/>
    <w:rsid w:val="00882A86"/>
    <w:rsid w:val="00882CBD"/>
    <w:rsid w:val="00882DFF"/>
    <w:rsid w:val="0088442B"/>
    <w:rsid w:val="00884F8D"/>
    <w:rsid w:val="00884FF2"/>
    <w:rsid w:val="00890424"/>
    <w:rsid w:val="00891FF8"/>
    <w:rsid w:val="00892261"/>
    <w:rsid w:val="0089250C"/>
    <w:rsid w:val="008A351B"/>
    <w:rsid w:val="008A4073"/>
    <w:rsid w:val="008A4708"/>
    <w:rsid w:val="008A660C"/>
    <w:rsid w:val="008B07FB"/>
    <w:rsid w:val="008B0B72"/>
    <w:rsid w:val="008B1941"/>
    <w:rsid w:val="008B1BC4"/>
    <w:rsid w:val="008B24C8"/>
    <w:rsid w:val="008B2573"/>
    <w:rsid w:val="008B2FFF"/>
    <w:rsid w:val="008B52BD"/>
    <w:rsid w:val="008B5428"/>
    <w:rsid w:val="008B5820"/>
    <w:rsid w:val="008B6069"/>
    <w:rsid w:val="008B61ED"/>
    <w:rsid w:val="008B6443"/>
    <w:rsid w:val="008B70A8"/>
    <w:rsid w:val="008B7DC5"/>
    <w:rsid w:val="008C23C3"/>
    <w:rsid w:val="008C31E3"/>
    <w:rsid w:val="008C42AB"/>
    <w:rsid w:val="008C58AC"/>
    <w:rsid w:val="008C608F"/>
    <w:rsid w:val="008D08CC"/>
    <w:rsid w:val="008D0D45"/>
    <w:rsid w:val="008D16EB"/>
    <w:rsid w:val="008D219A"/>
    <w:rsid w:val="008D234A"/>
    <w:rsid w:val="008D2B33"/>
    <w:rsid w:val="008D4509"/>
    <w:rsid w:val="008D4C98"/>
    <w:rsid w:val="008D528A"/>
    <w:rsid w:val="008D53C5"/>
    <w:rsid w:val="008D6D36"/>
    <w:rsid w:val="008D7153"/>
    <w:rsid w:val="008D7232"/>
    <w:rsid w:val="008D7E97"/>
    <w:rsid w:val="008E2254"/>
    <w:rsid w:val="008E2A91"/>
    <w:rsid w:val="008E3F09"/>
    <w:rsid w:val="008E3F41"/>
    <w:rsid w:val="008E60B8"/>
    <w:rsid w:val="008E7918"/>
    <w:rsid w:val="008F1E6C"/>
    <w:rsid w:val="008F5758"/>
    <w:rsid w:val="009019EB"/>
    <w:rsid w:val="00902BA3"/>
    <w:rsid w:val="00903E79"/>
    <w:rsid w:val="00904514"/>
    <w:rsid w:val="00904A84"/>
    <w:rsid w:val="009060DD"/>
    <w:rsid w:val="00906B93"/>
    <w:rsid w:val="00906C81"/>
    <w:rsid w:val="00906DCD"/>
    <w:rsid w:val="00907A67"/>
    <w:rsid w:val="009101C3"/>
    <w:rsid w:val="009111CD"/>
    <w:rsid w:val="00916CFB"/>
    <w:rsid w:val="00917D1F"/>
    <w:rsid w:val="00922D3A"/>
    <w:rsid w:val="00923710"/>
    <w:rsid w:val="00925326"/>
    <w:rsid w:val="00927AE3"/>
    <w:rsid w:val="0093093E"/>
    <w:rsid w:val="009340FF"/>
    <w:rsid w:val="009344B3"/>
    <w:rsid w:val="009364A9"/>
    <w:rsid w:val="009370C1"/>
    <w:rsid w:val="00937581"/>
    <w:rsid w:val="00942F56"/>
    <w:rsid w:val="009448A1"/>
    <w:rsid w:val="009458FB"/>
    <w:rsid w:val="00945E6B"/>
    <w:rsid w:val="009464A9"/>
    <w:rsid w:val="00951522"/>
    <w:rsid w:val="00951BE8"/>
    <w:rsid w:val="00952E9A"/>
    <w:rsid w:val="009536A2"/>
    <w:rsid w:val="00953F41"/>
    <w:rsid w:val="0095451B"/>
    <w:rsid w:val="0095502F"/>
    <w:rsid w:val="00957E38"/>
    <w:rsid w:val="009613B1"/>
    <w:rsid w:val="00965A36"/>
    <w:rsid w:val="00965FA8"/>
    <w:rsid w:val="009663CD"/>
    <w:rsid w:val="009666F3"/>
    <w:rsid w:val="009700B0"/>
    <w:rsid w:val="009755FA"/>
    <w:rsid w:val="00975B9F"/>
    <w:rsid w:val="00976A7E"/>
    <w:rsid w:val="00977CDA"/>
    <w:rsid w:val="0098024A"/>
    <w:rsid w:val="00981B82"/>
    <w:rsid w:val="009822D6"/>
    <w:rsid w:val="00983F7C"/>
    <w:rsid w:val="00984446"/>
    <w:rsid w:val="00991AF4"/>
    <w:rsid w:val="0099510D"/>
    <w:rsid w:val="0099528F"/>
    <w:rsid w:val="00996A2C"/>
    <w:rsid w:val="009A0C7E"/>
    <w:rsid w:val="009A2D7F"/>
    <w:rsid w:val="009A3A14"/>
    <w:rsid w:val="009A579F"/>
    <w:rsid w:val="009A623D"/>
    <w:rsid w:val="009A70B2"/>
    <w:rsid w:val="009B1ADC"/>
    <w:rsid w:val="009B37FD"/>
    <w:rsid w:val="009B5C4B"/>
    <w:rsid w:val="009B6531"/>
    <w:rsid w:val="009B7164"/>
    <w:rsid w:val="009C1BF4"/>
    <w:rsid w:val="009C1E9F"/>
    <w:rsid w:val="009C31C4"/>
    <w:rsid w:val="009D0678"/>
    <w:rsid w:val="009D0A1B"/>
    <w:rsid w:val="009D0DE8"/>
    <w:rsid w:val="009D1535"/>
    <w:rsid w:val="009D3F8B"/>
    <w:rsid w:val="009D67CE"/>
    <w:rsid w:val="009D7710"/>
    <w:rsid w:val="009E2D46"/>
    <w:rsid w:val="009E3157"/>
    <w:rsid w:val="009F3508"/>
    <w:rsid w:val="009F35D0"/>
    <w:rsid w:val="009F3783"/>
    <w:rsid w:val="009F411A"/>
    <w:rsid w:val="009F6C2D"/>
    <w:rsid w:val="009F74A0"/>
    <w:rsid w:val="009F7DC7"/>
    <w:rsid w:val="00A01640"/>
    <w:rsid w:val="00A01D99"/>
    <w:rsid w:val="00A02EEE"/>
    <w:rsid w:val="00A0333D"/>
    <w:rsid w:val="00A03948"/>
    <w:rsid w:val="00A0547B"/>
    <w:rsid w:val="00A05926"/>
    <w:rsid w:val="00A072B1"/>
    <w:rsid w:val="00A11397"/>
    <w:rsid w:val="00A11565"/>
    <w:rsid w:val="00A132FD"/>
    <w:rsid w:val="00A14A55"/>
    <w:rsid w:val="00A14DEC"/>
    <w:rsid w:val="00A1541E"/>
    <w:rsid w:val="00A1571D"/>
    <w:rsid w:val="00A15B0A"/>
    <w:rsid w:val="00A16283"/>
    <w:rsid w:val="00A168C4"/>
    <w:rsid w:val="00A203F3"/>
    <w:rsid w:val="00A20FC1"/>
    <w:rsid w:val="00A21A5E"/>
    <w:rsid w:val="00A22328"/>
    <w:rsid w:val="00A23034"/>
    <w:rsid w:val="00A2333E"/>
    <w:rsid w:val="00A234CF"/>
    <w:rsid w:val="00A23889"/>
    <w:rsid w:val="00A252B4"/>
    <w:rsid w:val="00A26089"/>
    <w:rsid w:val="00A33159"/>
    <w:rsid w:val="00A34678"/>
    <w:rsid w:val="00A3690F"/>
    <w:rsid w:val="00A42282"/>
    <w:rsid w:val="00A422E9"/>
    <w:rsid w:val="00A42DFE"/>
    <w:rsid w:val="00A455E3"/>
    <w:rsid w:val="00A502F7"/>
    <w:rsid w:val="00A53331"/>
    <w:rsid w:val="00A53C95"/>
    <w:rsid w:val="00A54D25"/>
    <w:rsid w:val="00A60ADA"/>
    <w:rsid w:val="00A61F02"/>
    <w:rsid w:val="00A642DC"/>
    <w:rsid w:val="00A64FEC"/>
    <w:rsid w:val="00A65BB6"/>
    <w:rsid w:val="00A65D0E"/>
    <w:rsid w:val="00A6792B"/>
    <w:rsid w:val="00A67CDF"/>
    <w:rsid w:val="00A735AF"/>
    <w:rsid w:val="00A74E48"/>
    <w:rsid w:val="00A76A9C"/>
    <w:rsid w:val="00A76F38"/>
    <w:rsid w:val="00A77987"/>
    <w:rsid w:val="00A803DF"/>
    <w:rsid w:val="00A82697"/>
    <w:rsid w:val="00A83996"/>
    <w:rsid w:val="00A861A2"/>
    <w:rsid w:val="00A90707"/>
    <w:rsid w:val="00A91841"/>
    <w:rsid w:val="00A9396C"/>
    <w:rsid w:val="00A9493C"/>
    <w:rsid w:val="00A95C7D"/>
    <w:rsid w:val="00A96EAD"/>
    <w:rsid w:val="00AA2421"/>
    <w:rsid w:val="00AA4A13"/>
    <w:rsid w:val="00AA7A88"/>
    <w:rsid w:val="00AB0B72"/>
    <w:rsid w:val="00AB2806"/>
    <w:rsid w:val="00AB32E6"/>
    <w:rsid w:val="00AB36F8"/>
    <w:rsid w:val="00AB3AAC"/>
    <w:rsid w:val="00AB4626"/>
    <w:rsid w:val="00AC1E68"/>
    <w:rsid w:val="00AC2514"/>
    <w:rsid w:val="00AC2E6D"/>
    <w:rsid w:val="00AC36D8"/>
    <w:rsid w:val="00AC3A54"/>
    <w:rsid w:val="00AC3A68"/>
    <w:rsid w:val="00AC431E"/>
    <w:rsid w:val="00AC46B4"/>
    <w:rsid w:val="00AC7FE1"/>
    <w:rsid w:val="00AD026C"/>
    <w:rsid w:val="00AD172F"/>
    <w:rsid w:val="00AD28AE"/>
    <w:rsid w:val="00AD3AB2"/>
    <w:rsid w:val="00AD3B52"/>
    <w:rsid w:val="00AD5276"/>
    <w:rsid w:val="00AD5321"/>
    <w:rsid w:val="00AD7B68"/>
    <w:rsid w:val="00AD7BFE"/>
    <w:rsid w:val="00AE03E1"/>
    <w:rsid w:val="00AE0744"/>
    <w:rsid w:val="00AE1559"/>
    <w:rsid w:val="00AE1BFB"/>
    <w:rsid w:val="00AE1E4E"/>
    <w:rsid w:val="00AE2265"/>
    <w:rsid w:val="00AE29D1"/>
    <w:rsid w:val="00AE386E"/>
    <w:rsid w:val="00AE54C6"/>
    <w:rsid w:val="00AE72A4"/>
    <w:rsid w:val="00AE77E1"/>
    <w:rsid w:val="00AF3F61"/>
    <w:rsid w:val="00AF3F7A"/>
    <w:rsid w:val="00AF7FEF"/>
    <w:rsid w:val="00B008FB"/>
    <w:rsid w:val="00B0279F"/>
    <w:rsid w:val="00B040C8"/>
    <w:rsid w:val="00B044B5"/>
    <w:rsid w:val="00B05AE8"/>
    <w:rsid w:val="00B06DB4"/>
    <w:rsid w:val="00B11C9C"/>
    <w:rsid w:val="00B172FE"/>
    <w:rsid w:val="00B211CC"/>
    <w:rsid w:val="00B2190A"/>
    <w:rsid w:val="00B228A7"/>
    <w:rsid w:val="00B23A89"/>
    <w:rsid w:val="00B23C6D"/>
    <w:rsid w:val="00B23DDC"/>
    <w:rsid w:val="00B24BCD"/>
    <w:rsid w:val="00B25520"/>
    <w:rsid w:val="00B261B6"/>
    <w:rsid w:val="00B2716E"/>
    <w:rsid w:val="00B273EE"/>
    <w:rsid w:val="00B31F1F"/>
    <w:rsid w:val="00B3356C"/>
    <w:rsid w:val="00B34426"/>
    <w:rsid w:val="00B3482B"/>
    <w:rsid w:val="00B4107C"/>
    <w:rsid w:val="00B430C8"/>
    <w:rsid w:val="00B44BE6"/>
    <w:rsid w:val="00B45EE1"/>
    <w:rsid w:val="00B45FB2"/>
    <w:rsid w:val="00B46211"/>
    <w:rsid w:val="00B4720F"/>
    <w:rsid w:val="00B50819"/>
    <w:rsid w:val="00B51320"/>
    <w:rsid w:val="00B5671F"/>
    <w:rsid w:val="00B56B52"/>
    <w:rsid w:val="00B61892"/>
    <w:rsid w:val="00B624D0"/>
    <w:rsid w:val="00B657AA"/>
    <w:rsid w:val="00B65A99"/>
    <w:rsid w:val="00B66AE6"/>
    <w:rsid w:val="00B700D0"/>
    <w:rsid w:val="00B721DB"/>
    <w:rsid w:val="00B73A10"/>
    <w:rsid w:val="00B74243"/>
    <w:rsid w:val="00B7587C"/>
    <w:rsid w:val="00B8329B"/>
    <w:rsid w:val="00B83D06"/>
    <w:rsid w:val="00B86CDE"/>
    <w:rsid w:val="00B93269"/>
    <w:rsid w:val="00B95E38"/>
    <w:rsid w:val="00B9794C"/>
    <w:rsid w:val="00B97BE6"/>
    <w:rsid w:val="00BA05FD"/>
    <w:rsid w:val="00BA0AC7"/>
    <w:rsid w:val="00BA0D60"/>
    <w:rsid w:val="00BA119D"/>
    <w:rsid w:val="00BA1504"/>
    <w:rsid w:val="00BA2C59"/>
    <w:rsid w:val="00BA3292"/>
    <w:rsid w:val="00BA3862"/>
    <w:rsid w:val="00BA4455"/>
    <w:rsid w:val="00BA465A"/>
    <w:rsid w:val="00BA5956"/>
    <w:rsid w:val="00BB4FFA"/>
    <w:rsid w:val="00BB533B"/>
    <w:rsid w:val="00BC1372"/>
    <w:rsid w:val="00BC2088"/>
    <w:rsid w:val="00BC2D3D"/>
    <w:rsid w:val="00BC3B1B"/>
    <w:rsid w:val="00BC54DE"/>
    <w:rsid w:val="00BC6529"/>
    <w:rsid w:val="00BD1DC2"/>
    <w:rsid w:val="00BD30F4"/>
    <w:rsid w:val="00BD3385"/>
    <w:rsid w:val="00BE3270"/>
    <w:rsid w:val="00BE6305"/>
    <w:rsid w:val="00BE6731"/>
    <w:rsid w:val="00BE6D57"/>
    <w:rsid w:val="00BF3847"/>
    <w:rsid w:val="00BF4AAE"/>
    <w:rsid w:val="00BF4C7A"/>
    <w:rsid w:val="00BF62BC"/>
    <w:rsid w:val="00BF6402"/>
    <w:rsid w:val="00BF793D"/>
    <w:rsid w:val="00BF7983"/>
    <w:rsid w:val="00C009DA"/>
    <w:rsid w:val="00C04021"/>
    <w:rsid w:val="00C041D1"/>
    <w:rsid w:val="00C115BA"/>
    <w:rsid w:val="00C13CE2"/>
    <w:rsid w:val="00C17240"/>
    <w:rsid w:val="00C22F25"/>
    <w:rsid w:val="00C24884"/>
    <w:rsid w:val="00C27750"/>
    <w:rsid w:val="00C27C4C"/>
    <w:rsid w:val="00C3039E"/>
    <w:rsid w:val="00C30B61"/>
    <w:rsid w:val="00C30F34"/>
    <w:rsid w:val="00C340DF"/>
    <w:rsid w:val="00C34DFB"/>
    <w:rsid w:val="00C36B92"/>
    <w:rsid w:val="00C40FE9"/>
    <w:rsid w:val="00C42466"/>
    <w:rsid w:val="00C4362A"/>
    <w:rsid w:val="00C43C00"/>
    <w:rsid w:val="00C46F65"/>
    <w:rsid w:val="00C46F81"/>
    <w:rsid w:val="00C470E3"/>
    <w:rsid w:val="00C50EE7"/>
    <w:rsid w:val="00C51208"/>
    <w:rsid w:val="00C51712"/>
    <w:rsid w:val="00C517F9"/>
    <w:rsid w:val="00C522C4"/>
    <w:rsid w:val="00C52AAE"/>
    <w:rsid w:val="00C52F21"/>
    <w:rsid w:val="00C5368C"/>
    <w:rsid w:val="00C5393F"/>
    <w:rsid w:val="00C55026"/>
    <w:rsid w:val="00C5613C"/>
    <w:rsid w:val="00C56536"/>
    <w:rsid w:val="00C569A7"/>
    <w:rsid w:val="00C60550"/>
    <w:rsid w:val="00C612C6"/>
    <w:rsid w:val="00C616B7"/>
    <w:rsid w:val="00C623F5"/>
    <w:rsid w:val="00C648D2"/>
    <w:rsid w:val="00C657CF"/>
    <w:rsid w:val="00C66616"/>
    <w:rsid w:val="00C66EC2"/>
    <w:rsid w:val="00C679BA"/>
    <w:rsid w:val="00C71D14"/>
    <w:rsid w:val="00C8091A"/>
    <w:rsid w:val="00C82FBE"/>
    <w:rsid w:val="00C836C8"/>
    <w:rsid w:val="00C851B2"/>
    <w:rsid w:val="00C92285"/>
    <w:rsid w:val="00C93AAD"/>
    <w:rsid w:val="00C93B71"/>
    <w:rsid w:val="00C95E52"/>
    <w:rsid w:val="00CA18EA"/>
    <w:rsid w:val="00CA4E1F"/>
    <w:rsid w:val="00CA5435"/>
    <w:rsid w:val="00CA5742"/>
    <w:rsid w:val="00CA6B51"/>
    <w:rsid w:val="00CA7229"/>
    <w:rsid w:val="00CA78A9"/>
    <w:rsid w:val="00CB035E"/>
    <w:rsid w:val="00CB309E"/>
    <w:rsid w:val="00CB5418"/>
    <w:rsid w:val="00CB5EE0"/>
    <w:rsid w:val="00CB74B0"/>
    <w:rsid w:val="00CC0930"/>
    <w:rsid w:val="00CC13EA"/>
    <w:rsid w:val="00CC22C2"/>
    <w:rsid w:val="00CC22F1"/>
    <w:rsid w:val="00CC254F"/>
    <w:rsid w:val="00CC2A66"/>
    <w:rsid w:val="00CC2CD4"/>
    <w:rsid w:val="00CC5CEB"/>
    <w:rsid w:val="00CC657F"/>
    <w:rsid w:val="00CC71B8"/>
    <w:rsid w:val="00CC7533"/>
    <w:rsid w:val="00CC7900"/>
    <w:rsid w:val="00CD191D"/>
    <w:rsid w:val="00CD5EA2"/>
    <w:rsid w:val="00CE0822"/>
    <w:rsid w:val="00CE0A3C"/>
    <w:rsid w:val="00CE11A5"/>
    <w:rsid w:val="00CE1FB3"/>
    <w:rsid w:val="00CE6FB9"/>
    <w:rsid w:val="00CF0010"/>
    <w:rsid w:val="00CF2F87"/>
    <w:rsid w:val="00CF370D"/>
    <w:rsid w:val="00CF43BB"/>
    <w:rsid w:val="00CF62D3"/>
    <w:rsid w:val="00CF67F8"/>
    <w:rsid w:val="00CF767F"/>
    <w:rsid w:val="00D01C1E"/>
    <w:rsid w:val="00D02B01"/>
    <w:rsid w:val="00D030E4"/>
    <w:rsid w:val="00D0419B"/>
    <w:rsid w:val="00D04507"/>
    <w:rsid w:val="00D05687"/>
    <w:rsid w:val="00D05699"/>
    <w:rsid w:val="00D05AA0"/>
    <w:rsid w:val="00D06562"/>
    <w:rsid w:val="00D075FE"/>
    <w:rsid w:val="00D07962"/>
    <w:rsid w:val="00D10A5A"/>
    <w:rsid w:val="00D125F6"/>
    <w:rsid w:val="00D1316D"/>
    <w:rsid w:val="00D152A1"/>
    <w:rsid w:val="00D15BEF"/>
    <w:rsid w:val="00D15C54"/>
    <w:rsid w:val="00D209B1"/>
    <w:rsid w:val="00D2289B"/>
    <w:rsid w:val="00D23580"/>
    <w:rsid w:val="00D24105"/>
    <w:rsid w:val="00D264F0"/>
    <w:rsid w:val="00D27B1A"/>
    <w:rsid w:val="00D30D5E"/>
    <w:rsid w:val="00D31874"/>
    <w:rsid w:val="00D34142"/>
    <w:rsid w:val="00D354F0"/>
    <w:rsid w:val="00D35F54"/>
    <w:rsid w:val="00D362D6"/>
    <w:rsid w:val="00D36BDD"/>
    <w:rsid w:val="00D37127"/>
    <w:rsid w:val="00D40CFC"/>
    <w:rsid w:val="00D415DC"/>
    <w:rsid w:val="00D45A8A"/>
    <w:rsid w:val="00D45B4B"/>
    <w:rsid w:val="00D46384"/>
    <w:rsid w:val="00D46B1F"/>
    <w:rsid w:val="00D46CCD"/>
    <w:rsid w:val="00D47229"/>
    <w:rsid w:val="00D5041C"/>
    <w:rsid w:val="00D5092C"/>
    <w:rsid w:val="00D52249"/>
    <w:rsid w:val="00D531E0"/>
    <w:rsid w:val="00D53C6E"/>
    <w:rsid w:val="00D54849"/>
    <w:rsid w:val="00D56D96"/>
    <w:rsid w:val="00D61667"/>
    <w:rsid w:val="00D6259E"/>
    <w:rsid w:val="00D6326A"/>
    <w:rsid w:val="00D645D5"/>
    <w:rsid w:val="00D70E09"/>
    <w:rsid w:val="00D7261E"/>
    <w:rsid w:val="00D73FEC"/>
    <w:rsid w:val="00D74151"/>
    <w:rsid w:val="00D75DC1"/>
    <w:rsid w:val="00D7637A"/>
    <w:rsid w:val="00D76472"/>
    <w:rsid w:val="00D8159E"/>
    <w:rsid w:val="00D83270"/>
    <w:rsid w:val="00D83A46"/>
    <w:rsid w:val="00D83FAB"/>
    <w:rsid w:val="00D852A8"/>
    <w:rsid w:val="00D8567E"/>
    <w:rsid w:val="00D85FF9"/>
    <w:rsid w:val="00D86FDA"/>
    <w:rsid w:val="00D8719C"/>
    <w:rsid w:val="00D94855"/>
    <w:rsid w:val="00D949EE"/>
    <w:rsid w:val="00D958B1"/>
    <w:rsid w:val="00D975B1"/>
    <w:rsid w:val="00D9773F"/>
    <w:rsid w:val="00DA0E17"/>
    <w:rsid w:val="00DA21C2"/>
    <w:rsid w:val="00DA2203"/>
    <w:rsid w:val="00DA2C27"/>
    <w:rsid w:val="00DA3FB2"/>
    <w:rsid w:val="00DA4CFE"/>
    <w:rsid w:val="00DA6B96"/>
    <w:rsid w:val="00DA6FAA"/>
    <w:rsid w:val="00DA71E2"/>
    <w:rsid w:val="00DA760C"/>
    <w:rsid w:val="00DB171A"/>
    <w:rsid w:val="00DB315F"/>
    <w:rsid w:val="00DB3397"/>
    <w:rsid w:val="00DB3EB2"/>
    <w:rsid w:val="00DB6DD3"/>
    <w:rsid w:val="00DC0265"/>
    <w:rsid w:val="00DC0315"/>
    <w:rsid w:val="00DC0D65"/>
    <w:rsid w:val="00DC115C"/>
    <w:rsid w:val="00DC20C7"/>
    <w:rsid w:val="00DC241D"/>
    <w:rsid w:val="00DC2CF5"/>
    <w:rsid w:val="00DC2E3E"/>
    <w:rsid w:val="00DC3C4A"/>
    <w:rsid w:val="00DC3FE8"/>
    <w:rsid w:val="00DC485A"/>
    <w:rsid w:val="00DC50D1"/>
    <w:rsid w:val="00DC5BFF"/>
    <w:rsid w:val="00DC5DB9"/>
    <w:rsid w:val="00DC6093"/>
    <w:rsid w:val="00DC7486"/>
    <w:rsid w:val="00DC7978"/>
    <w:rsid w:val="00DC7C96"/>
    <w:rsid w:val="00DD096B"/>
    <w:rsid w:val="00DD0D12"/>
    <w:rsid w:val="00DD1CB0"/>
    <w:rsid w:val="00DD4FA9"/>
    <w:rsid w:val="00DD65E5"/>
    <w:rsid w:val="00DD6A2A"/>
    <w:rsid w:val="00DE18E8"/>
    <w:rsid w:val="00DE3938"/>
    <w:rsid w:val="00DE459A"/>
    <w:rsid w:val="00DF0022"/>
    <w:rsid w:val="00DF0081"/>
    <w:rsid w:val="00DF3636"/>
    <w:rsid w:val="00DF5195"/>
    <w:rsid w:val="00DF63D8"/>
    <w:rsid w:val="00DF6893"/>
    <w:rsid w:val="00E00B14"/>
    <w:rsid w:val="00E02186"/>
    <w:rsid w:val="00E02D32"/>
    <w:rsid w:val="00E043B8"/>
    <w:rsid w:val="00E06141"/>
    <w:rsid w:val="00E070FB"/>
    <w:rsid w:val="00E07DA3"/>
    <w:rsid w:val="00E11318"/>
    <w:rsid w:val="00E122F3"/>
    <w:rsid w:val="00E1324C"/>
    <w:rsid w:val="00E166DB"/>
    <w:rsid w:val="00E2207E"/>
    <w:rsid w:val="00E2225F"/>
    <w:rsid w:val="00E22537"/>
    <w:rsid w:val="00E24D98"/>
    <w:rsid w:val="00E2561A"/>
    <w:rsid w:val="00E30BD7"/>
    <w:rsid w:val="00E31933"/>
    <w:rsid w:val="00E31DBF"/>
    <w:rsid w:val="00E32A48"/>
    <w:rsid w:val="00E335E8"/>
    <w:rsid w:val="00E33EC2"/>
    <w:rsid w:val="00E34945"/>
    <w:rsid w:val="00E349C8"/>
    <w:rsid w:val="00E36296"/>
    <w:rsid w:val="00E36C83"/>
    <w:rsid w:val="00E40A86"/>
    <w:rsid w:val="00E4104D"/>
    <w:rsid w:val="00E4191C"/>
    <w:rsid w:val="00E4290E"/>
    <w:rsid w:val="00E43CE1"/>
    <w:rsid w:val="00E45BFE"/>
    <w:rsid w:val="00E50779"/>
    <w:rsid w:val="00E513E0"/>
    <w:rsid w:val="00E51D26"/>
    <w:rsid w:val="00E53400"/>
    <w:rsid w:val="00E540A3"/>
    <w:rsid w:val="00E556C5"/>
    <w:rsid w:val="00E55F2D"/>
    <w:rsid w:val="00E60193"/>
    <w:rsid w:val="00E61C6D"/>
    <w:rsid w:val="00E6374A"/>
    <w:rsid w:val="00E66126"/>
    <w:rsid w:val="00E66A0C"/>
    <w:rsid w:val="00E7051F"/>
    <w:rsid w:val="00E7196A"/>
    <w:rsid w:val="00E72655"/>
    <w:rsid w:val="00E74066"/>
    <w:rsid w:val="00E76A47"/>
    <w:rsid w:val="00E76CCF"/>
    <w:rsid w:val="00E772B0"/>
    <w:rsid w:val="00E77798"/>
    <w:rsid w:val="00E80A89"/>
    <w:rsid w:val="00E80C9F"/>
    <w:rsid w:val="00E81934"/>
    <w:rsid w:val="00E83AAE"/>
    <w:rsid w:val="00E878B7"/>
    <w:rsid w:val="00E87EFE"/>
    <w:rsid w:val="00E92C29"/>
    <w:rsid w:val="00E93931"/>
    <w:rsid w:val="00E95999"/>
    <w:rsid w:val="00E95F0A"/>
    <w:rsid w:val="00E9682B"/>
    <w:rsid w:val="00E97015"/>
    <w:rsid w:val="00EA02F1"/>
    <w:rsid w:val="00EA2008"/>
    <w:rsid w:val="00EA27C5"/>
    <w:rsid w:val="00EA2D21"/>
    <w:rsid w:val="00EA58C2"/>
    <w:rsid w:val="00EA5DA7"/>
    <w:rsid w:val="00EB14EE"/>
    <w:rsid w:val="00EB1729"/>
    <w:rsid w:val="00EB266A"/>
    <w:rsid w:val="00EB2C13"/>
    <w:rsid w:val="00EB4FC0"/>
    <w:rsid w:val="00EC1134"/>
    <w:rsid w:val="00EC1FCF"/>
    <w:rsid w:val="00EC4343"/>
    <w:rsid w:val="00EC446D"/>
    <w:rsid w:val="00EC4FBF"/>
    <w:rsid w:val="00ED1324"/>
    <w:rsid w:val="00ED6225"/>
    <w:rsid w:val="00ED6ED5"/>
    <w:rsid w:val="00ED7D3E"/>
    <w:rsid w:val="00EE0245"/>
    <w:rsid w:val="00EE03ED"/>
    <w:rsid w:val="00EE0742"/>
    <w:rsid w:val="00EE0C6C"/>
    <w:rsid w:val="00EE0D00"/>
    <w:rsid w:val="00EE2393"/>
    <w:rsid w:val="00EE292F"/>
    <w:rsid w:val="00EE3A61"/>
    <w:rsid w:val="00EE3DD7"/>
    <w:rsid w:val="00EE51E4"/>
    <w:rsid w:val="00EE76EE"/>
    <w:rsid w:val="00EF20E8"/>
    <w:rsid w:val="00EF3036"/>
    <w:rsid w:val="00EF4601"/>
    <w:rsid w:val="00EF4BEB"/>
    <w:rsid w:val="00EF5AF2"/>
    <w:rsid w:val="00EF725F"/>
    <w:rsid w:val="00F02430"/>
    <w:rsid w:val="00F02607"/>
    <w:rsid w:val="00F03753"/>
    <w:rsid w:val="00F03B4A"/>
    <w:rsid w:val="00F04826"/>
    <w:rsid w:val="00F10811"/>
    <w:rsid w:val="00F11E6B"/>
    <w:rsid w:val="00F13B13"/>
    <w:rsid w:val="00F14718"/>
    <w:rsid w:val="00F14875"/>
    <w:rsid w:val="00F15A22"/>
    <w:rsid w:val="00F15BAF"/>
    <w:rsid w:val="00F16838"/>
    <w:rsid w:val="00F16E26"/>
    <w:rsid w:val="00F210F8"/>
    <w:rsid w:val="00F21405"/>
    <w:rsid w:val="00F227F6"/>
    <w:rsid w:val="00F253F1"/>
    <w:rsid w:val="00F26145"/>
    <w:rsid w:val="00F344A3"/>
    <w:rsid w:val="00F352C5"/>
    <w:rsid w:val="00F35A62"/>
    <w:rsid w:val="00F4203B"/>
    <w:rsid w:val="00F4402F"/>
    <w:rsid w:val="00F44363"/>
    <w:rsid w:val="00F50F9A"/>
    <w:rsid w:val="00F5134A"/>
    <w:rsid w:val="00F5157E"/>
    <w:rsid w:val="00F51AA8"/>
    <w:rsid w:val="00F547A1"/>
    <w:rsid w:val="00F574A3"/>
    <w:rsid w:val="00F5769F"/>
    <w:rsid w:val="00F62DF6"/>
    <w:rsid w:val="00F63D3F"/>
    <w:rsid w:val="00F65280"/>
    <w:rsid w:val="00F65D48"/>
    <w:rsid w:val="00F65F26"/>
    <w:rsid w:val="00F708B5"/>
    <w:rsid w:val="00F71B7B"/>
    <w:rsid w:val="00F72C31"/>
    <w:rsid w:val="00F74269"/>
    <w:rsid w:val="00F74EC2"/>
    <w:rsid w:val="00F750CF"/>
    <w:rsid w:val="00F75372"/>
    <w:rsid w:val="00F75F7B"/>
    <w:rsid w:val="00F7682A"/>
    <w:rsid w:val="00F7709C"/>
    <w:rsid w:val="00F77B10"/>
    <w:rsid w:val="00F80438"/>
    <w:rsid w:val="00F82686"/>
    <w:rsid w:val="00F82A7F"/>
    <w:rsid w:val="00F838B2"/>
    <w:rsid w:val="00F86029"/>
    <w:rsid w:val="00F87AA7"/>
    <w:rsid w:val="00F90D27"/>
    <w:rsid w:val="00F913F1"/>
    <w:rsid w:val="00F93617"/>
    <w:rsid w:val="00F93BC4"/>
    <w:rsid w:val="00F93FB0"/>
    <w:rsid w:val="00F948FA"/>
    <w:rsid w:val="00F95617"/>
    <w:rsid w:val="00F959D0"/>
    <w:rsid w:val="00F95CBF"/>
    <w:rsid w:val="00F96B4A"/>
    <w:rsid w:val="00FA05E0"/>
    <w:rsid w:val="00FA2F7D"/>
    <w:rsid w:val="00FA40EF"/>
    <w:rsid w:val="00FA534F"/>
    <w:rsid w:val="00FA747C"/>
    <w:rsid w:val="00FB181D"/>
    <w:rsid w:val="00FB471C"/>
    <w:rsid w:val="00FB4BE7"/>
    <w:rsid w:val="00FB67B0"/>
    <w:rsid w:val="00FB7078"/>
    <w:rsid w:val="00FB7C4B"/>
    <w:rsid w:val="00FC2B3A"/>
    <w:rsid w:val="00FC33B3"/>
    <w:rsid w:val="00FC64AA"/>
    <w:rsid w:val="00FD0694"/>
    <w:rsid w:val="00FD2709"/>
    <w:rsid w:val="00FD2979"/>
    <w:rsid w:val="00FD2FA4"/>
    <w:rsid w:val="00FD40BB"/>
    <w:rsid w:val="00FD4377"/>
    <w:rsid w:val="00FD5A8D"/>
    <w:rsid w:val="00FD5F2B"/>
    <w:rsid w:val="00FE1507"/>
    <w:rsid w:val="00FE221E"/>
    <w:rsid w:val="00FE398F"/>
    <w:rsid w:val="00FE5470"/>
    <w:rsid w:val="00FE5998"/>
    <w:rsid w:val="00FF050D"/>
    <w:rsid w:val="00FF0F97"/>
    <w:rsid w:val="00FF17F2"/>
    <w:rsid w:val="00FF252D"/>
    <w:rsid w:val="00FF35E3"/>
    <w:rsid w:val="00FF36DC"/>
    <w:rsid w:val="00FF5303"/>
    <w:rsid w:val="00FF5592"/>
    <w:rsid w:val="00FF63F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FB9C"/>
  <w15:chartTrackingRefBased/>
  <w15:docId w15:val="{15BD47F2-0508-4E8D-9B8C-B3C295600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DE18E8"/>
    <w:pPr>
      <w:spacing w:line="360" w:lineRule="auto"/>
      <w:ind w:firstLine="720"/>
      <w:jc w:val="both"/>
    </w:pPr>
    <w:rPr>
      <w:rFonts w:ascii="Times New Roman" w:eastAsiaTheme="minorHAnsi" w:hAnsi="Times New Roman" w:cstheme="minorBidi"/>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19311F"/>
    <w:pPr>
      <w:ind w:left="720" w:hanging="720"/>
    </w:pPr>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3"/>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2"/>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4"/>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5"/>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link w:val="ListParagraphChar"/>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eastAsiaTheme="minorHAnsi" w:hAnsi="Courier New" w:cstheme="minorBidi"/>
      <w:b w:val="0"/>
      <w:sz w:val="24"/>
      <w:szCs w:val="22"/>
    </w:rPr>
  </w:style>
  <w:style w:type="character" w:customStyle="1" w:styleId="Style2Char">
    <w:name w:val="Style2 Char"/>
    <w:basedOn w:val="STTSAlgoritmaContentChar"/>
    <w:link w:val="Style2"/>
    <w:rsid w:val="008D08CC"/>
    <w:rPr>
      <w:rFonts w:ascii="Courier New" w:eastAsiaTheme="minorHAnsi" w:hAnsi="Courier New" w:cstheme="minorBidi"/>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semiHidden/>
    <w:unhideWhenUsed/>
    <w:rsid w:val="004A3EE4"/>
    <w:pPr>
      <w:spacing w:before="100" w:beforeAutospacing="1" w:after="100" w:afterAutospacing="1" w:line="240" w:lineRule="auto"/>
      <w:ind w:firstLine="0"/>
      <w:jc w:val="left"/>
    </w:pPr>
    <w:rPr>
      <w:rFonts w:eastAsia="Times New Roman"/>
      <w:szCs w:val="24"/>
      <w:lang w:val="en-ID" w:eastAsia="ko-KR"/>
    </w:rPr>
  </w:style>
  <w:style w:type="paragraph" w:customStyle="1" w:styleId="Bulletstyle">
    <w:name w:val="Bullet style"/>
    <w:basedOn w:val="ListParagraph"/>
    <w:link w:val="BulletstyleChar"/>
    <w:qFormat/>
    <w:rsid w:val="00BA0D60"/>
    <w:pPr>
      <w:numPr>
        <w:numId w:val="6"/>
      </w:numPr>
      <w:ind w:left="425" w:hanging="425"/>
    </w:pPr>
  </w:style>
  <w:style w:type="paragraph" w:customStyle="1" w:styleId="BulletStyleLevel2">
    <w:name w:val="Bullet Style Level 2"/>
    <w:basedOn w:val="Bulletstyle"/>
    <w:qFormat/>
    <w:rsid w:val="00BA0D60"/>
    <w:pPr>
      <w:ind w:left="850"/>
    </w:pPr>
  </w:style>
  <w:style w:type="character" w:customStyle="1" w:styleId="ListParagraphChar">
    <w:name w:val="List Paragraph Char"/>
    <w:basedOn w:val="DefaultParagraphFont"/>
    <w:link w:val="ListParagraph"/>
    <w:uiPriority w:val="34"/>
    <w:rsid w:val="00FA534F"/>
    <w:rPr>
      <w:rFonts w:ascii="Times New Roman" w:hAnsi="Times New Roman"/>
      <w:sz w:val="24"/>
      <w:szCs w:val="22"/>
    </w:rPr>
  </w:style>
  <w:style w:type="character" w:customStyle="1" w:styleId="BulletstyleChar">
    <w:name w:val="Bullet style Char"/>
    <w:basedOn w:val="ListParagraphChar"/>
    <w:link w:val="Bulletstyle"/>
    <w:rsid w:val="00BA0D60"/>
    <w:rPr>
      <w:rFonts w:ascii="Times New Roman" w:eastAsiaTheme="minorHAnsi" w:hAnsi="Times New Roman" w:cstheme="minorBidi"/>
      <w:sz w:val="24"/>
      <w:szCs w:val="22"/>
    </w:rPr>
  </w:style>
  <w:style w:type="paragraph" w:customStyle="1" w:styleId="JudulSubBabdenganNomor">
    <w:name w:val="Judul Sub Bab dengan Nomor"/>
    <w:basedOn w:val="STTSJudulSubBab"/>
    <w:qFormat/>
    <w:rsid w:val="004857BF"/>
    <w:pPr>
      <w:numPr>
        <w:numId w:val="1"/>
      </w:numPr>
      <w:ind w:hanging="720"/>
    </w:pPr>
  </w:style>
  <w:style w:type="paragraph" w:customStyle="1" w:styleId="JudulSubBabLevel2">
    <w:name w:val="Judul Sub Bab Level 2"/>
    <w:basedOn w:val="JudulSubBabdenganNomor"/>
    <w:qFormat/>
    <w:rsid w:val="00945E6B"/>
    <w:pPr>
      <w:numPr>
        <w:numId w:val="7"/>
      </w:numPr>
      <w:ind w:hanging="720"/>
    </w:pPr>
  </w:style>
  <w:style w:type="paragraph" w:customStyle="1" w:styleId="BulletParagraphMoreThan1">
    <w:name w:val="Bullet Paragraph More Than 1"/>
    <w:basedOn w:val="Normal"/>
    <w:qFormat/>
    <w:rsid w:val="00F13B13"/>
    <w:pPr>
      <w:ind w:left="426" w:firstLine="708"/>
    </w:pPr>
  </w:style>
  <w:style w:type="paragraph" w:customStyle="1" w:styleId="Bulletalphabetlevel1">
    <w:name w:val="Bullet alphabet level 1"/>
    <w:basedOn w:val="Bulletstyle"/>
    <w:qFormat/>
    <w:rsid w:val="00B430C8"/>
    <w:pPr>
      <w:numPr>
        <w:numId w:val="8"/>
      </w:numPr>
      <w:ind w:left="425" w:hanging="425"/>
      <w:jc w:val="left"/>
    </w:pPr>
    <w:rPr>
      <w:bCs/>
    </w:rPr>
  </w:style>
  <w:style w:type="paragraph" w:customStyle="1" w:styleId="BulletSubabAlphabet">
    <w:name w:val="Bullet Subab Alphabet"/>
    <w:basedOn w:val="ListParagraph"/>
    <w:qFormat/>
    <w:rsid w:val="00DF5195"/>
    <w:pPr>
      <w:numPr>
        <w:numId w:val="10"/>
      </w:numPr>
      <w:ind w:left="425" w:hanging="425"/>
    </w:pPr>
    <w:rPr>
      <w:bCs/>
    </w:rPr>
  </w:style>
  <w:style w:type="paragraph" w:customStyle="1" w:styleId="BulletParagraphwithoutindent">
    <w:name w:val="Bullet Paragraph without indent"/>
    <w:basedOn w:val="BulletParagraphMoreThan1"/>
    <w:qFormat/>
    <w:rsid w:val="00254CFC"/>
    <w:pPr>
      <w:ind w:firstLine="0"/>
    </w:pPr>
  </w:style>
  <w:style w:type="paragraph" w:customStyle="1" w:styleId="bulletalphabetBig">
    <w:name w:val="bullet alphabet Big"/>
    <w:basedOn w:val="Bulletstyle"/>
    <w:qFormat/>
    <w:rsid w:val="008B70A8"/>
    <w:pPr>
      <w:numPr>
        <w:numId w:val="9"/>
      </w:numPr>
      <w:ind w:hanging="720"/>
    </w:pPr>
  </w:style>
  <w:style w:type="character" w:styleId="CommentReference">
    <w:name w:val="annotation reference"/>
    <w:basedOn w:val="DefaultParagraphFont"/>
    <w:uiPriority w:val="99"/>
    <w:semiHidden/>
    <w:unhideWhenUsed/>
    <w:rsid w:val="000216C8"/>
    <w:rPr>
      <w:sz w:val="16"/>
      <w:szCs w:val="16"/>
    </w:rPr>
  </w:style>
  <w:style w:type="paragraph" w:styleId="CommentText">
    <w:name w:val="annotation text"/>
    <w:basedOn w:val="Normal"/>
    <w:link w:val="CommentTextChar"/>
    <w:uiPriority w:val="99"/>
    <w:semiHidden/>
    <w:unhideWhenUsed/>
    <w:rsid w:val="000216C8"/>
    <w:pPr>
      <w:spacing w:line="240" w:lineRule="auto"/>
    </w:pPr>
    <w:rPr>
      <w:sz w:val="20"/>
      <w:szCs w:val="20"/>
    </w:rPr>
  </w:style>
  <w:style w:type="character" w:customStyle="1" w:styleId="CommentTextChar">
    <w:name w:val="Comment Text Char"/>
    <w:basedOn w:val="DefaultParagraphFont"/>
    <w:link w:val="CommentText"/>
    <w:uiPriority w:val="99"/>
    <w:semiHidden/>
    <w:rsid w:val="000216C8"/>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216C8"/>
    <w:rPr>
      <w:b/>
      <w:bCs/>
    </w:rPr>
  </w:style>
  <w:style w:type="character" w:customStyle="1" w:styleId="CommentSubjectChar">
    <w:name w:val="Comment Subject Char"/>
    <w:basedOn w:val="CommentTextChar"/>
    <w:link w:val="CommentSubject"/>
    <w:uiPriority w:val="99"/>
    <w:semiHidden/>
    <w:rsid w:val="000216C8"/>
    <w:rPr>
      <w:rFonts w:ascii="Times New Roman" w:hAnsi="Times New Roman"/>
      <w:b/>
      <w:bCs/>
    </w:rPr>
  </w:style>
  <w:style w:type="paragraph" w:customStyle="1" w:styleId="Gambar">
    <w:name w:val="Gambar"/>
    <w:basedOn w:val="Normal"/>
    <w:qFormat/>
    <w:rsid w:val="00945E6B"/>
    <w:pPr>
      <w:spacing w:line="240" w:lineRule="auto"/>
      <w:ind w:firstLine="0"/>
      <w:jc w:val="center"/>
    </w:pPr>
    <w:rPr>
      <w:noProof/>
    </w:rPr>
  </w:style>
  <w:style w:type="paragraph" w:customStyle="1" w:styleId="GambarDesc">
    <w:name w:val="Gambar Desc"/>
    <w:basedOn w:val="Gambar"/>
    <w:qFormat/>
    <w:rsid w:val="00945E6B"/>
    <w:rPr>
      <w:b/>
      <w:bCs/>
    </w:rPr>
  </w:style>
  <w:style w:type="paragraph" w:customStyle="1" w:styleId="TableStyle">
    <w:name w:val="Table Style"/>
    <w:basedOn w:val="Normal"/>
    <w:qFormat/>
    <w:rsid w:val="00DA6B96"/>
    <w:pPr>
      <w:spacing w:line="240" w:lineRule="auto"/>
      <w:ind w:firstLine="0"/>
      <w:jc w:val="center"/>
    </w:pPr>
  </w:style>
  <w:style w:type="paragraph" w:customStyle="1" w:styleId="captionTable">
    <w:name w:val="caption Table"/>
    <w:basedOn w:val="GambarDesc"/>
    <w:qFormat/>
    <w:rsid w:val="00EE2393"/>
    <w:rPr>
      <w:szCs w:val="24"/>
    </w:rPr>
  </w:style>
  <w:style w:type="paragraph" w:styleId="Date">
    <w:name w:val="Date"/>
    <w:basedOn w:val="Normal"/>
    <w:next w:val="Normal"/>
    <w:link w:val="DateChar"/>
    <w:uiPriority w:val="99"/>
    <w:semiHidden/>
    <w:unhideWhenUsed/>
    <w:rsid w:val="008D16EB"/>
  </w:style>
  <w:style w:type="character" w:customStyle="1" w:styleId="DateChar">
    <w:name w:val="Date Char"/>
    <w:basedOn w:val="DefaultParagraphFont"/>
    <w:link w:val="Date"/>
    <w:uiPriority w:val="99"/>
    <w:semiHidden/>
    <w:rsid w:val="008D16EB"/>
    <w:rPr>
      <w:rFonts w:ascii="Times New Roman" w:eastAsiaTheme="minorHAnsi" w:hAnsi="Times New Roman" w:cstheme="minorBidi"/>
      <w:sz w:val="24"/>
      <w:szCs w:val="22"/>
    </w:rPr>
  </w:style>
  <w:style w:type="paragraph" w:customStyle="1" w:styleId="bulletstylealphabetsmall">
    <w:name w:val="bullet style alphabet small"/>
    <w:basedOn w:val="BulletSubabAlphabet"/>
    <w:qFormat/>
    <w:rsid w:val="00DF5195"/>
  </w:style>
  <w:style w:type="paragraph" w:customStyle="1" w:styleId="Default">
    <w:name w:val="Default"/>
    <w:rsid w:val="005D225B"/>
    <w:pPr>
      <w:autoSpaceDE w:val="0"/>
      <w:autoSpaceDN w:val="0"/>
      <w:adjustRightInd w:val="0"/>
    </w:pPr>
    <w:rPr>
      <w:rFonts w:ascii="Times New Roman" w:eastAsiaTheme="minorHAnsi" w:hAnsi="Times New Roman"/>
      <w:color w:val="000000"/>
      <w:sz w:val="24"/>
      <w:szCs w:val="24"/>
    </w:rPr>
  </w:style>
  <w:style w:type="paragraph" w:customStyle="1" w:styleId="BuletNumber">
    <w:name w:val="Bulet Number"/>
    <w:basedOn w:val="Bulletstyle"/>
    <w:qFormat/>
    <w:rsid w:val="00BA0D60"/>
    <w:pPr>
      <w:ind w:left="1353" w:hanging="360"/>
    </w:pPr>
  </w:style>
  <w:style w:type="paragraph" w:customStyle="1" w:styleId="BulletStyle0">
    <w:name w:val="Bullet Style"/>
    <w:basedOn w:val="ListParagraph"/>
    <w:qFormat/>
    <w:rsid w:val="005620FC"/>
    <w:pPr>
      <w:tabs>
        <w:tab w:val="num" w:pos="360"/>
      </w:tabs>
      <w:ind w:left="425" w:hanging="425"/>
    </w:pPr>
    <w:rPr>
      <w:rFonts w:eastAsia="Calibri" w:cs="Times New Roman"/>
    </w:rPr>
  </w:style>
  <w:style w:type="paragraph" w:customStyle="1" w:styleId="BulletStyleNumber">
    <w:name w:val="Bullet Style Number"/>
    <w:basedOn w:val="Bulletstyle"/>
    <w:qFormat/>
    <w:rsid w:val="00772C24"/>
    <w:pPr>
      <w:numPr>
        <w:numId w:val="15"/>
      </w:numPr>
      <w:ind w:left="425" w:hanging="425"/>
    </w:pPr>
  </w:style>
  <w:style w:type="paragraph" w:customStyle="1" w:styleId="BulletStyleNumberLevel2">
    <w:name w:val="Bullet Style Number Level 2"/>
    <w:basedOn w:val="BulletStyleNumber"/>
    <w:qFormat/>
    <w:rsid w:val="009F6C2D"/>
    <w:pPr>
      <w:ind w:left="850"/>
    </w:pPr>
  </w:style>
  <w:style w:type="paragraph" w:customStyle="1" w:styleId="mbar">
    <w:name w:val="mbar"/>
    <w:basedOn w:val="Normal"/>
    <w:qFormat/>
    <w:rsid w:val="007B762E"/>
    <w:rPr>
      <w:rFonts w:cs="Times New Roman"/>
      <w:noProo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614">
      <w:bodyDiv w:val="1"/>
      <w:marLeft w:val="0"/>
      <w:marRight w:val="0"/>
      <w:marTop w:val="0"/>
      <w:marBottom w:val="0"/>
      <w:divBdr>
        <w:top w:val="none" w:sz="0" w:space="0" w:color="auto"/>
        <w:left w:val="none" w:sz="0" w:space="0" w:color="auto"/>
        <w:bottom w:val="none" w:sz="0" w:space="0" w:color="auto"/>
        <w:right w:val="none" w:sz="0" w:space="0" w:color="auto"/>
      </w:divBdr>
      <w:divsChild>
        <w:div w:id="862665842">
          <w:marLeft w:val="0"/>
          <w:marRight w:val="0"/>
          <w:marTop w:val="0"/>
          <w:marBottom w:val="0"/>
          <w:divBdr>
            <w:top w:val="none" w:sz="0" w:space="0" w:color="auto"/>
            <w:left w:val="none" w:sz="0" w:space="0" w:color="auto"/>
            <w:bottom w:val="none" w:sz="0" w:space="0" w:color="auto"/>
            <w:right w:val="none" w:sz="0" w:space="0" w:color="auto"/>
          </w:divBdr>
          <w:divsChild>
            <w:div w:id="112847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1147">
      <w:bodyDiv w:val="1"/>
      <w:marLeft w:val="0"/>
      <w:marRight w:val="0"/>
      <w:marTop w:val="0"/>
      <w:marBottom w:val="0"/>
      <w:divBdr>
        <w:top w:val="none" w:sz="0" w:space="0" w:color="auto"/>
        <w:left w:val="none" w:sz="0" w:space="0" w:color="auto"/>
        <w:bottom w:val="none" w:sz="0" w:space="0" w:color="auto"/>
        <w:right w:val="none" w:sz="0" w:space="0" w:color="auto"/>
      </w:divBdr>
    </w:div>
    <w:div w:id="103428387">
      <w:bodyDiv w:val="1"/>
      <w:marLeft w:val="0"/>
      <w:marRight w:val="0"/>
      <w:marTop w:val="0"/>
      <w:marBottom w:val="0"/>
      <w:divBdr>
        <w:top w:val="none" w:sz="0" w:space="0" w:color="auto"/>
        <w:left w:val="none" w:sz="0" w:space="0" w:color="auto"/>
        <w:bottom w:val="none" w:sz="0" w:space="0" w:color="auto"/>
        <w:right w:val="none" w:sz="0" w:space="0" w:color="auto"/>
      </w:divBdr>
    </w:div>
    <w:div w:id="283925274">
      <w:bodyDiv w:val="1"/>
      <w:marLeft w:val="0"/>
      <w:marRight w:val="0"/>
      <w:marTop w:val="0"/>
      <w:marBottom w:val="0"/>
      <w:divBdr>
        <w:top w:val="none" w:sz="0" w:space="0" w:color="auto"/>
        <w:left w:val="none" w:sz="0" w:space="0" w:color="auto"/>
        <w:bottom w:val="none" w:sz="0" w:space="0" w:color="auto"/>
        <w:right w:val="none" w:sz="0" w:space="0" w:color="auto"/>
      </w:divBdr>
    </w:div>
    <w:div w:id="330988664">
      <w:bodyDiv w:val="1"/>
      <w:marLeft w:val="0"/>
      <w:marRight w:val="0"/>
      <w:marTop w:val="0"/>
      <w:marBottom w:val="0"/>
      <w:divBdr>
        <w:top w:val="none" w:sz="0" w:space="0" w:color="auto"/>
        <w:left w:val="none" w:sz="0" w:space="0" w:color="auto"/>
        <w:bottom w:val="none" w:sz="0" w:space="0" w:color="auto"/>
        <w:right w:val="none" w:sz="0" w:space="0" w:color="auto"/>
      </w:divBdr>
      <w:divsChild>
        <w:div w:id="67386212">
          <w:marLeft w:val="0"/>
          <w:marRight w:val="0"/>
          <w:marTop w:val="0"/>
          <w:marBottom w:val="0"/>
          <w:divBdr>
            <w:top w:val="none" w:sz="0" w:space="0" w:color="auto"/>
            <w:left w:val="none" w:sz="0" w:space="0" w:color="auto"/>
            <w:bottom w:val="none" w:sz="0" w:space="0" w:color="auto"/>
            <w:right w:val="none" w:sz="0" w:space="0" w:color="auto"/>
          </w:divBdr>
          <w:divsChild>
            <w:div w:id="84837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0955254">
      <w:bodyDiv w:val="1"/>
      <w:marLeft w:val="0"/>
      <w:marRight w:val="0"/>
      <w:marTop w:val="0"/>
      <w:marBottom w:val="0"/>
      <w:divBdr>
        <w:top w:val="none" w:sz="0" w:space="0" w:color="auto"/>
        <w:left w:val="none" w:sz="0" w:space="0" w:color="auto"/>
        <w:bottom w:val="none" w:sz="0" w:space="0" w:color="auto"/>
        <w:right w:val="none" w:sz="0" w:space="0" w:color="auto"/>
      </w:divBdr>
      <w:divsChild>
        <w:div w:id="809447121">
          <w:marLeft w:val="0"/>
          <w:marRight w:val="0"/>
          <w:marTop w:val="0"/>
          <w:marBottom w:val="0"/>
          <w:divBdr>
            <w:top w:val="none" w:sz="0" w:space="0" w:color="auto"/>
            <w:left w:val="none" w:sz="0" w:space="0" w:color="auto"/>
            <w:bottom w:val="none" w:sz="0" w:space="0" w:color="auto"/>
            <w:right w:val="none" w:sz="0" w:space="0" w:color="auto"/>
          </w:divBdr>
          <w:divsChild>
            <w:div w:id="179136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7223">
      <w:bodyDiv w:val="1"/>
      <w:marLeft w:val="0"/>
      <w:marRight w:val="0"/>
      <w:marTop w:val="0"/>
      <w:marBottom w:val="0"/>
      <w:divBdr>
        <w:top w:val="none" w:sz="0" w:space="0" w:color="auto"/>
        <w:left w:val="none" w:sz="0" w:space="0" w:color="auto"/>
        <w:bottom w:val="none" w:sz="0" w:space="0" w:color="auto"/>
        <w:right w:val="none" w:sz="0" w:space="0" w:color="auto"/>
      </w:divBdr>
      <w:divsChild>
        <w:div w:id="1525367613">
          <w:marLeft w:val="0"/>
          <w:marRight w:val="0"/>
          <w:marTop w:val="0"/>
          <w:marBottom w:val="0"/>
          <w:divBdr>
            <w:top w:val="none" w:sz="0" w:space="0" w:color="auto"/>
            <w:left w:val="none" w:sz="0" w:space="0" w:color="auto"/>
            <w:bottom w:val="none" w:sz="0" w:space="0" w:color="auto"/>
            <w:right w:val="none" w:sz="0" w:space="0" w:color="auto"/>
          </w:divBdr>
          <w:divsChild>
            <w:div w:id="23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17941">
      <w:bodyDiv w:val="1"/>
      <w:marLeft w:val="0"/>
      <w:marRight w:val="0"/>
      <w:marTop w:val="0"/>
      <w:marBottom w:val="0"/>
      <w:divBdr>
        <w:top w:val="none" w:sz="0" w:space="0" w:color="auto"/>
        <w:left w:val="none" w:sz="0" w:space="0" w:color="auto"/>
        <w:bottom w:val="none" w:sz="0" w:space="0" w:color="auto"/>
        <w:right w:val="none" w:sz="0" w:space="0" w:color="auto"/>
      </w:divBdr>
      <w:divsChild>
        <w:div w:id="760226609">
          <w:marLeft w:val="0"/>
          <w:marRight w:val="0"/>
          <w:marTop w:val="0"/>
          <w:marBottom w:val="0"/>
          <w:divBdr>
            <w:top w:val="none" w:sz="0" w:space="0" w:color="auto"/>
            <w:left w:val="none" w:sz="0" w:space="0" w:color="auto"/>
            <w:bottom w:val="none" w:sz="0" w:space="0" w:color="auto"/>
            <w:right w:val="none" w:sz="0" w:space="0" w:color="auto"/>
          </w:divBdr>
          <w:divsChild>
            <w:div w:id="48994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6837">
      <w:bodyDiv w:val="1"/>
      <w:marLeft w:val="0"/>
      <w:marRight w:val="0"/>
      <w:marTop w:val="0"/>
      <w:marBottom w:val="0"/>
      <w:divBdr>
        <w:top w:val="none" w:sz="0" w:space="0" w:color="auto"/>
        <w:left w:val="none" w:sz="0" w:space="0" w:color="auto"/>
        <w:bottom w:val="none" w:sz="0" w:space="0" w:color="auto"/>
        <w:right w:val="none" w:sz="0" w:space="0" w:color="auto"/>
      </w:divBdr>
      <w:divsChild>
        <w:div w:id="351030842">
          <w:marLeft w:val="0"/>
          <w:marRight w:val="0"/>
          <w:marTop w:val="0"/>
          <w:marBottom w:val="0"/>
          <w:divBdr>
            <w:top w:val="none" w:sz="0" w:space="0" w:color="auto"/>
            <w:left w:val="none" w:sz="0" w:space="0" w:color="auto"/>
            <w:bottom w:val="none" w:sz="0" w:space="0" w:color="auto"/>
            <w:right w:val="none" w:sz="0" w:space="0" w:color="auto"/>
          </w:divBdr>
          <w:divsChild>
            <w:div w:id="1763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78514878">
      <w:bodyDiv w:val="1"/>
      <w:marLeft w:val="0"/>
      <w:marRight w:val="0"/>
      <w:marTop w:val="0"/>
      <w:marBottom w:val="0"/>
      <w:divBdr>
        <w:top w:val="none" w:sz="0" w:space="0" w:color="auto"/>
        <w:left w:val="none" w:sz="0" w:space="0" w:color="auto"/>
        <w:bottom w:val="none" w:sz="0" w:space="0" w:color="auto"/>
        <w:right w:val="none" w:sz="0" w:space="0" w:color="auto"/>
      </w:divBdr>
      <w:divsChild>
        <w:div w:id="684482291">
          <w:marLeft w:val="0"/>
          <w:marRight w:val="0"/>
          <w:marTop w:val="0"/>
          <w:marBottom w:val="0"/>
          <w:divBdr>
            <w:top w:val="none" w:sz="0" w:space="0" w:color="auto"/>
            <w:left w:val="none" w:sz="0" w:space="0" w:color="auto"/>
            <w:bottom w:val="none" w:sz="0" w:space="0" w:color="auto"/>
            <w:right w:val="none" w:sz="0" w:space="0" w:color="auto"/>
          </w:divBdr>
          <w:divsChild>
            <w:div w:id="18090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4295">
      <w:bodyDiv w:val="1"/>
      <w:marLeft w:val="0"/>
      <w:marRight w:val="0"/>
      <w:marTop w:val="0"/>
      <w:marBottom w:val="0"/>
      <w:divBdr>
        <w:top w:val="none" w:sz="0" w:space="0" w:color="auto"/>
        <w:left w:val="none" w:sz="0" w:space="0" w:color="auto"/>
        <w:bottom w:val="none" w:sz="0" w:space="0" w:color="auto"/>
        <w:right w:val="none" w:sz="0" w:space="0" w:color="auto"/>
      </w:divBdr>
      <w:divsChild>
        <w:div w:id="414716483">
          <w:marLeft w:val="0"/>
          <w:marRight w:val="0"/>
          <w:marTop w:val="0"/>
          <w:marBottom w:val="0"/>
          <w:divBdr>
            <w:top w:val="none" w:sz="0" w:space="0" w:color="auto"/>
            <w:left w:val="none" w:sz="0" w:space="0" w:color="auto"/>
            <w:bottom w:val="none" w:sz="0" w:space="0" w:color="auto"/>
            <w:right w:val="none" w:sz="0" w:space="0" w:color="auto"/>
          </w:divBdr>
          <w:divsChild>
            <w:div w:id="8037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3174">
      <w:bodyDiv w:val="1"/>
      <w:marLeft w:val="0"/>
      <w:marRight w:val="0"/>
      <w:marTop w:val="0"/>
      <w:marBottom w:val="0"/>
      <w:divBdr>
        <w:top w:val="none" w:sz="0" w:space="0" w:color="auto"/>
        <w:left w:val="none" w:sz="0" w:space="0" w:color="auto"/>
        <w:bottom w:val="none" w:sz="0" w:space="0" w:color="auto"/>
        <w:right w:val="none" w:sz="0" w:space="0" w:color="auto"/>
      </w:divBdr>
    </w:div>
    <w:div w:id="888953841">
      <w:bodyDiv w:val="1"/>
      <w:marLeft w:val="0"/>
      <w:marRight w:val="0"/>
      <w:marTop w:val="0"/>
      <w:marBottom w:val="0"/>
      <w:divBdr>
        <w:top w:val="none" w:sz="0" w:space="0" w:color="auto"/>
        <w:left w:val="none" w:sz="0" w:space="0" w:color="auto"/>
        <w:bottom w:val="none" w:sz="0" w:space="0" w:color="auto"/>
        <w:right w:val="none" w:sz="0" w:space="0" w:color="auto"/>
      </w:divBdr>
    </w:div>
    <w:div w:id="958924011">
      <w:bodyDiv w:val="1"/>
      <w:marLeft w:val="0"/>
      <w:marRight w:val="0"/>
      <w:marTop w:val="0"/>
      <w:marBottom w:val="0"/>
      <w:divBdr>
        <w:top w:val="none" w:sz="0" w:space="0" w:color="auto"/>
        <w:left w:val="none" w:sz="0" w:space="0" w:color="auto"/>
        <w:bottom w:val="none" w:sz="0" w:space="0" w:color="auto"/>
        <w:right w:val="none" w:sz="0" w:space="0" w:color="auto"/>
      </w:divBdr>
      <w:divsChild>
        <w:div w:id="1273829799">
          <w:marLeft w:val="0"/>
          <w:marRight w:val="0"/>
          <w:marTop w:val="0"/>
          <w:marBottom w:val="0"/>
          <w:divBdr>
            <w:top w:val="none" w:sz="0" w:space="0" w:color="auto"/>
            <w:left w:val="none" w:sz="0" w:space="0" w:color="auto"/>
            <w:bottom w:val="none" w:sz="0" w:space="0" w:color="auto"/>
            <w:right w:val="none" w:sz="0" w:space="0" w:color="auto"/>
          </w:divBdr>
          <w:divsChild>
            <w:div w:id="206598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84643">
      <w:bodyDiv w:val="1"/>
      <w:marLeft w:val="0"/>
      <w:marRight w:val="0"/>
      <w:marTop w:val="0"/>
      <w:marBottom w:val="0"/>
      <w:divBdr>
        <w:top w:val="none" w:sz="0" w:space="0" w:color="auto"/>
        <w:left w:val="none" w:sz="0" w:space="0" w:color="auto"/>
        <w:bottom w:val="none" w:sz="0" w:space="0" w:color="auto"/>
        <w:right w:val="none" w:sz="0" w:space="0" w:color="auto"/>
      </w:divBdr>
    </w:div>
    <w:div w:id="1044712482">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192374655">
      <w:bodyDiv w:val="1"/>
      <w:marLeft w:val="0"/>
      <w:marRight w:val="0"/>
      <w:marTop w:val="0"/>
      <w:marBottom w:val="0"/>
      <w:divBdr>
        <w:top w:val="none" w:sz="0" w:space="0" w:color="auto"/>
        <w:left w:val="none" w:sz="0" w:space="0" w:color="auto"/>
        <w:bottom w:val="none" w:sz="0" w:space="0" w:color="auto"/>
        <w:right w:val="none" w:sz="0" w:space="0" w:color="auto"/>
      </w:divBdr>
      <w:divsChild>
        <w:div w:id="1202788676">
          <w:marLeft w:val="0"/>
          <w:marRight w:val="0"/>
          <w:marTop w:val="0"/>
          <w:marBottom w:val="0"/>
          <w:divBdr>
            <w:top w:val="none" w:sz="0" w:space="0" w:color="auto"/>
            <w:left w:val="none" w:sz="0" w:space="0" w:color="auto"/>
            <w:bottom w:val="none" w:sz="0" w:space="0" w:color="auto"/>
            <w:right w:val="none" w:sz="0" w:space="0" w:color="auto"/>
          </w:divBdr>
          <w:divsChild>
            <w:div w:id="8114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51876768">
      <w:bodyDiv w:val="1"/>
      <w:marLeft w:val="0"/>
      <w:marRight w:val="0"/>
      <w:marTop w:val="0"/>
      <w:marBottom w:val="0"/>
      <w:divBdr>
        <w:top w:val="none" w:sz="0" w:space="0" w:color="auto"/>
        <w:left w:val="none" w:sz="0" w:space="0" w:color="auto"/>
        <w:bottom w:val="none" w:sz="0" w:space="0" w:color="auto"/>
        <w:right w:val="none" w:sz="0" w:space="0" w:color="auto"/>
      </w:divBdr>
      <w:divsChild>
        <w:div w:id="880939955">
          <w:marLeft w:val="0"/>
          <w:marRight w:val="0"/>
          <w:marTop w:val="0"/>
          <w:marBottom w:val="0"/>
          <w:divBdr>
            <w:top w:val="none" w:sz="0" w:space="0" w:color="auto"/>
            <w:left w:val="none" w:sz="0" w:space="0" w:color="auto"/>
            <w:bottom w:val="none" w:sz="0" w:space="0" w:color="auto"/>
            <w:right w:val="none" w:sz="0" w:space="0" w:color="auto"/>
          </w:divBdr>
          <w:divsChild>
            <w:div w:id="534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4561">
      <w:bodyDiv w:val="1"/>
      <w:marLeft w:val="0"/>
      <w:marRight w:val="0"/>
      <w:marTop w:val="0"/>
      <w:marBottom w:val="0"/>
      <w:divBdr>
        <w:top w:val="none" w:sz="0" w:space="0" w:color="auto"/>
        <w:left w:val="none" w:sz="0" w:space="0" w:color="auto"/>
        <w:bottom w:val="none" w:sz="0" w:space="0" w:color="auto"/>
        <w:right w:val="none" w:sz="0" w:space="0" w:color="auto"/>
      </w:divBdr>
      <w:divsChild>
        <w:div w:id="448470190">
          <w:marLeft w:val="0"/>
          <w:marRight w:val="0"/>
          <w:marTop w:val="0"/>
          <w:marBottom w:val="0"/>
          <w:divBdr>
            <w:top w:val="none" w:sz="0" w:space="0" w:color="auto"/>
            <w:left w:val="none" w:sz="0" w:space="0" w:color="auto"/>
            <w:bottom w:val="none" w:sz="0" w:space="0" w:color="auto"/>
            <w:right w:val="none" w:sz="0" w:space="0" w:color="auto"/>
          </w:divBdr>
          <w:divsChild>
            <w:div w:id="37886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959924">
      <w:bodyDiv w:val="1"/>
      <w:marLeft w:val="0"/>
      <w:marRight w:val="0"/>
      <w:marTop w:val="0"/>
      <w:marBottom w:val="0"/>
      <w:divBdr>
        <w:top w:val="none" w:sz="0" w:space="0" w:color="auto"/>
        <w:left w:val="none" w:sz="0" w:space="0" w:color="auto"/>
        <w:bottom w:val="none" w:sz="0" w:space="0" w:color="auto"/>
        <w:right w:val="none" w:sz="0" w:space="0" w:color="auto"/>
      </w:divBdr>
      <w:divsChild>
        <w:div w:id="1981112062">
          <w:marLeft w:val="0"/>
          <w:marRight w:val="0"/>
          <w:marTop w:val="0"/>
          <w:marBottom w:val="0"/>
          <w:divBdr>
            <w:top w:val="none" w:sz="0" w:space="0" w:color="auto"/>
            <w:left w:val="none" w:sz="0" w:space="0" w:color="auto"/>
            <w:bottom w:val="none" w:sz="0" w:space="0" w:color="auto"/>
            <w:right w:val="none" w:sz="0" w:space="0" w:color="auto"/>
          </w:divBdr>
          <w:divsChild>
            <w:div w:id="2792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4325">
      <w:bodyDiv w:val="1"/>
      <w:marLeft w:val="0"/>
      <w:marRight w:val="0"/>
      <w:marTop w:val="0"/>
      <w:marBottom w:val="0"/>
      <w:divBdr>
        <w:top w:val="none" w:sz="0" w:space="0" w:color="auto"/>
        <w:left w:val="none" w:sz="0" w:space="0" w:color="auto"/>
        <w:bottom w:val="none" w:sz="0" w:space="0" w:color="auto"/>
        <w:right w:val="none" w:sz="0" w:space="0" w:color="auto"/>
      </w:divBdr>
      <w:divsChild>
        <w:div w:id="575172534">
          <w:marLeft w:val="0"/>
          <w:marRight w:val="0"/>
          <w:marTop w:val="0"/>
          <w:marBottom w:val="0"/>
          <w:divBdr>
            <w:top w:val="none" w:sz="0" w:space="0" w:color="auto"/>
            <w:left w:val="none" w:sz="0" w:space="0" w:color="auto"/>
            <w:bottom w:val="none" w:sz="0" w:space="0" w:color="auto"/>
            <w:right w:val="none" w:sz="0" w:space="0" w:color="auto"/>
          </w:divBdr>
          <w:divsChild>
            <w:div w:id="17257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3460">
      <w:bodyDiv w:val="1"/>
      <w:marLeft w:val="0"/>
      <w:marRight w:val="0"/>
      <w:marTop w:val="0"/>
      <w:marBottom w:val="0"/>
      <w:divBdr>
        <w:top w:val="none" w:sz="0" w:space="0" w:color="auto"/>
        <w:left w:val="none" w:sz="0" w:space="0" w:color="auto"/>
        <w:bottom w:val="none" w:sz="0" w:space="0" w:color="auto"/>
        <w:right w:val="none" w:sz="0" w:space="0" w:color="auto"/>
      </w:divBdr>
    </w:div>
    <w:div w:id="1519077427">
      <w:bodyDiv w:val="1"/>
      <w:marLeft w:val="0"/>
      <w:marRight w:val="0"/>
      <w:marTop w:val="0"/>
      <w:marBottom w:val="0"/>
      <w:divBdr>
        <w:top w:val="none" w:sz="0" w:space="0" w:color="auto"/>
        <w:left w:val="none" w:sz="0" w:space="0" w:color="auto"/>
        <w:bottom w:val="none" w:sz="0" w:space="0" w:color="auto"/>
        <w:right w:val="none" w:sz="0" w:space="0" w:color="auto"/>
      </w:divBdr>
    </w:div>
    <w:div w:id="1546985766">
      <w:bodyDiv w:val="1"/>
      <w:marLeft w:val="0"/>
      <w:marRight w:val="0"/>
      <w:marTop w:val="0"/>
      <w:marBottom w:val="0"/>
      <w:divBdr>
        <w:top w:val="none" w:sz="0" w:space="0" w:color="auto"/>
        <w:left w:val="none" w:sz="0" w:space="0" w:color="auto"/>
        <w:bottom w:val="none" w:sz="0" w:space="0" w:color="auto"/>
        <w:right w:val="none" w:sz="0" w:space="0" w:color="auto"/>
      </w:divBdr>
      <w:divsChild>
        <w:div w:id="2064330764">
          <w:marLeft w:val="0"/>
          <w:marRight w:val="0"/>
          <w:marTop w:val="0"/>
          <w:marBottom w:val="0"/>
          <w:divBdr>
            <w:top w:val="none" w:sz="0" w:space="0" w:color="auto"/>
            <w:left w:val="none" w:sz="0" w:space="0" w:color="auto"/>
            <w:bottom w:val="none" w:sz="0" w:space="0" w:color="auto"/>
            <w:right w:val="none" w:sz="0" w:space="0" w:color="auto"/>
          </w:divBdr>
          <w:divsChild>
            <w:div w:id="15467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743">
      <w:bodyDiv w:val="1"/>
      <w:marLeft w:val="0"/>
      <w:marRight w:val="0"/>
      <w:marTop w:val="0"/>
      <w:marBottom w:val="0"/>
      <w:divBdr>
        <w:top w:val="none" w:sz="0" w:space="0" w:color="auto"/>
        <w:left w:val="none" w:sz="0" w:space="0" w:color="auto"/>
        <w:bottom w:val="none" w:sz="0" w:space="0" w:color="auto"/>
        <w:right w:val="none" w:sz="0" w:space="0" w:color="auto"/>
      </w:divBdr>
      <w:divsChild>
        <w:div w:id="179927771">
          <w:marLeft w:val="0"/>
          <w:marRight w:val="0"/>
          <w:marTop w:val="0"/>
          <w:marBottom w:val="0"/>
          <w:divBdr>
            <w:top w:val="none" w:sz="0" w:space="0" w:color="auto"/>
            <w:left w:val="none" w:sz="0" w:space="0" w:color="auto"/>
            <w:bottom w:val="none" w:sz="0" w:space="0" w:color="auto"/>
            <w:right w:val="none" w:sz="0" w:space="0" w:color="auto"/>
          </w:divBdr>
          <w:divsChild>
            <w:div w:id="209979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7805">
      <w:bodyDiv w:val="1"/>
      <w:marLeft w:val="0"/>
      <w:marRight w:val="0"/>
      <w:marTop w:val="0"/>
      <w:marBottom w:val="0"/>
      <w:divBdr>
        <w:top w:val="none" w:sz="0" w:space="0" w:color="auto"/>
        <w:left w:val="none" w:sz="0" w:space="0" w:color="auto"/>
        <w:bottom w:val="none" w:sz="0" w:space="0" w:color="auto"/>
        <w:right w:val="none" w:sz="0" w:space="0" w:color="auto"/>
      </w:divBdr>
    </w:div>
    <w:div w:id="1985038863">
      <w:bodyDiv w:val="1"/>
      <w:marLeft w:val="0"/>
      <w:marRight w:val="0"/>
      <w:marTop w:val="0"/>
      <w:marBottom w:val="0"/>
      <w:divBdr>
        <w:top w:val="none" w:sz="0" w:space="0" w:color="auto"/>
        <w:left w:val="none" w:sz="0" w:space="0" w:color="auto"/>
        <w:bottom w:val="none" w:sz="0" w:space="0" w:color="auto"/>
        <w:right w:val="none" w:sz="0" w:space="0" w:color="auto"/>
      </w:divBdr>
      <w:divsChild>
        <w:div w:id="1688557554">
          <w:marLeft w:val="0"/>
          <w:marRight w:val="0"/>
          <w:marTop w:val="0"/>
          <w:marBottom w:val="0"/>
          <w:divBdr>
            <w:top w:val="none" w:sz="0" w:space="0" w:color="auto"/>
            <w:left w:val="none" w:sz="0" w:space="0" w:color="auto"/>
            <w:bottom w:val="none" w:sz="0" w:space="0" w:color="auto"/>
            <w:right w:val="none" w:sz="0" w:space="0" w:color="auto"/>
          </w:divBdr>
          <w:divsChild>
            <w:div w:id="147791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1743">
      <w:bodyDiv w:val="1"/>
      <w:marLeft w:val="0"/>
      <w:marRight w:val="0"/>
      <w:marTop w:val="0"/>
      <w:marBottom w:val="0"/>
      <w:divBdr>
        <w:top w:val="none" w:sz="0" w:space="0" w:color="auto"/>
        <w:left w:val="none" w:sz="0" w:space="0" w:color="auto"/>
        <w:bottom w:val="none" w:sz="0" w:space="0" w:color="auto"/>
        <w:right w:val="none" w:sz="0" w:space="0" w:color="auto"/>
      </w:divBdr>
    </w:div>
    <w:div w:id="2123722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E:\ProjectMagang\BUKU\%5bTEMPLATE%5d%20BUKU%20TA%20-%20TESI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TESIS.dotx</Template>
  <TotalTime>1274</TotalTime>
  <Pages>38</Pages>
  <Words>6150</Words>
  <Characters>35056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cp:lastModifiedBy>Charles Ciputra</cp:lastModifiedBy>
  <cp:revision>508</cp:revision>
  <dcterms:created xsi:type="dcterms:W3CDTF">2022-12-30T02:59:00Z</dcterms:created>
  <dcterms:modified xsi:type="dcterms:W3CDTF">2023-01-10T09:49:00Z</dcterms:modified>
</cp:coreProperties>
</file>