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DF00B0" w14:textId="77777777" w:rsidR="00904514" w:rsidRPr="00703A8F" w:rsidRDefault="00904514" w:rsidP="00904514">
      <w:pPr>
        <w:pStyle w:val="STTSJudulBab"/>
      </w:pPr>
      <w:bookmarkStart w:id="0" w:name="_Hlk124202665"/>
      <w:r w:rsidRPr="00703A8F">
        <w:t>BAB I</w:t>
      </w:r>
      <w:r>
        <w:t>V</w:t>
      </w:r>
    </w:p>
    <w:p w14:paraId="562A09BF" w14:textId="77777777" w:rsidR="00904514" w:rsidRDefault="00904514" w:rsidP="00904514">
      <w:pPr>
        <w:pStyle w:val="STTSJudulBab"/>
      </w:pPr>
      <w:r>
        <w:t>DESAIN</w:t>
      </w:r>
      <w:r w:rsidRPr="00703A8F">
        <w:t xml:space="preserve"> SISTEM</w:t>
      </w:r>
    </w:p>
    <w:p w14:paraId="25C4CBDD" w14:textId="77777777" w:rsidR="00904514" w:rsidRDefault="00904514" w:rsidP="00904514">
      <w:pPr>
        <w:rPr>
          <w:rFonts w:cs="Times New Roman"/>
          <w:b/>
          <w:bCs/>
          <w:sz w:val="32"/>
          <w:szCs w:val="32"/>
        </w:rPr>
      </w:pPr>
    </w:p>
    <w:p w14:paraId="09CDB135" w14:textId="77777777" w:rsidR="00904514" w:rsidRDefault="00904514" w:rsidP="00904514">
      <w:r>
        <w:t xml:space="preserve">Pada bab ini akan menjelaskan mengenai seluruh desain sistem dari aplikasi website PT. Adiputro Wirasejati. Desain sendiri adalah suatu perencanaan atau rancangan yang dilakukan sebelum pembuatan sebuah objek, sistem, atau struktur. Sebelum melakukan pengembangan aplikasi dengan pemrograman, diperlukan desain awal agar pembuatannya menjadi lebih tertata dan cepat.  Pada bab ini akan membahas mengenai desain arsitektur dari setiap role, desain database yang dibuat, struktur tabel yang digunakan, dan juga desain interface yang ada pada aplikasi website PT. Adiputro Wirasejati ini. </w:t>
      </w:r>
    </w:p>
    <w:p w14:paraId="33140284" w14:textId="77777777" w:rsidR="00904514" w:rsidRDefault="00904514" w:rsidP="00904514">
      <w:pPr>
        <w:rPr>
          <w:rFonts w:cs="Times New Roman"/>
          <w:szCs w:val="24"/>
        </w:rPr>
      </w:pPr>
    </w:p>
    <w:p w14:paraId="68CC8F98" w14:textId="609C428D" w:rsidR="003F1588" w:rsidRPr="003F1588" w:rsidRDefault="00904514">
      <w:pPr>
        <w:pStyle w:val="STTSJudulSubBab"/>
        <w:numPr>
          <w:ilvl w:val="1"/>
          <w:numId w:val="12"/>
        </w:numPr>
        <w:rPr>
          <w:sz w:val="24"/>
          <w:szCs w:val="24"/>
        </w:rPr>
      </w:pPr>
      <w:r>
        <w:tab/>
        <w:t>Desain Arsitektur</w:t>
      </w:r>
    </w:p>
    <w:p w14:paraId="4733D54C" w14:textId="0C2D4F18" w:rsidR="003F1588" w:rsidRDefault="003F1588" w:rsidP="003F1588">
      <w:pPr>
        <w:pStyle w:val="Gambar"/>
      </w:pPr>
      <w:r>
        <w:drawing>
          <wp:inline distT="0" distB="0" distL="0" distR="0" wp14:anchorId="43682149" wp14:editId="59B243E6">
            <wp:extent cx="4610100" cy="2753859"/>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28206" cy="2764675"/>
                    </a:xfrm>
                    <a:prstGeom prst="rect">
                      <a:avLst/>
                    </a:prstGeom>
                    <a:noFill/>
                    <a:ln>
                      <a:noFill/>
                    </a:ln>
                  </pic:spPr>
                </pic:pic>
              </a:graphicData>
            </a:graphic>
          </wp:inline>
        </w:drawing>
      </w:r>
    </w:p>
    <w:p w14:paraId="7982FC6B" w14:textId="7A6C1C2D" w:rsidR="003F1588" w:rsidRPr="003F1588" w:rsidRDefault="003F1588" w:rsidP="003F1588">
      <w:pPr>
        <w:pStyle w:val="GambarDesc"/>
      </w:pPr>
      <w:r w:rsidRPr="003F1588">
        <w:t>Gambar 4.</w:t>
      </w:r>
      <w:r>
        <w:t>1</w:t>
      </w:r>
      <w:r w:rsidRPr="003F1588">
        <w:br/>
      </w:r>
      <w:r>
        <w:t>Desain Arsitektur</w:t>
      </w:r>
    </w:p>
    <w:p w14:paraId="4E5239AC" w14:textId="4559F878" w:rsidR="00904514" w:rsidRDefault="00904514" w:rsidP="00904514">
      <w:pPr>
        <w:rPr>
          <w:rFonts w:cs="Times New Roman"/>
          <w:szCs w:val="24"/>
        </w:rPr>
      </w:pPr>
    </w:p>
    <w:p w14:paraId="6E68C6FD" w14:textId="102266BF" w:rsidR="003F1588" w:rsidRDefault="003F1588" w:rsidP="003F1588">
      <w:r>
        <w:t xml:space="preserve">Arsitektur sistem pada aplikasi website PT. Adiputro Wirasejati ini akan menggunakan sistem web service. Dimana klien akan melakukan proses request ke server dan server adiputro akan membalas dengan melakukan response. Data yang masuk nantinya akan melewati middleware untuk proses </w:t>
      </w:r>
      <w:r w:rsidRPr="003F1588">
        <w:rPr>
          <w:i/>
          <w:iCs/>
        </w:rPr>
        <w:t>filtering</w:t>
      </w:r>
      <w:r>
        <w:t xml:space="preserve"> area yang boleh </w:t>
      </w:r>
      <w:r>
        <w:lastRenderedPageBreak/>
        <w:t xml:space="preserve">diakses oleh user. Middleware bekerja dengan melihat routing dan controller yang mana bisa mengakses model jika diperlukan. Nantinya arsitektur pada level aplikasi dapat dipecah lagi kedalam tiga bagian kecil arsitektur dimana terdapat arsitektur sistem role Super Admin, arsitektur sistem role Admin, dan arsitektur sistem role Staff.  Pembagian arsitektur sistem seperti ini bertujuan untuk membatasi fitur – fitur yang diberikan pada setiap role. Setiap karyawan akan diberikan role yang berbeda sesuai dengan tingkat jabatan masing – masing. </w:t>
      </w:r>
    </w:p>
    <w:p w14:paraId="279DDE60" w14:textId="77777777" w:rsidR="003F1588" w:rsidRDefault="003F1588" w:rsidP="00904514">
      <w:pPr>
        <w:rPr>
          <w:rFonts w:cs="Times New Roman"/>
          <w:szCs w:val="24"/>
        </w:rPr>
      </w:pPr>
    </w:p>
    <w:p w14:paraId="437B5805" w14:textId="72A68B69" w:rsidR="00904514" w:rsidRPr="00293117" w:rsidRDefault="00904514">
      <w:pPr>
        <w:pStyle w:val="STTSJudulSubBab"/>
        <w:numPr>
          <w:ilvl w:val="2"/>
          <w:numId w:val="12"/>
        </w:numPr>
        <w:rPr>
          <w:sz w:val="24"/>
          <w:szCs w:val="24"/>
        </w:rPr>
      </w:pPr>
      <w:r>
        <w:t>Arsitektur Sistem Super Admin</w:t>
      </w:r>
    </w:p>
    <w:p w14:paraId="2F7381E1" w14:textId="2453BF8C" w:rsidR="008A5C74" w:rsidRDefault="008A5C74" w:rsidP="008A5C74">
      <w:pPr>
        <w:pStyle w:val="Gambar"/>
      </w:pPr>
      <w:r>
        <w:drawing>
          <wp:inline distT="0" distB="0" distL="0" distR="0" wp14:anchorId="445D1020" wp14:editId="50C26B7E">
            <wp:extent cx="5040630" cy="2774950"/>
            <wp:effectExtent l="0" t="0" r="762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40630" cy="2774950"/>
                    </a:xfrm>
                    <a:prstGeom prst="rect">
                      <a:avLst/>
                    </a:prstGeom>
                    <a:noFill/>
                    <a:ln>
                      <a:noFill/>
                    </a:ln>
                  </pic:spPr>
                </pic:pic>
              </a:graphicData>
            </a:graphic>
          </wp:inline>
        </w:drawing>
      </w:r>
    </w:p>
    <w:p w14:paraId="5679E207" w14:textId="63A40461" w:rsidR="008A5C74" w:rsidRPr="003F1588" w:rsidRDefault="008A5C74" w:rsidP="008A5C74">
      <w:pPr>
        <w:pStyle w:val="GambarDesc"/>
      </w:pPr>
      <w:r w:rsidRPr="003F1588">
        <w:t>Gambar 4.</w:t>
      </w:r>
      <w:r>
        <w:t>2</w:t>
      </w:r>
      <w:r w:rsidRPr="003F1588">
        <w:br/>
      </w:r>
      <w:r>
        <w:t>Desain Arsitektur</w:t>
      </w:r>
      <w:r w:rsidR="005C0AB9">
        <w:t xml:space="preserve"> Sistem Super Admin</w:t>
      </w:r>
    </w:p>
    <w:p w14:paraId="28959710" w14:textId="77777777" w:rsidR="008A5C74" w:rsidRDefault="008A5C74" w:rsidP="008A5C74">
      <w:pPr>
        <w:ind w:firstLine="0"/>
      </w:pPr>
    </w:p>
    <w:p w14:paraId="1744B95F" w14:textId="4650CE39" w:rsidR="00904514" w:rsidRPr="00DA6FAA" w:rsidRDefault="00904514" w:rsidP="008A5C74">
      <w:r w:rsidRPr="00603F99">
        <w:t xml:space="preserve">Super Admin merupakan role dengan kepabilitas tertinggi karena Super Admin memiliki semua fitur yang ada pada aplikasi website ini. Super Admin dapat </w:t>
      </w:r>
      <w:r w:rsidR="008A5C74">
        <w:t>melakukan manajemen user, register user, manajemen departemen, manajemen stall, database master, tarik data spk, manajemen history, dan cek untuk checkout komponen</w:t>
      </w:r>
      <w:r w:rsidRPr="00603F99">
        <w:t xml:space="preserve">. Super Admin juga dapat menghapus user yang sudah ada. Super Admin juga dapat mengubah role dari setiap user yang ada, sebagai contoh Super Admin dapat mengubah role user A yang awalnya memiliki role Admin menjadi role Staff. Super Admin juga dapat mengubah departemen dari setiap user yang ada, sebagai </w:t>
      </w:r>
      <w:r w:rsidRPr="00603F99">
        <w:lastRenderedPageBreak/>
        <w:t xml:space="preserve">contoh user A dengan departemen Body Welding diubah ke departemen Painting Mini Bus. </w:t>
      </w:r>
    </w:p>
    <w:p w14:paraId="4288231D" w14:textId="77777777" w:rsidR="00904514" w:rsidRDefault="00904514" w:rsidP="008A5C74">
      <w:pPr>
        <w:rPr>
          <w:rFonts w:cs="Times New Roman"/>
          <w:szCs w:val="24"/>
        </w:rPr>
      </w:pPr>
      <w:r>
        <w:rPr>
          <w:rFonts w:cs="Times New Roman"/>
          <w:szCs w:val="24"/>
        </w:rPr>
        <w:t xml:space="preserve">Super Admin dapat menambahkan data Master baru yang berisikan tipe mobil, model mobil, tinggi mobil, pada departemen mana mobil akan diproses, pada stall berapa mobil akan diproses, dan jumlah stock. Super Admin juga dapat menambahkan parameter tambahan bila terdapat komponen yang tidak ada sebelumnya. Seluruh data tersebut disimpan berdasarkan parameter kode kit. Fitur berikutnya merupakan menarik data SPK yang nanti nya data – data tersebut akan berisi Nomor SPK, Nama Stall, Stall, Departemen, Status, dan Waktu Update terakhir. Super Admin juga dapat melakukan order dengan memasukkan nomor SPK, departemen, nama stall, dan stall. Super Admin juga dapat melihat seluruh history dari order yang dilakukan. </w:t>
      </w:r>
    </w:p>
    <w:p w14:paraId="7BB7F2D0" w14:textId="77777777" w:rsidR="00904514" w:rsidRPr="00437999" w:rsidRDefault="00904514" w:rsidP="00DA6FAA"/>
    <w:p w14:paraId="5AEB0940" w14:textId="02A219EA" w:rsidR="00904514" w:rsidRPr="005C0AB9" w:rsidRDefault="00904514">
      <w:pPr>
        <w:pStyle w:val="STTSJudulSubBab"/>
        <w:numPr>
          <w:ilvl w:val="2"/>
          <w:numId w:val="12"/>
        </w:numPr>
        <w:rPr>
          <w:sz w:val="24"/>
          <w:szCs w:val="24"/>
        </w:rPr>
      </w:pPr>
      <w:r w:rsidRPr="00DA6FAA">
        <w:t>Arsitektur Sistem Admin</w:t>
      </w:r>
    </w:p>
    <w:p w14:paraId="1FC8DC2F" w14:textId="3DE432AF" w:rsidR="005C0AB9" w:rsidRDefault="005C0AB9" w:rsidP="005C0AB9">
      <w:pPr>
        <w:pStyle w:val="Gambar"/>
        <w:rPr>
          <w:szCs w:val="24"/>
        </w:rPr>
      </w:pPr>
      <w:r>
        <w:drawing>
          <wp:inline distT="0" distB="0" distL="0" distR="0" wp14:anchorId="6A641A9E" wp14:editId="4CBB060E">
            <wp:extent cx="5040630" cy="2774950"/>
            <wp:effectExtent l="0" t="0" r="762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40630" cy="2774950"/>
                    </a:xfrm>
                    <a:prstGeom prst="rect">
                      <a:avLst/>
                    </a:prstGeom>
                    <a:noFill/>
                    <a:ln>
                      <a:noFill/>
                    </a:ln>
                  </pic:spPr>
                </pic:pic>
              </a:graphicData>
            </a:graphic>
          </wp:inline>
        </w:drawing>
      </w:r>
    </w:p>
    <w:p w14:paraId="08C63424" w14:textId="66290D80" w:rsidR="005C0AB9" w:rsidRPr="003F1588" w:rsidRDefault="005C0AB9" w:rsidP="005C0AB9">
      <w:pPr>
        <w:pStyle w:val="GambarDesc"/>
      </w:pPr>
      <w:r w:rsidRPr="003F1588">
        <w:t>Gambar 4.</w:t>
      </w:r>
      <w:r w:rsidR="00CC7A33">
        <w:t>3</w:t>
      </w:r>
      <w:r w:rsidRPr="003F1588">
        <w:br/>
      </w:r>
      <w:r>
        <w:t>Desain Arsitektur Sistem Admin</w:t>
      </w:r>
    </w:p>
    <w:p w14:paraId="12584870" w14:textId="77777777" w:rsidR="005C0AB9" w:rsidRPr="00DA6FAA" w:rsidRDefault="005C0AB9" w:rsidP="005C0AB9">
      <w:pPr>
        <w:pStyle w:val="STTSJudulSubBab"/>
        <w:ind w:left="0" w:firstLine="0"/>
        <w:rPr>
          <w:sz w:val="24"/>
          <w:szCs w:val="24"/>
        </w:rPr>
      </w:pPr>
    </w:p>
    <w:p w14:paraId="6A0395D0" w14:textId="00F3FC0F" w:rsidR="001D40DF" w:rsidRDefault="00904514" w:rsidP="001D40DF">
      <w:r>
        <w:t>Admin memiliki beberapa fitur penting</w:t>
      </w:r>
      <w:r w:rsidR="00BD3C17">
        <w:t xml:space="preserve"> yang dapat diakses seperti database master, tarik data SPK, history, dan cek</w:t>
      </w:r>
      <w:r>
        <w:t xml:space="preserve">. </w:t>
      </w:r>
      <w:r w:rsidR="00BD3C17">
        <w:t>Pada master, a</w:t>
      </w:r>
      <w:r>
        <w:t xml:space="preserve">dmin dapat menambahkan data </w:t>
      </w:r>
      <w:r w:rsidR="00BD3C17">
        <w:t>m</w:t>
      </w:r>
      <w:r>
        <w:t>aster baru</w:t>
      </w:r>
      <w:r w:rsidR="001D40DF">
        <w:t xml:space="preserve">. Hal yang harus diisi antara lain </w:t>
      </w:r>
      <w:r>
        <w:t xml:space="preserve">tipe mobil, model mobil, tinggi mobil, pada departemen mana mobil akan diproses, pada stall berapa mobil akan </w:t>
      </w:r>
      <w:r>
        <w:lastRenderedPageBreak/>
        <w:t>diproses, dan jumlah stock. Admin juga dapat menambahkan parameter tambahan bila terdapat komponen yang tidak ada sebelumnya.</w:t>
      </w:r>
      <w:r w:rsidR="001D40DF">
        <w:t xml:space="preserve"> </w:t>
      </w:r>
    </w:p>
    <w:p w14:paraId="017D6616" w14:textId="60FD21B9" w:rsidR="00904514" w:rsidRPr="001D40DF" w:rsidRDefault="00904514" w:rsidP="001D40DF">
      <w:r>
        <w:rPr>
          <w:rFonts w:cs="Times New Roman"/>
          <w:szCs w:val="24"/>
        </w:rPr>
        <w:t xml:space="preserve">Seluruh data tersebut disimpan berdasarkan parameter kode kit. Fitur berikutnya merupakan menarik data SPK yang nanti nya data – data tersebut akan berisi Nomor SPK, Nama Stall, Stall, Departemen, Status, dan Waktu Update terakhir. Admin juga dapat melakukan order dengan memasukkan nomor SPK, departemen, nama stall, dan stall. Super Admin juga dapat melihat seluruh history dari order yang dilakukan. </w:t>
      </w:r>
    </w:p>
    <w:p w14:paraId="42C20E98" w14:textId="77777777" w:rsidR="00904514" w:rsidRPr="009C3D74" w:rsidRDefault="00904514" w:rsidP="00904514">
      <w:pPr>
        <w:rPr>
          <w:rFonts w:cs="Times New Roman"/>
          <w:szCs w:val="24"/>
        </w:rPr>
      </w:pPr>
    </w:p>
    <w:p w14:paraId="2AAE7D79" w14:textId="2A2A3033" w:rsidR="00904514" w:rsidRPr="005C0AB9" w:rsidRDefault="00904514">
      <w:pPr>
        <w:pStyle w:val="STTSJudulSubBab"/>
        <w:numPr>
          <w:ilvl w:val="2"/>
          <w:numId w:val="12"/>
        </w:numPr>
        <w:rPr>
          <w:szCs w:val="24"/>
        </w:rPr>
      </w:pPr>
      <w:r>
        <w:t>Arsitektur Sistem Staff</w:t>
      </w:r>
    </w:p>
    <w:p w14:paraId="2F87CCA6" w14:textId="49D0538F" w:rsidR="005C0AB9" w:rsidRDefault="005C0AB9" w:rsidP="005C0AB9">
      <w:pPr>
        <w:pStyle w:val="Gambar"/>
        <w:rPr>
          <w:szCs w:val="24"/>
        </w:rPr>
      </w:pPr>
      <w:r>
        <w:drawing>
          <wp:inline distT="0" distB="0" distL="0" distR="0" wp14:anchorId="09635832" wp14:editId="01B1CC41">
            <wp:extent cx="5040630" cy="2774950"/>
            <wp:effectExtent l="0" t="0" r="762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40630" cy="2774950"/>
                    </a:xfrm>
                    <a:prstGeom prst="rect">
                      <a:avLst/>
                    </a:prstGeom>
                    <a:noFill/>
                    <a:ln>
                      <a:noFill/>
                    </a:ln>
                  </pic:spPr>
                </pic:pic>
              </a:graphicData>
            </a:graphic>
          </wp:inline>
        </w:drawing>
      </w:r>
    </w:p>
    <w:p w14:paraId="3C7F875D" w14:textId="2CAD5AC3" w:rsidR="005C0AB9" w:rsidRPr="003F1588" w:rsidRDefault="005C0AB9" w:rsidP="005C0AB9">
      <w:pPr>
        <w:pStyle w:val="GambarDesc"/>
      </w:pPr>
      <w:r w:rsidRPr="003F1588">
        <w:t>Gambar 4.</w:t>
      </w:r>
      <w:r w:rsidR="00CF42C5">
        <w:t>4</w:t>
      </w:r>
      <w:r w:rsidRPr="003F1588">
        <w:br/>
      </w:r>
      <w:r>
        <w:t>Desain Arsitektur Sistem Admin</w:t>
      </w:r>
    </w:p>
    <w:p w14:paraId="27CE85ED" w14:textId="77777777" w:rsidR="005C0AB9" w:rsidRPr="00DA6FAA" w:rsidRDefault="005C0AB9" w:rsidP="005C0AB9">
      <w:pPr>
        <w:pStyle w:val="Gambar"/>
        <w:jc w:val="both"/>
        <w:rPr>
          <w:szCs w:val="24"/>
        </w:rPr>
      </w:pPr>
    </w:p>
    <w:p w14:paraId="031067B9" w14:textId="7CC94F38" w:rsidR="00904514" w:rsidRPr="000742F4" w:rsidRDefault="00904514" w:rsidP="00DA6FAA">
      <w:r>
        <w:t>Role Staff memiliki fitur paling sedikit karena role ini digunakan oleh karyawan yang menggunakan komputer di lapangan. Fitur pertama dari Staff merupakan menarik data SPK yang nanti nya data – data tersebut akan berisi Nomor SPK, Nama Stall, Stall, Departemen, Status, dan Waktu Update terakhir. Staff juga dapat melakukan order dengan memasukkan nomor SPK</w:t>
      </w:r>
      <w:r w:rsidR="00E87DC3">
        <w:t xml:space="preserve"> dan mengakses halaman cek</w:t>
      </w:r>
      <w:r>
        <w:t xml:space="preserve">, departemen, nama stall, dan stall. Super Admin juga dapat melihat seluruh history dari order yang dilakukan. </w:t>
      </w:r>
    </w:p>
    <w:p w14:paraId="2767D2BD" w14:textId="77777777" w:rsidR="00904514" w:rsidRPr="00AC6A9A" w:rsidRDefault="00904514" w:rsidP="00DA6FAA"/>
    <w:p w14:paraId="4CC2E741" w14:textId="18C4E53A" w:rsidR="00DA142F" w:rsidRPr="00791489" w:rsidRDefault="00904514">
      <w:pPr>
        <w:pStyle w:val="STTSJudulSubBab"/>
        <w:numPr>
          <w:ilvl w:val="1"/>
          <w:numId w:val="12"/>
        </w:numPr>
        <w:ind w:left="720" w:hanging="720"/>
        <w:rPr>
          <w:sz w:val="24"/>
          <w:szCs w:val="24"/>
        </w:rPr>
      </w:pPr>
      <w:r>
        <w:lastRenderedPageBreak/>
        <w:t>Desain Database</w:t>
      </w:r>
    </w:p>
    <w:p w14:paraId="4EEDB235" w14:textId="4FFF37E2" w:rsidR="00DA142F" w:rsidRDefault="00DA142F" w:rsidP="00DA142F">
      <w:pPr>
        <w:pStyle w:val="STTSJudulSubBab"/>
        <w:ind w:left="0" w:firstLine="0"/>
        <w:rPr>
          <w:sz w:val="24"/>
          <w:szCs w:val="24"/>
        </w:rPr>
      </w:pPr>
      <w:r>
        <w:rPr>
          <w:noProof/>
          <w:sz w:val="24"/>
          <w:szCs w:val="24"/>
        </w:rPr>
        <w:drawing>
          <wp:inline distT="0" distB="0" distL="0" distR="0" wp14:anchorId="2D7B0794" wp14:editId="4E106A16">
            <wp:extent cx="5033010" cy="2282190"/>
            <wp:effectExtent l="19050" t="19050" r="15240" b="2286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3010" cy="2282190"/>
                    </a:xfrm>
                    <a:prstGeom prst="rect">
                      <a:avLst/>
                    </a:prstGeom>
                    <a:noFill/>
                    <a:ln>
                      <a:solidFill>
                        <a:schemeClr val="bg2">
                          <a:lumMod val="75000"/>
                        </a:schemeClr>
                      </a:solidFill>
                      <a:prstDash val="solid"/>
                    </a:ln>
                  </pic:spPr>
                </pic:pic>
              </a:graphicData>
            </a:graphic>
          </wp:inline>
        </w:drawing>
      </w:r>
    </w:p>
    <w:p w14:paraId="142DB7EA" w14:textId="47C1133D" w:rsidR="00DA142F" w:rsidRPr="002E51E9" w:rsidRDefault="00DA142F" w:rsidP="002E51E9">
      <w:pPr>
        <w:pStyle w:val="GambarDesc"/>
      </w:pPr>
      <w:r w:rsidRPr="002E51E9">
        <w:t>Gambar 4.</w:t>
      </w:r>
      <w:r w:rsidR="00A82AE1">
        <w:t>5</w:t>
      </w:r>
      <w:r w:rsidRPr="002E51E9">
        <w:br/>
        <w:t>Desain CDM</w:t>
      </w:r>
    </w:p>
    <w:p w14:paraId="51AFF2A4" w14:textId="65FC4EA6" w:rsidR="00DA142F" w:rsidRDefault="00DA142F" w:rsidP="00DA142F"/>
    <w:p w14:paraId="0D0FB93D" w14:textId="38F2468F" w:rsidR="00DA142F" w:rsidRDefault="00DA142F" w:rsidP="00DA142F">
      <w:r>
        <w:t xml:space="preserve">CDM (conceptual Data Model) membantu dalam memberikan gambaran sederhana dari desain database yang akan dibangun. Pada CDM ini akan digambarkan relasi yang sangat sederhana dan abstrak setidaknya mampu memberikan hubungan antar masing – masing tabel. Terlihat departemen memiliki hubungan dengan stall dimana departemen mempunyai akun dan stall. Kemudian tabel spk akan digunakan sebagai konversi dalam tabel konversi nantinya dan master kit sebagai result dari konversi. Account akan digunakan untuk mendeteksi apakah akun yang bersangkutan bisa mengakses hasil konversi dan stall digunakan sebagai parameter dalam konversi. </w:t>
      </w:r>
    </w:p>
    <w:p w14:paraId="6646F8CC" w14:textId="06B58100" w:rsidR="00DA142F" w:rsidRDefault="00DA142F" w:rsidP="00DA142F">
      <w:r>
        <w:t xml:space="preserve">Karena masih abstrak pada penggambaran CDM sebelumnya, setidaknya diperlukan bantuan untuk gambaran yang lebih jelas. Maka dari itu diperlukan gambaran PDM (Physical data Model) yang dapat menggambarkan setiap tabel dengan lebih jelas. Gambar PDM dapat dilihat pada gambar 4.6. Secara konsep mirip hanya saja attribut setiap tabel lebih kelihatan. Untuk penjelasan lanjut yang lebih detail untuk setiap tabelnya dapat dilihat pada sub bab 4.3 nantinya. </w:t>
      </w:r>
    </w:p>
    <w:p w14:paraId="7C2287EE" w14:textId="53C5B8BC" w:rsidR="00F345FB" w:rsidRDefault="00F345FB" w:rsidP="00DA142F"/>
    <w:p w14:paraId="634CE720" w14:textId="184BA6DF" w:rsidR="00F345FB" w:rsidRDefault="00F345FB" w:rsidP="00DA142F"/>
    <w:p w14:paraId="294D703C" w14:textId="77777777" w:rsidR="00F345FB" w:rsidRPr="00DA142F" w:rsidRDefault="00F345FB" w:rsidP="00DA142F"/>
    <w:p w14:paraId="5EB7F4EE" w14:textId="77777777" w:rsidR="00904514" w:rsidRDefault="00DA142F" w:rsidP="00DA142F">
      <w:pPr>
        <w:pStyle w:val="Gambar"/>
      </w:pPr>
      <w:r>
        <w:lastRenderedPageBreak/>
        <w:drawing>
          <wp:inline distT="0" distB="0" distL="0" distR="0" wp14:anchorId="133960DC" wp14:editId="78E40A49">
            <wp:extent cx="4643252" cy="3998909"/>
            <wp:effectExtent l="19050" t="19050" r="24130" b="209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47560" cy="4002619"/>
                    </a:xfrm>
                    <a:prstGeom prst="rect">
                      <a:avLst/>
                    </a:prstGeom>
                    <a:noFill/>
                    <a:ln>
                      <a:solidFill>
                        <a:schemeClr val="bg2">
                          <a:lumMod val="75000"/>
                        </a:schemeClr>
                      </a:solidFill>
                      <a:prstDash val="solid"/>
                    </a:ln>
                  </pic:spPr>
                </pic:pic>
              </a:graphicData>
            </a:graphic>
          </wp:inline>
        </w:drawing>
      </w:r>
    </w:p>
    <w:p w14:paraId="746289D7" w14:textId="3AE7305A" w:rsidR="00DA142F" w:rsidRPr="003F1588" w:rsidRDefault="00DA142F" w:rsidP="00DA142F">
      <w:pPr>
        <w:pStyle w:val="GambarDesc"/>
      </w:pPr>
      <w:r w:rsidRPr="003F1588">
        <w:t>Gambar 4.</w:t>
      </w:r>
      <w:r>
        <w:t>6</w:t>
      </w:r>
      <w:r w:rsidRPr="003F1588">
        <w:br/>
      </w:r>
      <w:r>
        <w:t>PDM Desain</w:t>
      </w:r>
    </w:p>
    <w:p w14:paraId="47D93F69" w14:textId="77777777" w:rsidR="00DA142F" w:rsidRDefault="00DA142F" w:rsidP="00DA142F">
      <w:pPr>
        <w:pStyle w:val="Gambar"/>
      </w:pPr>
    </w:p>
    <w:p w14:paraId="06B89476" w14:textId="1CA212EA" w:rsidR="00234D5C" w:rsidRDefault="00234D5C" w:rsidP="00234D5C">
      <w:r>
        <w:t xml:space="preserve">Di PT. Adiputro Wirasejati terdapat beberapa departemen pada divisi perakitan. Nantinya pembagian databasenya akan mengacu pada departemen dari akun user itu sendiri. Departemen diberikan akses database minimal 1 database dan bisa lebih dari itu. Saat ini di PT. Adiputro database dibagi berdasarkan tipe SPKnya yaitu SPK Bus dan SPK Mini Bus. Adapun pembagian manajemen database sebagai berikut: </w:t>
      </w:r>
    </w:p>
    <w:p w14:paraId="72242D02" w14:textId="77777777" w:rsidR="00234D5C" w:rsidRPr="001471AC" w:rsidRDefault="00234D5C" w:rsidP="00234D5C">
      <w:pPr>
        <w:pStyle w:val="BulletSubabAlphabet"/>
        <w:rPr>
          <w:bCs w:val="0"/>
        </w:rPr>
      </w:pPr>
      <w:r w:rsidRPr="001471AC">
        <w:rPr>
          <w:bCs w:val="0"/>
        </w:rPr>
        <w:t>SPK Bus</w:t>
      </w:r>
      <w:r>
        <w:rPr>
          <w:bCs w:val="0"/>
        </w:rPr>
        <w:tab/>
      </w:r>
    </w:p>
    <w:p w14:paraId="70DFA421" w14:textId="77777777" w:rsidR="00234D5C" w:rsidRDefault="00234D5C" w:rsidP="00234D5C">
      <w:pPr>
        <w:pStyle w:val="BulletParagraphwithoutindent"/>
      </w:pPr>
      <w:r>
        <w:t xml:space="preserve">SPK Bus adalah tipe SPK yang sekiranya modelnya dikatakan bus. Spesifikasinya sendiri bisa dilihat dari jumlah kursinya kadang bisa 60-80 kursi. Panjang mobilnya sendiri </w:t>
      </w:r>
      <w:proofErr w:type="gramStart"/>
      <w:r>
        <w:t>12 meter</w:t>
      </w:r>
      <w:proofErr w:type="gramEnd"/>
      <w:r>
        <w:t xml:space="preserve"> atau lebih. Departemen pada divisi yang memegang akses SPK bus adalah dibawah ini.</w:t>
      </w:r>
    </w:p>
    <w:p w14:paraId="4EA87050" w14:textId="77777777" w:rsidR="00234D5C" w:rsidRDefault="00234D5C" w:rsidP="00234D5C">
      <w:pPr>
        <w:pStyle w:val="BulletStyleLevel2"/>
      </w:pPr>
      <w:r>
        <w:t>Departemen Rangka Bus</w:t>
      </w:r>
    </w:p>
    <w:p w14:paraId="2EE97D50" w14:textId="77777777" w:rsidR="00234D5C" w:rsidRDefault="00234D5C" w:rsidP="00234D5C">
      <w:pPr>
        <w:pStyle w:val="BulletStyleLevel2"/>
      </w:pPr>
      <w:r w:rsidRPr="00DF5195">
        <w:rPr>
          <w:lang w:eastAsia="ja-JP"/>
        </w:rPr>
        <w:t>Departemen Paneling</w:t>
      </w:r>
    </w:p>
    <w:p w14:paraId="4E792E25" w14:textId="77777777" w:rsidR="00234D5C" w:rsidRDefault="00234D5C" w:rsidP="00234D5C">
      <w:pPr>
        <w:pStyle w:val="BulletStyleLevel2"/>
      </w:pPr>
      <w:r w:rsidRPr="00DF5195">
        <w:rPr>
          <w:lang w:eastAsia="ja-JP"/>
        </w:rPr>
        <w:lastRenderedPageBreak/>
        <w:t>Departemen Putty Bus</w:t>
      </w:r>
    </w:p>
    <w:p w14:paraId="19EC113E" w14:textId="77777777" w:rsidR="00234D5C" w:rsidRDefault="00234D5C" w:rsidP="00234D5C">
      <w:pPr>
        <w:pStyle w:val="BulletStyleLevel2"/>
      </w:pPr>
      <w:r w:rsidRPr="00031450">
        <w:rPr>
          <w:lang w:eastAsia="ja-JP"/>
        </w:rPr>
        <w:t>Departemen Painting Bus</w:t>
      </w:r>
    </w:p>
    <w:p w14:paraId="105E3C29" w14:textId="77777777" w:rsidR="00234D5C" w:rsidRDefault="00234D5C" w:rsidP="00234D5C">
      <w:pPr>
        <w:pStyle w:val="BulletStyleLevel2"/>
      </w:pPr>
      <w:r w:rsidRPr="00031450">
        <w:rPr>
          <w:lang w:eastAsia="ja-JP"/>
        </w:rPr>
        <w:t>Departemen Trimming Bus</w:t>
      </w:r>
    </w:p>
    <w:p w14:paraId="0A36B30F" w14:textId="77777777" w:rsidR="00234D5C" w:rsidRDefault="00234D5C" w:rsidP="00234D5C">
      <w:pPr>
        <w:pStyle w:val="BulletStyleLevel2"/>
      </w:pPr>
      <w:r w:rsidRPr="00031450">
        <w:rPr>
          <w:lang w:eastAsia="ja-JP"/>
        </w:rPr>
        <w:t>Departemen Finishing Bus</w:t>
      </w:r>
    </w:p>
    <w:p w14:paraId="6F8008D5" w14:textId="77777777" w:rsidR="00234D5C" w:rsidRDefault="00234D5C" w:rsidP="00234D5C">
      <w:pPr>
        <w:pStyle w:val="BulletStyleLevel2"/>
      </w:pPr>
      <w:r w:rsidRPr="00031450">
        <w:rPr>
          <w:lang w:eastAsia="ja-JP"/>
        </w:rPr>
        <w:t>Departemen Sub Assy Bus</w:t>
      </w:r>
    </w:p>
    <w:p w14:paraId="1DDFD109" w14:textId="77777777" w:rsidR="00234D5C" w:rsidRDefault="00234D5C" w:rsidP="00234D5C">
      <w:pPr>
        <w:pStyle w:val="BulletStyleLevel2"/>
      </w:pPr>
      <w:r>
        <w:rPr>
          <w:lang w:eastAsia="ja-JP"/>
        </w:rPr>
        <w:t>Departemen Other</w:t>
      </w:r>
    </w:p>
    <w:p w14:paraId="2E631146" w14:textId="77777777" w:rsidR="00234D5C" w:rsidRDefault="00234D5C" w:rsidP="00234D5C">
      <w:pPr>
        <w:pStyle w:val="BulletSubabAlphabet"/>
      </w:pPr>
      <w:r>
        <w:t>SPK Mini Bus</w:t>
      </w:r>
    </w:p>
    <w:p w14:paraId="299A7D74" w14:textId="77777777" w:rsidR="00234D5C" w:rsidRDefault="00234D5C" w:rsidP="00234D5C">
      <w:pPr>
        <w:pStyle w:val="BulletParagraphwithoutindent"/>
      </w:pPr>
      <w:r>
        <w:t xml:space="preserve">SPK Bus adalah tipe SPK yang sekiranya modelnya dikatakan bus. Spesifikasinya sendiri bisa dilihat dari jumlah kursinya kadang bisa 25-35 kursi. Panjang mobilnya sendiri </w:t>
      </w:r>
      <w:proofErr w:type="gramStart"/>
      <w:r>
        <w:t>7 meter</w:t>
      </w:r>
      <w:proofErr w:type="gramEnd"/>
      <w:r>
        <w:t xml:space="preserve"> sampai 8,5 meter. Departemen pada divisi yang memegang akses SPK mini bus adalah dibawah ini.</w:t>
      </w:r>
    </w:p>
    <w:p w14:paraId="26CB8882" w14:textId="77777777" w:rsidR="00234D5C" w:rsidRDefault="00234D5C" w:rsidP="00234D5C">
      <w:pPr>
        <w:pStyle w:val="BulletStyleLevel2"/>
      </w:pPr>
      <w:r>
        <w:t>Departemen Body Welding</w:t>
      </w:r>
    </w:p>
    <w:p w14:paraId="6940B3FF" w14:textId="77777777" w:rsidR="00234D5C" w:rsidRDefault="00234D5C" w:rsidP="00234D5C">
      <w:pPr>
        <w:pStyle w:val="BulletStyleLevel2"/>
      </w:pPr>
      <w:r>
        <w:t>Departemen Rangka Minibus</w:t>
      </w:r>
    </w:p>
    <w:p w14:paraId="7246367E" w14:textId="77777777" w:rsidR="00234D5C" w:rsidRDefault="00234D5C" w:rsidP="00234D5C">
      <w:pPr>
        <w:pStyle w:val="BulletStyleLevel2"/>
      </w:pPr>
      <w:r w:rsidRPr="00031450">
        <w:rPr>
          <w:lang w:eastAsia="ja-JP"/>
        </w:rPr>
        <w:t>Departemen Putty Minibus</w:t>
      </w:r>
    </w:p>
    <w:p w14:paraId="0AA57F74" w14:textId="77777777" w:rsidR="00234D5C" w:rsidRDefault="00234D5C" w:rsidP="00234D5C">
      <w:pPr>
        <w:pStyle w:val="BulletStyleLevel2"/>
      </w:pPr>
      <w:r w:rsidRPr="00031450">
        <w:rPr>
          <w:lang w:eastAsia="ja-JP"/>
        </w:rPr>
        <w:t>Departemen Painting Minibus</w:t>
      </w:r>
    </w:p>
    <w:p w14:paraId="0A174C67" w14:textId="77777777" w:rsidR="00234D5C" w:rsidRDefault="00234D5C" w:rsidP="00234D5C">
      <w:pPr>
        <w:pStyle w:val="BulletStyleLevel2"/>
      </w:pPr>
      <w:r w:rsidRPr="00031450">
        <w:rPr>
          <w:lang w:eastAsia="ja-JP"/>
        </w:rPr>
        <w:t>Departemen Trimming Minibus</w:t>
      </w:r>
    </w:p>
    <w:p w14:paraId="3ADAB4EE" w14:textId="77777777" w:rsidR="00234D5C" w:rsidRDefault="00234D5C" w:rsidP="00234D5C">
      <w:pPr>
        <w:pStyle w:val="BulletStyleLevel2"/>
      </w:pPr>
      <w:r w:rsidRPr="00031450">
        <w:rPr>
          <w:lang w:eastAsia="ja-JP"/>
        </w:rPr>
        <w:t>Departemen Finishing Minibus</w:t>
      </w:r>
    </w:p>
    <w:p w14:paraId="735BDA10" w14:textId="77777777" w:rsidR="00234D5C" w:rsidRDefault="00234D5C" w:rsidP="00234D5C">
      <w:pPr>
        <w:pStyle w:val="BulletStyleLevel2"/>
      </w:pPr>
      <w:r w:rsidRPr="00031450">
        <w:rPr>
          <w:lang w:eastAsia="ja-JP"/>
        </w:rPr>
        <w:t>Departemen Sub Assy Minibus</w:t>
      </w:r>
    </w:p>
    <w:p w14:paraId="3CC2580C" w14:textId="77777777" w:rsidR="00234D5C" w:rsidRDefault="00234D5C" w:rsidP="00873C51">
      <w:pPr>
        <w:ind w:firstLine="0"/>
        <w:rPr>
          <w:rFonts w:cs="Times New Roman"/>
          <w:szCs w:val="24"/>
        </w:rPr>
      </w:pPr>
    </w:p>
    <w:p w14:paraId="523C43A6" w14:textId="7AF641F0" w:rsidR="00904514" w:rsidRPr="00DA6FAA" w:rsidRDefault="00904514">
      <w:pPr>
        <w:pStyle w:val="STTSJudulBab"/>
        <w:numPr>
          <w:ilvl w:val="1"/>
          <w:numId w:val="12"/>
        </w:numPr>
        <w:ind w:left="720" w:hanging="720"/>
        <w:jc w:val="both"/>
        <w:rPr>
          <w:sz w:val="24"/>
          <w:szCs w:val="24"/>
        </w:rPr>
      </w:pPr>
      <w:r w:rsidRPr="00DA6FAA">
        <w:t>Struktur Tabel</w:t>
      </w:r>
    </w:p>
    <w:p w14:paraId="6CFC1470" w14:textId="77777777" w:rsidR="00904514" w:rsidRDefault="00904514" w:rsidP="00DA6FAA">
      <w:r>
        <w:t xml:space="preserve">Pada sub-bab ini akan dijelaskan mengenai properti atau atribut apa saja yang dimiliki oleh sebuah entitas atau tabel, dan penjelasan tentang sifat primary key, foreign key, dan sejenisnya pada setiap tabel. Dalam tabel ini juga akan terdapat field yang mencatat kapan baris dari tabel tersebut dibuat, diubah, dan dihapus. Berikut akan dijelaskan mengenai tabel yang ada pada aplikasi website PT. Adiputro Wirasejati. </w:t>
      </w:r>
    </w:p>
    <w:p w14:paraId="1DA9046D" w14:textId="5447B5FF" w:rsidR="00904514" w:rsidRDefault="00904514" w:rsidP="00DA6FAA">
      <w:r>
        <w:t xml:space="preserve">Database pada aplikasi website PT. Adiputro Wirasejati dibuat menggunakan MongoDB. MongoDB merupakan salah satu DBMS (Database Management System) NoSQL yang cukup populer digunakan dalam pengembangan website. Berbeda dengan DBMS lain yang berjenis SQL yang </w:t>
      </w:r>
      <w:r>
        <w:lastRenderedPageBreak/>
        <w:t xml:space="preserve">menyimpan data menggunakan relasi tabel, MongoDB menggunakan dokumen dengan format JSON. Sebagai satuan terkecil, dokumen akan berisi baris – baris data tanpa schema tertentu, tapi berupa struktur pasangan key-value. Key digunakan untuk melacak objek dengan (value) nilai yang bervariasi, seperti data angka, string, atau objek kompleks lainnya. Dengan format dokumen seperti ini, MongoDB mampu menampung data yang lebih bervariasi dan kompleks. Selain itu, developer juga bisa melakukan scale out database untuk meningkatkan kapasitas data tanpa mengganggu performa server. </w:t>
      </w:r>
    </w:p>
    <w:p w14:paraId="5E1DE482" w14:textId="77777777" w:rsidR="00DA6FAA" w:rsidRPr="00EC572A" w:rsidRDefault="00DA6FAA" w:rsidP="00DA6FAA"/>
    <w:p w14:paraId="781B8743" w14:textId="77777777" w:rsidR="00904514" w:rsidRDefault="00904514" w:rsidP="00DA6FAA">
      <w:pPr>
        <w:pStyle w:val="Gambar"/>
        <w:rPr>
          <w:rFonts w:cs="Times New Roman"/>
          <w:szCs w:val="24"/>
        </w:rPr>
      </w:pPr>
      <w:r>
        <w:drawing>
          <wp:inline distT="0" distB="0" distL="0" distR="0" wp14:anchorId="544B0C06" wp14:editId="4A3922BC">
            <wp:extent cx="3088256" cy="1874278"/>
            <wp:effectExtent l="19050" t="19050" r="17145"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22394" cy="1894996"/>
                    </a:xfrm>
                    <a:prstGeom prst="rect">
                      <a:avLst/>
                    </a:prstGeom>
                    <a:ln>
                      <a:solidFill>
                        <a:schemeClr val="bg2">
                          <a:lumMod val="75000"/>
                        </a:schemeClr>
                      </a:solidFill>
                    </a:ln>
                  </pic:spPr>
                </pic:pic>
              </a:graphicData>
            </a:graphic>
          </wp:inline>
        </w:drawing>
      </w:r>
    </w:p>
    <w:p w14:paraId="532101FC" w14:textId="3DE33EAC" w:rsidR="00904514" w:rsidRDefault="00904514" w:rsidP="00EE2393">
      <w:pPr>
        <w:pStyle w:val="GambarDesc"/>
      </w:pPr>
      <w:r w:rsidRPr="00F31897">
        <w:t>Gambar 4.</w:t>
      </w:r>
      <w:r w:rsidR="00B87167">
        <w:t>7</w:t>
      </w:r>
      <w:r w:rsidR="00DA6FAA">
        <w:br/>
      </w:r>
      <w:r w:rsidRPr="00F31897">
        <w:t>Tampilan MongoDB</w:t>
      </w:r>
    </w:p>
    <w:p w14:paraId="3D797F3D" w14:textId="77777777" w:rsidR="00DA6FAA" w:rsidRPr="00F31897" w:rsidRDefault="00DA6FAA" w:rsidP="00DA6FAA"/>
    <w:p w14:paraId="63A6E049" w14:textId="00A184DE" w:rsidR="00904514" w:rsidRDefault="00904514" w:rsidP="00265939">
      <w:r>
        <w:t>MongoDB mampu menampung lebih banyak data kompleks karena menggunakan skema tabel yang dinamis. Dengan skema data tersebut, MongoDB mampu menyimpan data yang lebih bervariasi, mulai data data terstruktur hingga tidak terstruktur. MongoDB sangat cocok digunakan dalam aplikasi website PT. Adiputro Wirasejati karena saat menambahkan data master bisa saja membutuhkan parameter dengan komponen yang bervariasi. Berikut akan dijelaskan secara detail mengenai tabel – tabel yang ada pada database aplikasi</w:t>
      </w:r>
      <w:r w:rsidR="00A54A7C">
        <w:t>.</w:t>
      </w:r>
    </w:p>
    <w:p w14:paraId="44AB3FB7" w14:textId="77777777" w:rsidR="00265939" w:rsidRPr="00FD7BE1" w:rsidRDefault="00265939" w:rsidP="00265939"/>
    <w:p w14:paraId="13F74E2D" w14:textId="77777777" w:rsidR="00904514" w:rsidRPr="00EE2393" w:rsidRDefault="00904514" w:rsidP="00EE2393">
      <w:pPr>
        <w:pStyle w:val="captionTable"/>
      </w:pPr>
      <w:r w:rsidRPr="00EE2393">
        <w:t>Tabel 4.1</w:t>
      </w:r>
    </w:p>
    <w:p w14:paraId="4B4872D8" w14:textId="5C21AF0D" w:rsidR="00904514" w:rsidRPr="00EE2393" w:rsidRDefault="00904514" w:rsidP="00EE2393">
      <w:pPr>
        <w:pStyle w:val="captionTable"/>
      </w:pPr>
      <w:r w:rsidRPr="00EE2393">
        <w:t>Tabel Accounts_DB</w:t>
      </w:r>
    </w:p>
    <w:tbl>
      <w:tblPr>
        <w:tblStyle w:val="TableGrid"/>
        <w:tblW w:w="5000" w:type="pct"/>
        <w:jc w:val="center"/>
        <w:tblLook w:val="04A0" w:firstRow="1" w:lastRow="0" w:firstColumn="1" w:lastColumn="0" w:noHBand="0" w:noVBand="1"/>
      </w:tblPr>
      <w:tblGrid>
        <w:gridCol w:w="561"/>
        <w:gridCol w:w="2030"/>
        <w:gridCol w:w="1938"/>
        <w:gridCol w:w="1557"/>
        <w:gridCol w:w="1842"/>
      </w:tblGrid>
      <w:tr w:rsidR="00DA6FAA" w14:paraId="63AB1BA5" w14:textId="77777777" w:rsidTr="00815018">
        <w:trPr>
          <w:trHeight w:val="227"/>
          <w:jc w:val="center"/>
        </w:trPr>
        <w:tc>
          <w:tcPr>
            <w:tcW w:w="354" w:type="pct"/>
            <w:vAlign w:val="center"/>
          </w:tcPr>
          <w:p w14:paraId="356AB052" w14:textId="77777777" w:rsidR="00904514" w:rsidRPr="00243776" w:rsidRDefault="00904514" w:rsidP="00EE2393">
            <w:pPr>
              <w:pStyle w:val="ListParagraph"/>
              <w:ind w:left="0" w:right="-104" w:firstLine="0"/>
              <w:jc w:val="center"/>
              <w:rPr>
                <w:rFonts w:cs="Times New Roman"/>
                <w:b/>
                <w:bCs/>
                <w:szCs w:val="24"/>
              </w:rPr>
            </w:pPr>
            <w:r w:rsidRPr="00243776">
              <w:rPr>
                <w:rFonts w:cs="Times New Roman"/>
                <w:b/>
                <w:bCs/>
                <w:szCs w:val="24"/>
              </w:rPr>
              <w:t>No</w:t>
            </w:r>
          </w:p>
        </w:tc>
        <w:tc>
          <w:tcPr>
            <w:tcW w:w="1280" w:type="pct"/>
            <w:vAlign w:val="center"/>
          </w:tcPr>
          <w:p w14:paraId="58FB0A30" w14:textId="77777777" w:rsidR="00904514" w:rsidRPr="00243776" w:rsidRDefault="00904514" w:rsidP="00EE2393">
            <w:pPr>
              <w:pStyle w:val="ListParagraph"/>
              <w:ind w:left="0" w:firstLine="0"/>
              <w:jc w:val="center"/>
              <w:rPr>
                <w:rFonts w:cs="Times New Roman"/>
                <w:b/>
                <w:bCs/>
                <w:szCs w:val="24"/>
              </w:rPr>
            </w:pPr>
            <w:r w:rsidRPr="00243776">
              <w:rPr>
                <w:rFonts w:cs="Times New Roman"/>
                <w:b/>
                <w:bCs/>
                <w:szCs w:val="24"/>
              </w:rPr>
              <w:t>Kolom</w:t>
            </w:r>
          </w:p>
        </w:tc>
        <w:tc>
          <w:tcPr>
            <w:tcW w:w="1222" w:type="pct"/>
            <w:vAlign w:val="center"/>
          </w:tcPr>
          <w:p w14:paraId="31C2A975" w14:textId="77777777" w:rsidR="00904514" w:rsidRPr="00243776" w:rsidRDefault="00904514" w:rsidP="00EE2393">
            <w:pPr>
              <w:pStyle w:val="ListParagraph"/>
              <w:ind w:left="0" w:firstLine="0"/>
              <w:jc w:val="center"/>
              <w:rPr>
                <w:rFonts w:cs="Times New Roman"/>
                <w:b/>
                <w:bCs/>
                <w:szCs w:val="24"/>
              </w:rPr>
            </w:pPr>
            <w:r w:rsidRPr="00243776">
              <w:rPr>
                <w:rFonts w:cs="Times New Roman"/>
                <w:b/>
                <w:bCs/>
                <w:szCs w:val="24"/>
              </w:rPr>
              <w:t>Tipe</w:t>
            </w:r>
          </w:p>
        </w:tc>
        <w:tc>
          <w:tcPr>
            <w:tcW w:w="982" w:type="pct"/>
            <w:vAlign w:val="center"/>
          </w:tcPr>
          <w:p w14:paraId="13EBB510" w14:textId="77777777" w:rsidR="00904514" w:rsidRPr="00243776" w:rsidRDefault="00904514" w:rsidP="00EE2393">
            <w:pPr>
              <w:pStyle w:val="ListParagraph"/>
              <w:ind w:left="0" w:firstLine="35"/>
              <w:jc w:val="center"/>
              <w:rPr>
                <w:rFonts w:cs="Times New Roman"/>
                <w:b/>
                <w:bCs/>
                <w:szCs w:val="24"/>
              </w:rPr>
            </w:pPr>
            <w:r w:rsidRPr="00243776">
              <w:rPr>
                <w:rFonts w:cs="Times New Roman"/>
                <w:b/>
                <w:bCs/>
                <w:szCs w:val="24"/>
              </w:rPr>
              <w:t>Constraint</w:t>
            </w:r>
          </w:p>
        </w:tc>
        <w:tc>
          <w:tcPr>
            <w:tcW w:w="1162" w:type="pct"/>
            <w:vAlign w:val="center"/>
          </w:tcPr>
          <w:p w14:paraId="548DEC32" w14:textId="77777777" w:rsidR="00904514" w:rsidRPr="00243776" w:rsidRDefault="00904514" w:rsidP="00EE2393">
            <w:pPr>
              <w:pStyle w:val="ListParagraph"/>
              <w:ind w:left="0" w:firstLine="0"/>
              <w:jc w:val="center"/>
              <w:rPr>
                <w:rFonts w:cs="Times New Roman"/>
                <w:b/>
                <w:bCs/>
                <w:szCs w:val="24"/>
              </w:rPr>
            </w:pPr>
            <w:r w:rsidRPr="00243776">
              <w:rPr>
                <w:rFonts w:cs="Times New Roman"/>
                <w:b/>
                <w:bCs/>
                <w:szCs w:val="24"/>
              </w:rPr>
              <w:t>Keterangan</w:t>
            </w:r>
          </w:p>
        </w:tc>
      </w:tr>
      <w:tr w:rsidR="00DA6FAA" w14:paraId="22925C1A" w14:textId="77777777" w:rsidTr="00815018">
        <w:trPr>
          <w:trHeight w:val="227"/>
          <w:jc w:val="center"/>
        </w:trPr>
        <w:tc>
          <w:tcPr>
            <w:tcW w:w="354" w:type="pct"/>
            <w:vAlign w:val="center"/>
          </w:tcPr>
          <w:p w14:paraId="36506ED8" w14:textId="77777777" w:rsidR="00904514" w:rsidRDefault="00904514" w:rsidP="00EE2393">
            <w:pPr>
              <w:pStyle w:val="ListParagraph"/>
              <w:spacing w:line="240" w:lineRule="auto"/>
              <w:ind w:left="0" w:right="-104" w:firstLine="0"/>
              <w:jc w:val="center"/>
              <w:rPr>
                <w:rFonts w:cs="Times New Roman"/>
                <w:szCs w:val="24"/>
              </w:rPr>
            </w:pPr>
            <w:r>
              <w:rPr>
                <w:rFonts w:cs="Times New Roman"/>
                <w:szCs w:val="24"/>
              </w:rPr>
              <w:t>1</w:t>
            </w:r>
          </w:p>
        </w:tc>
        <w:tc>
          <w:tcPr>
            <w:tcW w:w="1280" w:type="pct"/>
            <w:vAlign w:val="center"/>
          </w:tcPr>
          <w:p w14:paraId="46B92F82"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account_id</w:t>
            </w:r>
          </w:p>
        </w:tc>
        <w:tc>
          <w:tcPr>
            <w:tcW w:w="1222" w:type="pct"/>
            <w:vAlign w:val="center"/>
          </w:tcPr>
          <w:p w14:paraId="49605C4D" w14:textId="74D1A495" w:rsidR="00904514" w:rsidRDefault="00A94C91" w:rsidP="00EE2393">
            <w:pPr>
              <w:pStyle w:val="ListParagraph"/>
              <w:spacing w:line="240" w:lineRule="auto"/>
              <w:ind w:left="0" w:firstLine="0"/>
              <w:jc w:val="center"/>
              <w:rPr>
                <w:rFonts w:cs="Times New Roman"/>
                <w:szCs w:val="24"/>
              </w:rPr>
            </w:pPr>
            <w:r>
              <w:rPr>
                <w:rFonts w:cs="Times New Roman"/>
                <w:szCs w:val="24"/>
              </w:rPr>
              <w:t>OBJECT_ID</w:t>
            </w:r>
          </w:p>
        </w:tc>
        <w:tc>
          <w:tcPr>
            <w:tcW w:w="982" w:type="pct"/>
            <w:vAlign w:val="center"/>
          </w:tcPr>
          <w:p w14:paraId="10C1DA28" w14:textId="214CB15A" w:rsidR="00904514" w:rsidRDefault="00A81178" w:rsidP="00EE2393">
            <w:pPr>
              <w:pStyle w:val="ListParagraph"/>
              <w:spacing w:line="240" w:lineRule="auto"/>
              <w:ind w:left="0" w:firstLine="35"/>
              <w:jc w:val="center"/>
              <w:rPr>
                <w:rFonts w:cs="Times New Roman"/>
                <w:szCs w:val="24"/>
              </w:rPr>
            </w:pPr>
            <w:r>
              <w:rPr>
                <w:rFonts w:cs="Times New Roman"/>
                <w:szCs w:val="24"/>
              </w:rPr>
              <w:t>Primary Key</w:t>
            </w:r>
          </w:p>
        </w:tc>
        <w:tc>
          <w:tcPr>
            <w:tcW w:w="1162" w:type="pct"/>
            <w:vAlign w:val="center"/>
          </w:tcPr>
          <w:p w14:paraId="77DADE62"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auto increment</w:t>
            </w:r>
          </w:p>
        </w:tc>
      </w:tr>
      <w:tr w:rsidR="00DA6FAA" w14:paraId="5910193E" w14:textId="77777777" w:rsidTr="00815018">
        <w:trPr>
          <w:trHeight w:val="227"/>
          <w:jc w:val="center"/>
        </w:trPr>
        <w:tc>
          <w:tcPr>
            <w:tcW w:w="354" w:type="pct"/>
            <w:vAlign w:val="center"/>
          </w:tcPr>
          <w:p w14:paraId="63E406B8" w14:textId="77777777" w:rsidR="00904514" w:rsidRDefault="00904514" w:rsidP="00EE2393">
            <w:pPr>
              <w:pStyle w:val="ListParagraph"/>
              <w:spacing w:line="240" w:lineRule="auto"/>
              <w:ind w:left="0" w:right="-104" w:firstLine="0"/>
              <w:jc w:val="center"/>
              <w:rPr>
                <w:rFonts w:cs="Times New Roman"/>
                <w:szCs w:val="24"/>
              </w:rPr>
            </w:pPr>
            <w:r>
              <w:rPr>
                <w:rFonts w:cs="Times New Roman"/>
                <w:szCs w:val="24"/>
              </w:rPr>
              <w:t>2</w:t>
            </w:r>
          </w:p>
        </w:tc>
        <w:tc>
          <w:tcPr>
            <w:tcW w:w="1280" w:type="pct"/>
            <w:vAlign w:val="center"/>
          </w:tcPr>
          <w:p w14:paraId="3DE2A04E"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account_username</w:t>
            </w:r>
          </w:p>
        </w:tc>
        <w:tc>
          <w:tcPr>
            <w:tcW w:w="1222" w:type="pct"/>
            <w:vAlign w:val="center"/>
          </w:tcPr>
          <w:p w14:paraId="3A2C938C" w14:textId="4BFD9FFA" w:rsidR="00904514" w:rsidRDefault="00265939" w:rsidP="00EE2393">
            <w:pPr>
              <w:pStyle w:val="ListParagraph"/>
              <w:spacing w:line="240" w:lineRule="auto"/>
              <w:ind w:left="0" w:firstLine="0"/>
              <w:jc w:val="center"/>
              <w:rPr>
                <w:rFonts w:cs="Times New Roman"/>
                <w:szCs w:val="24"/>
              </w:rPr>
            </w:pPr>
            <w:proofErr w:type="gramStart"/>
            <w:r>
              <w:rPr>
                <w:rFonts w:cs="Times New Roman"/>
                <w:szCs w:val="24"/>
              </w:rPr>
              <w:t>VARCHAR(</w:t>
            </w:r>
            <w:proofErr w:type="gramEnd"/>
            <w:r>
              <w:rPr>
                <w:rFonts w:cs="Times New Roman"/>
                <w:szCs w:val="24"/>
              </w:rPr>
              <w:t>255)</w:t>
            </w:r>
          </w:p>
        </w:tc>
        <w:tc>
          <w:tcPr>
            <w:tcW w:w="982" w:type="pct"/>
            <w:vAlign w:val="center"/>
          </w:tcPr>
          <w:p w14:paraId="5B253913" w14:textId="77777777" w:rsidR="00904514" w:rsidRDefault="00904514" w:rsidP="00EE2393">
            <w:pPr>
              <w:pStyle w:val="ListParagraph"/>
              <w:spacing w:line="240" w:lineRule="auto"/>
              <w:ind w:left="0" w:firstLine="35"/>
              <w:jc w:val="center"/>
              <w:rPr>
                <w:rFonts w:cs="Times New Roman"/>
                <w:szCs w:val="24"/>
              </w:rPr>
            </w:pPr>
            <w:r>
              <w:rPr>
                <w:rFonts w:cs="Times New Roman"/>
                <w:szCs w:val="24"/>
              </w:rPr>
              <w:t>NOT NULL</w:t>
            </w:r>
          </w:p>
        </w:tc>
        <w:tc>
          <w:tcPr>
            <w:tcW w:w="1162" w:type="pct"/>
            <w:vAlign w:val="center"/>
          </w:tcPr>
          <w:p w14:paraId="3E0B783A" w14:textId="77777777" w:rsidR="00904514" w:rsidRDefault="00904514" w:rsidP="00EE2393">
            <w:pPr>
              <w:pStyle w:val="ListParagraph"/>
              <w:spacing w:line="240" w:lineRule="auto"/>
              <w:ind w:left="0" w:firstLine="0"/>
              <w:jc w:val="center"/>
              <w:rPr>
                <w:rFonts w:cs="Times New Roman"/>
                <w:szCs w:val="24"/>
              </w:rPr>
            </w:pPr>
          </w:p>
        </w:tc>
      </w:tr>
      <w:tr w:rsidR="00DA6FAA" w14:paraId="445BED13" w14:textId="77777777" w:rsidTr="00815018">
        <w:trPr>
          <w:trHeight w:val="227"/>
          <w:jc w:val="center"/>
        </w:trPr>
        <w:tc>
          <w:tcPr>
            <w:tcW w:w="354" w:type="pct"/>
            <w:vAlign w:val="center"/>
          </w:tcPr>
          <w:p w14:paraId="59A54700" w14:textId="77777777" w:rsidR="00904514" w:rsidRDefault="00904514" w:rsidP="00EE2393">
            <w:pPr>
              <w:pStyle w:val="ListParagraph"/>
              <w:spacing w:line="240" w:lineRule="auto"/>
              <w:ind w:left="0" w:right="-104" w:firstLine="0"/>
              <w:jc w:val="center"/>
              <w:rPr>
                <w:rFonts w:cs="Times New Roman"/>
                <w:szCs w:val="24"/>
              </w:rPr>
            </w:pPr>
            <w:r>
              <w:rPr>
                <w:rFonts w:cs="Times New Roman"/>
                <w:szCs w:val="24"/>
              </w:rPr>
              <w:t>3</w:t>
            </w:r>
          </w:p>
        </w:tc>
        <w:tc>
          <w:tcPr>
            <w:tcW w:w="1280" w:type="pct"/>
            <w:vAlign w:val="center"/>
          </w:tcPr>
          <w:p w14:paraId="34A19EEC"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account_password</w:t>
            </w:r>
          </w:p>
        </w:tc>
        <w:tc>
          <w:tcPr>
            <w:tcW w:w="1222" w:type="pct"/>
            <w:vAlign w:val="center"/>
          </w:tcPr>
          <w:p w14:paraId="375A87FF" w14:textId="7EE31FC7" w:rsidR="00904514" w:rsidRDefault="00265939" w:rsidP="00EE2393">
            <w:pPr>
              <w:pStyle w:val="ListParagraph"/>
              <w:spacing w:line="240" w:lineRule="auto"/>
              <w:ind w:left="0" w:firstLine="0"/>
              <w:jc w:val="center"/>
              <w:rPr>
                <w:rFonts w:cs="Times New Roman"/>
                <w:szCs w:val="24"/>
              </w:rPr>
            </w:pPr>
            <w:proofErr w:type="gramStart"/>
            <w:r>
              <w:rPr>
                <w:rFonts w:cs="Times New Roman"/>
                <w:szCs w:val="24"/>
              </w:rPr>
              <w:t>VARCHAR(</w:t>
            </w:r>
            <w:proofErr w:type="gramEnd"/>
            <w:r>
              <w:rPr>
                <w:rFonts w:cs="Times New Roman"/>
                <w:szCs w:val="24"/>
              </w:rPr>
              <w:t>255)</w:t>
            </w:r>
          </w:p>
        </w:tc>
        <w:tc>
          <w:tcPr>
            <w:tcW w:w="982" w:type="pct"/>
            <w:vAlign w:val="center"/>
          </w:tcPr>
          <w:p w14:paraId="27200752" w14:textId="77777777" w:rsidR="00904514" w:rsidRDefault="00904514" w:rsidP="00EE2393">
            <w:pPr>
              <w:pStyle w:val="ListParagraph"/>
              <w:spacing w:line="240" w:lineRule="auto"/>
              <w:ind w:left="0" w:firstLine="35"/>
              <w:jc w:val="center"/>
              <w:rPr>
                <w:rFonts w:cs="Times New Roman"/>
                <w:szCs w:val="24"/>
              </w:rPr>
            </w:pPr>
            <w:r>
              <w:rPr>
                <w:rFonts w:cs="Times New Roman"/>
                <w:szCs w:val="24"/>
              </w:rPr>
              <w:t>NOT NULL</w:t>
            </w:r>
          </w:p>
        </w:tc>
        <w:tc>
          <w:tcPr>
            <w:tcW w:w="1162" w:type="pct"/>
            <w:vAlign w:val="center"/>
          </w:tcPr>
          <w:p w14:paraId="12C5ABC9" w14:textId="77777777" w:rsidR="00904514" w:rsidRDefault="00904514" w:rsidP="00EE2393">
            <w:pPr>
              <w:pStyle w:val="ListParagraph"/>
              <w:spacing w:line="240" w:lineRule="auto"/>
              <w:ind w:left="0" w:firstLine="0"/>
              <w:jc w:val="center"/>
              <w:rPr>
                <w:rFonts w:cs="Times New Roman"/>
                <w:szCs w:val="24"/>
              </w:rPr>
            </w:pPr>
          </w:p>
        </w:tc>
      </w:tr>
      <w:tr w:rsidR="00DA6FAA" w14:paraId="5A378489" w14:textId="77777777" w:rsidTr="00815018">
        <w:trPr>
          <w:trHeight w:val="227"/>
          <w:jc w:val="center"/>
        </w:trPr>
        <w:tc>
          <w:tcPr>
            <w:tcW w:w="354" w:type="pct"/>
            <w:vAlign w:val="center"/>
          </w:tcPr>
          <w:p w14:paraId="15A2CE71" w14:textId="77777777" w:rsidR="00904514" w:rsidRDefault="00904514" w:rsidP="00EE2393">
            <w:pPr>
              <w:pStyle w:val="ListParagraph"/>
              <w:spacing w:line="240" w:lineRule="auto"/>
              <w:ind w:left="0" w:right="-104" w:firstLine="0"/>
              <w:jc w:val="center"/>
              <w:rPr>
                <w:rFonts w:cs="Times New Roman"/>
                <w:szCs w:val="24"/>
              </w:rPr>
            </w:pPr>
            <w:r>
              <w:rPr>
                <w:rFonts w:cs="Times New Roman"/>
                <w:szCs w:val="24"/>
              </w:rPr>
              <w:lastRenderedPageBreak/>
              <w:t>4</w:t>
            </w:r>
          </w:p>
        </w:tc>
        <w:tc>
          <w:tcPr>
            <w:tcW w:w="1280" w:type="pct"/>
            <w:vAlign w:val="center"/>
          </w:tcPr>
          <w:p w14:paraId="21D6850B"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account_privileges</w:t>
            </w:r>
          </w:p>
        </w:tc>
        <w:tc>
          <w:tcPr>
            <w:tcW w:w="1222" w:type="pct"/>
            <w:vAlign w:val="center"/>
          </w:tcPr>
          <w:p w14:paraId="3DBAAF1E"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OBJECT</w:t>
            </w:r>
          </w:p>
        </w:tc>
        <w:tc>
          <w:tcPr>
            <w:tcW w:w="982" w:type="pct"/>
            <w:vAlign w:val="center"/>
          </w:tcPr>
          <w:p w14:paraId="3DDCED9C" w14:textId="77777777" w:rsidR="00904514" w:rsidRDefault="00904514" w:rsidP="00EE2393">
            <w:pPr>
              <w:pStyle w:val="ListParagraph"/>
              <w:spacing w:line="240" w:lineRule="auto"/>
              <w:ind w:left="0" w:firstLine="35"/>
              <w:jc w:val="center"/>
              <w:rPr>
                <w:rFonts w:cs="Times New Roman"/>
                <w:szCs w:val="24"/>
              </w:rPr>
            </w:pPr>
            <w:r>
              <w:rPr>
                <w:rFonts w:cs="Times New Roman"/>
                <w:szCs w:val="24"/>
              </w:rPr>
              <w:t>NOT NULL</w:t>
            </w:r>
          </w:p>
        </w:tc>
        <w:tc>
          <w:tcPr>
            <w:tcW w:w="1162" w:type="pct"/>
            <w:vAlign w:val="center"/>
          </w:tcPr>
          <w:p w14:paraId="5F946019" w14:textId="77777777" w:rsidR="00904514" w:rsidRDefault="00904514" w:rsidP="00EE2393">
            <w:pPr>
              <w:pStyle w:val="ListParagraph"/>
              <w:spacing w:line="240" w:lineRule="auto"/>
              <w:ind w:left="0" w:firstLine="0"/>
              <w:jc w:val="center"/>
              <w:rPr>
                <w:rFonts w:cs="Times New Roman"/>
                <w:szCs w:val="24"/>
              </w:rPr>
            </w:pPr>
          </w:p>
        </w:tc>
      </w:tr>
      <w:tr w:rsidR="00DA6FAA" w14:paraId="75A9EF3B" w14:textId="77777777" w:rsidTr="00815018">
        <w:trPr>
          <w:trHeight w:val="227"/>
          <w:jc w:val="center"/>
        </w:trPr>
        <w:tc>
          <w:tcPr>
            <w:tcW w:w="354" w:type="pct"/>
            <w:vAlign w:val="center"/>
          </w:tcPr>
          <w:p w14:paraId="1EE4535D" w14:textId="77777777" w:rsidR="00904514" w:rsidRDefault="00904514" w:rsidP="00EE2393">
            <w:pPr>
              <w:pStyle w:val="ListParagraph"/>
              <w:spacing w:line="240" w:lineRule="auto"/>
              <w:ind w:left="0" w:right="-104" w:firstLine="0"/>
              <w:jc w:val="center"/>
              <w:rPr>
                <w:rFonts w:cs="Times New Roman"/>
                <w:szCs w:val="24"/>
              </w:rPr>
            </w:pPr>
            <w:r>
              <w:rPr>
                <w:rFonts w:cs="Times New Roman"/>
                <w:szCs w:val="24"/>
              </w:rPr>
              <w:t>5</w:t>
            </w:r>
          </w:p>
        </w:tc>
        <w:tc>
          <w:tcPr>
            <w:tcW w:w="1280" w:type="pct"/>
            <w:vAlign w:val="center"/>
          </w:tcPr>
          <w:p w14:paraId="385ED739"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account_active</w:t>
            </w:r>
          </w:p>
        </w:tc>
        <w:tc>
          <w:tcPr>
            <w:tcW w:w="1222" w:type="pct"/>
            <w:vAlign w:val="center"/>
          </w:tcPr>
          <w:p w14:paraId="297387A4" w14:textId="42D1692A" w:rsidR="00904514" w:rsidRDefault="00265939" w:rsidP="00265939">
            <w:pPr>
              <w:pStyle w:val="ListParagraph"/>
              <w:spacing w:line="240" w:lineRule="auto"/>
              <w:ind w:left="0" w:firstLine="0"/>
              <w:rPr>
                <w:rFonts w:cs="Times New Roman"/>
                <w:szCs w:val="24"/>
              </w:rPr>
            </w:pPr>
            <w:proofErr w:type="gramStart"/>
            <w:r>
              <w:rPr>
                <w:rFonts w:cs="Times New Roman"/>
                <w:szCs w:val="24"/>
              </w:rPr>
              <w:t>VARCHAR(</w:t>
            </w:r>
            <w:proofErr w:type="gramEnd"/>
            <w:r>
              <w:rPr>
                <w:rFonts w:cs="Times New Roman"/>
                <w:szCs w:val="24"/>
              </w:rPr>
              <w:t>255)</w:t>
            </w:r>
          </w:p>
        </w:tc>
        <w:tc>
          <w:tcPr>
            <w:tcW w:w="982" w:type="pct"/>
            <w:vAlign w:val="center"/>
          </w:tcPr>
          <w:p w14:paraId="50276190" w14:textId="77777777" w:rsidR="00904514" w:rsidRDefault="00904514" w:rsidP="00EE2393">
            <w:pPr>
              <w:pStyle w:val="ListParagraph"/>
              <w:spacing w:line="240" w:lineRule="auto"/>
              <w:ind w:left="0" w:firstLine="35"/>
              <w:jc w:val="center"/>
              <w:rPr>
                <w:rFonts w:cs="Times New Roman"/>
                <w:szCs w:val="24"/>
              </w:rPr>
            </w:pPr>
            <w:r>
              <w:rPr>
                <w:rFonts w:cs="Times New Roman"/>
                <w:szCs w:val="24"/>
              </w:rPr>
              <w:t>NOT NULL</w:t>
            </w:r>
          </w:p>
        </w:tc>
        <w:tc>
          <w:tcPr>
            <w:tcW w:w="1162" w:type="pct"/>
            <w:vAlign w:val="center"/>
          </w:tcPr>
          <w:p w14:paraId="11D6B9FE" w14:textId="77777777" w:rsidR="00904514" w:rsidRDefault="00904514" w:rsidP="00EE2393">
            <w:pPr>
              <w:pStyle w:val="ListParagraph"/>
              <w:spacing w:line="240" w:lineRule="auto"/>
              <w:ind w:left="0" w:firstLine="0"/>
              <w:jc w:val="center"/>
              <w:rPr>
                <w:rFonts w:cs="Times New Roman"/>
                <w:szCs w:val="24"/>
              </w:rPr>
            </w:pPr>
          </w:p>
        </w:tc>
      </w:tr>
      <w:tr w:rsidR="00DA6FAA" w14:paraId="769DD6BF" w14:textId="77777777" w:rsidTr="00815018">
        <w:trPr>
          <w:trHeight w:val="227"/>
          <w:jc w:val="center"/>
        </w:trPr>
        <w:tc>
          <w:tcPr>
            <w:tcW w:w="354" w:type="pct"/>
            <w:vAlign w:val="center"/>
          </w:tcPr>
          <w:p w14:paraId="134B9FD9" w14:textId="77777777" w:rsidR="00904514" w:rsidRDefault="00904514" w:rsidP="00EE2393">
            <w:pPr>
              <w:pStyle w:val="ListParagraph"/>
              <w:spacing w:line="240" w:lineRule="auto"/>
              <w:ind w:left="0" w:right="-104" w:firstLine="0"/>
              <w:jc w:val="center"/>
              <w:rPr>
                <w:rFonts w:cs="Times New Roman"/>
                <w:szCs w:val="24"/>
              </w:rPr>
            </w:pPr>
            <w:r>
              <w:rPr>
                <w:rFonts w:cs="Times New Roman"/>
                <w:szCs w:val="24"/>
              </w:rPr>
              <w:t>6</w:t>
            </w:r>
          </w:p>
        </w:tc>
        <w:tc>
          <w:tcPr>
            <w:tcW w:w="1280" w:type="pct"/>
            <w:vAlign w:val="center"/>
          </w:tcPr>
          <w:p w14:paraId="57401395"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created_at</w:t>
            </w:r>
          </w:p>
        </w:tc>
        <w:tc>
          <w:tcPr>
            <w:tcW w:w="1222" w:type="pct"/>
            <w:vAlign w:val="center"/>
          </w:tcPr>
          <w:p w14:paraId="503C2D78"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DATETIME</w:t>
            </w:r>
          </w:p>
        </w:tc>
        <w:tc>
          <w:tcPr>
            <w:tcW w:w="982" w:type="pct"/>
            <w:vAlign w:val="center"/>
          </w:tcPr>
          <w:p w14:paraId="2FA9357A" w14:textId="77777777" w:rsidR="00904514" w:rsidRDefault="00904514" w:rsidP="00EE2393">
            <w:pPr>
              <w:pStyle w:val="ListParagraph"/>
              <w:spacing w:line="240" w:lineRule="auto"/>
              <w:ind w:left="0" w:firstLine="35"/>
              <w:jc w:val="center"/>
              <w:rPr>
                <w:rFonts w:cs="Times New Roman"/>
                <w:szCs w:val="24"/>
              </w:rPr>
            </w:pPr>
            <w:r>
              <w:rPr>
                <w:rFonts w:cs="Times New Roman"/>
                <w:szCs w:val="24"/>
              </w:rPr>
              <w:t>NOT NULL</w:t>
            </w:r>
          </w:p>
        </w:tc>
        <w:tc>
          <w:tcPr>
            <w:tcW w:w="1162" w:type="pct"/>
            <w:vAlign w:val="center"/>
          </w:tcPr>
          <w:p w14:paraId="09755DD8" w14:textId="77777777" w:rsidR="00904514" w:rsidRDefault="00904514" w:rsidP="00EE2393">
            <w:pPr>
              <w:pStyle w:val="ListParagraph"/>
              <w:spacing w:line="240" w:lineRule="auto"/>
              <w:ind w:left="0" w:firstLine="0"/>
              <w:jc w:val="center"/>
              <w:rPr>
                <w:rFonts w:cs="Times New Roman"/>
                <w:szCs w:val="24"/>
              </w:rPr>
            </w:pPr>
          </w:p>
        </w:tc>
      </w:tr>
      <w:tr w:rsidR="00DA6FAA" w14:paraId="182083E7" w14:textId="77777777" w:rsidTr="00815018">
        <w:trPr>
          <w:trHeight w:val="227"/>
          <w:jc w:val="center"/>
        </w:trPr>
        <w:tc>
          <w:tcPr>
            <w:tcW w:w="354" w:type="pct"/>
            <w:vAlign w:val="center"/>
          </w:tcPr>
          <w:p w14:paraId="20444ED5" w14:textId="77777777" w:rsidR="00904514" w:rsidRDefault="00904514" w:rsidP="00EE2393">
            <w:pPr>
              <w:pStyle w:val="ListParagraph"/>
              <w:spacing w:line="240" w:lineRule="auto"/>
              <w:ind w:left="0" w:right="-104" w:firstLine="0"/>
              <w:jc w:val="center"/>
              <w:rPr>
                <w:rFonts w:cs="Times New Roman"/>
                <w:szCs w:val="24"/>
              </w:rPr>
            </w:pPr>
            <w:r>
              <w:rPr>
                <w:rFonts w:cs="Times New Roman"/>
                <w:szCs w:val="24"/>
              </w:rPr>
              <w:t>7</w:t>
            </w:r>
          </w:p>
        </w:tc>
        <w:tc>
          <w:tcPr>
            <w:tcW w:w="1280" w:type="pct"/>
            <w:vAlign w:val="center"/>
          </w:tcPr>
          <w:p w14:paraId="7790F527"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updated_at</w:t>
            </w:r>
          </w:p>
        </w:tc>
        <w:tc>
          <w:tcPr>
            <w:tcW w:w="1222" w:type="pct"/>
            <w:vAlign w:val="center"/>
          </w:tcPr>
          <w:p w14:paraId="0F19C6B7"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DATETIME</w:t>
            </w:r>
          </w:p>
        </w:tc>
        <w:tc>
          <w:tcPr>
            <w:tcW w:w="982" w:type="pct"/>
            <w:vAlign w:val="center"/>
          </w:tcPr>
          <w:p w14:paraId="6AE92389" w14:textId="77777777" w:rsidR="00904514" w:rsidRDefault="00904514" w:rsidP="00EE2393">
            <w:pPr>
              <w:pStyle w:val="ListParagraph"/>
              <w:spacing w:line="240" w:lineRule="auto"/>
              <w:ind w:left="0" w:firstLine="35"/>
              <w:jc w:val="center"/>
              <w:rPr>
                <w:rFonts w:cs="Times New Roman"/>
                <w:szCs w:val="24"/>
              </w:rPr>
            </w:pPr>
            <w:r>
              <w:rPr>
                <w:rFonts w:cs="Times New Roman"/>
                <w:szCs w:val="24"/>
              </w:rPr>
              <w:t>NOT NULL</w:t>
            </w:r>
          </w:p>
        </w:tc>
        <w:tc>
          <w:tcPr>
            <w:tcW w:w="1162" w:type="pct"/>
            <w:vAlign w:val="center"/>
          </w:tcPr>
          <w:p w14:paraId="0D051C6F" w14:textId="77777777" w:rsidR="00904514" w:rsidRDefault="00904514" w:rsidP="00EE2393">
            <w:pPr>
              <w:pStyle w:val="ListParagraph"/>
              <w:spacing w:line="240" w:lineRule="auto"/>
              <w:ind w:left="0" w:firstLine="0"/>
              <w:jc w:val="center"/>
              <w:rPr>
                <w:rFonts w:cs="Times New Roman"/>
                <w:szCs w:val="24"/>
              </w:rPr>
            </w:pPr>
          </w:p>
        </w:tc>
      </w:tr>
    </w:tbl>
    <w:p w14:paraId="3270E386" w14:textId="77777777" w:rsidR="00904514" w:rsidRDefault="00904514" w:rsidP="00904514">
      <w:pPr>
        <w:pStyle w:val="ListParagraph"/>
        <w:spacing w:line="240" w:lineRule="auto"/>
        <w:ind w:left="0"/>
        <w:jc w:val="center"/>
        <w:rPr>
          <w:rFonts w:cs="Times New Roman"/>
          <w:b/>
          <w:bCs/>
          <w:szCs w:val="24"/>
        </w:rPr>
      </w:pPr>
    </w:p>
    <w:p w14:paraId="2FD564C5" w14:textId="6205243F" w:rsidR="00904514" w:rsidRPr="00EE2393" w:rsidRDefault="00904514" w:rsidP="00EE2393">
      <w:r w:rsidRPr="00EE2393">
        <w:t>Tabel Accounts_DB merupakan sebuah tabel yang digunakan untuk menyimpan seluruh data dari setiap user yang ada. Pada tabel akan berisi field mengenai informasi username, nama, password, role, departemen, status, tanggal dibuat, dan tanggal diubah. Primary key dari tabel ini adalah account_id. Account_id bersifat auto increment. Account_id pada database ini dibuat secara otomatis oleh MongoDB. Driver database MongoDB secara default meng-generate sebuah ObjectID yang ditetapkan ke dalam _id pada setiap dokumen. ObjectID adalah timestamp 96-bit yang disusun dengan komponen – komponen sebagai berikut:</w:t>
      </w:r>
    </w:p>
    <w:p w14:paraId="2887B249" w14:textId="77777777" w:rsidR="00904514" w:rsidRDefault="00904514" w:rsidP="00EE2393">
      <w:pPr>
        <w:pStyle w:val="Bulletstyle"/>
      </w:pPr>
      <w:r>
        <w:t>Timestamp 4-bit yang merepresentasikan detik sejak Unix epoch (yang tidak akan kehabisan detik hingga 2106.</w:t>
      </w:r>
    </w:p>
    <w:p w14:paraId="78CF5064" w14:textId="77777777" w:rsidR="00904514" w:rsidRDefault="00904514" w:rsidP="00EE2393">
      <w:pPr>
        <w:pStyle w:val="Bulletstyle"/>
      </w:pPr>
      <w:r>
        <w:t>Nilai random 5-bit.</w:t>
      </w:r>
    </w:p>
    <w:p w14:paraId="444BFD2C" w14:textId="4F79B09B" w:rsidR="00904514" w:rsidRDefault="00904514" w:rsidP="00EE2393">
      <w:pPr>
        <w:pStyle w:val="Bulletstyle"/>
      </w:pPr>
      <w:r>
        <w:t>Nilai acak incrementing 3-bit yang dimulai dengan nilai acak.</w:t>
      </w:r>
    </w:p>
    <w:p w14:paraId="0A790FFD" w14:textId="77777777" w:rsidR="00EE2393" w:rsidRPr="00EE2393" w:rsidRDefault="00EE2393" w:rsidP="00EE2393">
      <w:pPr>
        <w:pStyle w:val="Bulletstyle"/>
        <w:numPr>
          <w:ilvl w:val="0"/>
          <w:numId w:val="0"/>
        </w:numPr>
        <w:rPr>
          <w:rStyle w:val="BulletstyleChar"/>
        </w:rPr>
      </w:pPr>
    </w:p>
    <w:p w14:paraId="4DE5BFCF" w14:textId="12DE166B" w:rsidR="00904514" w:rsidRDefault="00904514" w:rsidP="00EE2393">
      <w:pPr>
        <w:pStyle w:val="captionTable"/>
      </w:pPr>
      <w:r w:rsidRPr="00243776">
        <w:t>Tabel 4.</w:t>
      </w:r>
      <w:r>
        <w:t>2</w:t>
      </w:r>
      <w:r w:rsidR="00EE2393">
        <w:br/>
      </w:r>
      <w:r w:rsidRPr="00243776">
        <w:t>Tabel</w:t>
      </w:r>
      <w:r>
        <w:t xml:space="preserve"> Object Privileges</w:t>
      </w:r>
    </w:p>
    <w:tbl>
      <w:tblPr>
        <w:tblStyle w:val="TableGrid"/>
        <w:tblW w:w="5000" w:type="pct"/>
        <w:jc w:val="center"/>
        <w:tblLook w:val="04A0" w:firstRow="1" w:lastRow="0" w:firstColumn="1" w:lastColumn="0" w:noHBand="0" w:noVBand="1"/>
      </w:tblPr>
      <w:tblGrid>
        <w:gridCol w:w="510"/>
        <w:gridCol w:w="1658"/>
        <w:gridCol w:w="1982"/>
        <w:gridCol w:w="1468"/>
        <w:gridCol w:w="2310"/>
      </w:tblGrid>
      <w:tr w:rsidR="00EE2393" w14:paraId="31E5B7AE" w14:textId="77777777" w:rsidTr="00815018">
        <w:trPr>
          <w:trHeight w:val="227"/>
          <w:jc w:val="center"/>
        </w:trPr>
        <w:tc>
          <w:tcPr>
            <w:tcW w:w="321" w:type="pct"/>
            <w:vAlign w:val="center"/>
          </w:tcPr>
          <w:p w14:paraId="01FC547A" w14:textId="77777777" w:rsidR="00904514" w:rsidRPr="00243776" w:rsidRDefault="00904514" w:rsidP="00EE2393">
            <w:pPr>
              <w:pStyle w:val="ListParagraph"/>
              <w:spacing w:line="240" w:lineRule="auto"/>
              <w:ind w:left="0" w:firstLine="0"/>
              <w:jc w:val="center"/>
              <w:rPr>
                <w:rFonts w:cs="Times New Roman"/>
                <w:b/>
                <w:bCs/>
                <w:szCs w:val="24"/>
              </w:rPr>
            </w:pPr>
            <w:r w:rsidRPr="00243776">
              <w:rPr>
                <w:rFonts w:cs="Times New Roman"/>
                <w:b/>
                <w:bCs/>
                <w:szCs w:val="24"/>
              </w:rPr>
              <w:t>No</w:t>
            </w:r>
          </w:p>
        </w:tc>
        <w:tc>
          <w:tcPr>
            <w:tcW w:w="1046" w:type="pct"/>
            <w:vAlign w:val="center"/>
          </w:tcPr>
          <w:p w14:paraId="48416B7E" w14:textId="77777777" w:rsidR="00904514" w:rsidRPr="00243776" w:rsidRDefault="00904514" w:rsidP="00EE2393">
            <w:pPr>
              <w:pStyle w:val="ListParagraph"/>
              <w:spacing w:line="240" w:lineRule="auto"/>
              <w:ind w:left="0" w:firstLine="0"/>
              <w:jc w:val="center"/>
              <w:rPr>
                <w:rFonts w:cs="Times New Roman"/>
                <w:b/>
                <w:bCs/>
                <w:szCs w:val="24"/>
              </w:rPr>
            </w:pPr>
            <w:r w:rsidRPr="00243776">
              <w:rPr>
                <w:rFonts w:cs="Times New Roman"/>
                <w:b/>
                <w:bCs/>
                <w:szCs w:val="24"/>
              </w:rPr>
              <w:t>Kolom</w:t>
            </w:r>
          </w:p>
        </w:tc>
        <w:tc>
          <w:tcPr>
            <w:tcW w:w="1250" w:type="pct"/>
            <w:vAlign w:val="center"/>
          </w:tcPr>
          <w:p w14:paraId="10C589D6" w14:textId="77777777" w:rsidR="00904514" w:rsidRPr="00243776" w:rsidRDefault="00904514" w:rsidP="00EE2393">
            <w:pPr>
              <w:pStyle w:val="ListParagraph"/>
              <w:spacing w:line="240" w:lineRule="auto"/>
              <w:ind w:left="0" w:firstLine="0"/>
              <w:jc w:val="center"/>
              <w:rPr>
                <w:rFonts w:cs="Times New Roman"/>
                <w:b/>
                <w:bCs/>
                <w:szCs w:val="24"/>
              </w:rPr>
            </w:pPr>
            <w:r w:rsidRPr="00243776">
              <w:rPr>
                <w:rFonts w:cs="Times New Roman"/>
                <w:b/>
                <w:bCs/>
                <w:szCs w:val="24"/>
              </w:rPr>
              <w:t>Tipe</w:t>
            </w:r>
          </w:p>
        </w:tc>
        <w:tc>
          <w:tcPr>
            <w:tcW w:w="926" w:type="pct"/>
            <w:vAlign w:val="center"/>
          </w:tcPr>
          <w:p w14:paraId="05457EAF" w14:textId="77777777" w:rsidR="00904514" w:rsidRPr="00243776" w:rsidRDefault="00904514" w:rsidP="00EE2393">
            <w:pPr>
              <w:pStyle w:val="ListParagraph"/>
              <w:spacing w:line="240" w:lineRule="auto"/>
              <w:ind w:left="0" w:firstLine="0"/>
              <w:jc w:val="center"/>
              <w:rPr>
                <w:rFonts w:cs="Times New Roman"/>
                <w:b/>
                <w:bCs/>
                <w:szCs w:val="24"/>
              </w:rPr>
            </w:pPr>
            <w:r w:rsidRPr="00243776">
              <w:rPr>
                <w:rFonts w:cs="Times New Roman"/>
                <w:b/>
                <w:bCs/>
                <w:szCs w:val="24"/>
              </w:rPr>
              <w:t>Constraint</w:t>
            </w:r>
          </w:p>
        </w:tc>
        <w:tc>
          <w:tcPr>
            <w:tcW w:w="1457" w:type="pct"/>
            <w:vAlign w:val="center"/>
          </w:tcPr>
          <w:p w14:paraId="5619ABEE" w14:textId="77777777" w:rsidR="00904514" w:rsidRPr="00243776" w:rsidRDefault="00904514" w:rsidP="00EE2393">
            <w:pPr>
              <w:pStyle w:val="ListParagraph"/>
              <w:spacing w:line="240" w:lineRule="auto"/>
              <w:ind w:left="0" w:firstLine="0"/>
              <w:jc w:val="center"/>
              <w:rPr>
                <w:rFonts w:cs="Times New Roman"/>
                <w:b/>
                <w:bCs/>
                <w:szCs w:val="24"/>
              </w:rPr>
            </w:pPr>
            <w:r w:rsidRPr="00243776">
              <w:rPr>
                <w:rFonts w:cs="Times New Roman"/>
                <w:b/>
                <w:bCs/>
                <w:szCs w:val="24"/>
              </w:rPr>
              <w:t>Keterangan</w:t>
            </w:r>
          </w:p>
        </w:tc>
      </w:tr>
      <w:tr w:rsidR="00EE2393" w14:paraId="18FE94A7" w14:textId="77777777" w:rsidTr="00815018">
        <w:trPr>
          <w:trHeight w:val="227"/>
          <w:jc w:val="center"/>
        </w:trPr>
        <w:tc>
          <w:tcPr>
            <w:tcW w:w="321" w:type="pct"/>
            <w:vAlign w:val="center"/>
          </w:tcPr>
          <w:p w14:paraId="54C46F78"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1</w:t>
            </w:r>
          </w:p>
        </w:tc>
        <w:tc>
          <w:tcPr>
            <w:tcW w:w="1046" w:type="pct"/>
            <w:vAlign w:val="center"/>
          </w:tcPr>
          <w:p w14:paraId="0EF51F98"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Account_title</w:t>
            </w:r>
          </w:p>
        </w:tc>
        <w:tc>
          <w:tcPr>
            <w:tcW w:w="1250" w:type="pct"/>
            <w:vAlign w:val="center"/>
          </w:tcPr>
          <w:p w14:paraId="6CC9CB41" w14:textId="7504F5F1" w:rsidR="00904514" w:rsidRDefault="00265939" w:rsidP="00EE2393">
            <w:pPr>
              <w:pStyle w:val="ListParagraph"/>
              <w:spacing w:line="240" w:lineRule="auto"/>
              <w:ind w:left="0" w:firstLine="0"/>
              <w:jc w:val="center"/>
              <w:rPr>
                <w:rFonts w:cs="Times New Roman"/>
                <w:szCs w:val="24"/>
              </w:rPr>
            </w:pPr>
            <w:proofErr w:type="gramStart"/>
            <w:r>
              <w:rPr>
                <w:rFonts w:cs="Times New Roman"/>
                <w:szCs w:val="24"/>
              </w:rPr>
              <w:t>VARCHAR(</w:t>
            </w:r>
            <w:proofErr w:type="gramEnd"/>
            <w:r>
              <w:rPr>
                <w:rFonts w:cs="Times New Roman"/>
                <w:szCs w:val="24"/>
              </w:rPr>
              <w:t>255)</w:t>
            </w:r>
          </w:p>
        </w:tc>
        <w:tc>
          <w:tcPr>
            <w:tcW w:w="926" w:type="pct"/>
            <w:vAlign w:val="center"/>
          </w:tcPr>
          <w:p w14:paraId="14876FEE"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NOT NULL</w:t>
            </w:r>
          </w:p>
        </w:tc>
        <w:tc>
          <w:tcPr>
            <w:tcW w:w="1457" w:type="pct"/>
            <w:vAlign w:val="center"/>
          </w:tcPr>
          <w:p w14:paraId="2ADDC5EB" w14:textId="38FD7A11" w:rsidR="00904514" w:rsidRDefault="00904514" w:rsidP="00EE2393">
            <w:pPr>
              <w:pStyle w:val="ListParagraph"/>
              <w:spacing w:line="240" w:lineRule="auto"/>
              <w:ind w:left="0" w:firstLine="0"/>
              <w:jc w:val="center"/>
              <w:rPr>
                <w:rFonts w:cs="Times New Roman"/>
                <w:szCs w:val="24"/>
              </w:rPr>
            </w:pPr>
            <w:r>
              <w:rPr>
                <w:rFonts w:cs="Times New Roman"/>
                <w:szCs w:val="24"/>
              </w:rPr>
              <w:t>account_privileges</w:t>
            </w:r>
          </w:p>
        </w:tc>
      </w:tr>
      <w:tr w:rsidR="00EE2393" w14:paraId="48DEE390" w14:textId="77777777" w:rsidTr="00815018">
        <w:trPr>
          <w:trHeight w:val="227"/>
          <w:jc w:val="center"/>
        </w:trPr>
        <w:tc>
          <w:tcPr>
            <w:tcW w:w="321" w:type="pct"/>
            <w:vAlign w:val="center"/>
          </w:tcPr>
          <w:p w14:paraId="79997AB2"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2</w:t>
            </w:r>
          </w:p>
        </w:tc>
        <w:tc>
          <w:tcPr>
            <w:tcW w:w="1046" w:type="pct"/>
            <w:vAlign w:val="center"/>
          </w:tcPr>
          <w:p w14:paraId="1004E911"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Account_dept</w:t>
            </w:r>
          </w:p>
        </w:tc>
        <w:tc>
          <w:tcPr>
            <w:tcW w:w="1250" w:type="pct"/>
            <w:vAlign w:val="center"/>
          </w:tcPr>
          <w:p w14:paraId="276DE1F5" w14:textId="1900DBDD" w:rsidR="00904514" w:rsidRDefault="00265939" w:rsidP="00EE2393">
            <w:pPr>
              <w:pStyle w:val="ListParagraph"/>
              <w:spacing w:line="240" w:lineRule="auto"/>
              <w:ind w:left="0" w:firstLine="0"/>
              <w:jc w:val="center"/>
              <w:rPr>
                <w:rFonts w:cs="Times New Roman"/>
                <w:szCs w:val="24"/>
              </w:rPr>
            </w:pPr>
            <w:proofErr w:type="gramStart"/>
            <w:r>
              <w:rPr>
                <w:rFonts w:cs="Times New Roman"/>
                <w:szCs w:val="24"/>
              </w:rPr>
              <w:t>VARCHAR(</w:t>
            </w:r>
            <w:proofErr w:type="gramEnd"/>
            <w:r>
              <w:rPr>
                <w:rFonts w:cs="Times New Roman"/>
                <w:szCs w:val="24"/>
              </w:rPr>
              <w:t>255)</w:t>
            </w:r>
          </w:p>
        </w:tc>
        <w:tc>
          <w:tcPr>
            <w:tcW w:w="926" w:type="pct"/>
            <w:vAlign w:val="center"/>
          </w:tcPr>
          <w:p w14:paraId="3D8230FF"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NOT NULL</w:t>
            </w:r>
          </w:p>
        </w:tc>
        <w:tc>
          <w:tcPr>
            <w:tcW w:w="1457" w:type="pct"/>
            <w:vAlign w:val="center"/>
          </w:tcPr>
          <w:p w14:paraId="469E7AEE" w14:textId="55A86A29" w:rsidR="00904514" w:rsidRDefault="00904514" w:rsidP="00EE2393">
            <w:pPr>
              <w:pStyle w:val="ListParagraph"/>
              <w:spacing w:line="240" w:lineRule="auto"/>
              <w:ind w:left="0" w:firstLine="0"/>
              <w:jc w:val="center"/>
              <w:rPr>
                <w:rFonts w:cs="Times New Roman"/>
                <w:szCs w:val="24"/>
              </w:rPr>
            </w:pPr>
            <w:r>
              <w:rPr>
                <w:rFonts w:cs="Times New Roman"/>
                <w:szCs w:val="24"/>
              </w:rPr>
              <w:t>account_privileges</w:t>
            </w:r>
          </w:p>
        </w:tc>
      </w:tr>
    </w:tbl>
    <w:p w14:paraId="29CCE2C1" w14:textId="77777777" w:rsidR="00904514" w:rsidRDefault="00904514" w:rsidP="00EE2393"/>
    <w:p w14:paraId="3423DEFB" w14:textId="77777777" w:rsidR="00904514" w:rsidRDefault="00904514" w:rsidP="00EE2393">
      <w:r>
        <w:t>Tabel Object Privileges merupakan tabel yang berisikan komponen dari field account_privileges. Field account_privileges merupakan field dengan tipe data JSON Object. JSON Object menyimpan pasangan key/value. Setiap key direpresentasikan dengan String dalam JSON dan nilainya dapat berupa tipe data apapun. Key dan value dipisahkan dengan titik dua (:). Setiap pasangan key/value akan dipisahkan dengan koma (,). Account_title akan menyimpan data role dari setiap user, sebagai contoh user elfan memilih account_title “Super Admin Role”. Account_dept akan menyimpan data dari departemen setiap user yang ada, sebagai contoh user Heru memiliki account_dept “Departemen MiniBus”.</w:t>
      </w:r>
    </w:p>
    <w:p w14:paraId="1A8B5736" w14:textId="77777777" w:rsidR="00EE2393" w:rsidRPr="00457E75" w:rsidRDefault="00EE2393" w:rsidP="00457E75">
      <w:pPr>
        <w:spacing w:line="240" w:lineRule="auto"/>
        <w:ind w:firstLine="0"/>
        <w:rPr>
          <w:rFonts w:cs="Times New Roman"/>
          <w:b/>
          <w:bCs/>
          <w:szCs w:val="24"/>
        </w:rPr>
      </w:pPr>
    </w:p>
    <w:p w14:paraId="2B284CF0" w14:textId="77777777" w:rsidR="00EE2393" w:rsidRDefault="00EE2393" w:rsidP="00904514">
      <w:pPr>
        <w:pStyle w:val="ListParagraph"/>
        <w:spacing w:line="240" w:lineRule="auto"/>
        <w:ind w:left="0"/>
        <w:jc w:val="center"/>
        <w:rPr>
          <w:rFonts w:cs="Times New Roman"/>
          <w:b/>
          <w:bCs/>
          <w:szCs w:val="24"/>
        </w:rPr>
      </w:pPr>
    </w:p>
    <w:p w14:paraId="3D1328BB" w14:textId="48DC7E3A" w:rsidR="00904514" w:rsidRPr="00EE2393" w:rsidRDefault="00904514" w:rsidP="00EC4343">
      <w:pPr>
        <w:pStyle w:val="captionTable"/>
      </w:pPr>
      <w:r w:rsidRPr="00243776">
        <w:t>Tabel 4.</w:t>
      </w:r>
      <w:r>
        <w:t>3</w:t>
      </w:r>
      <w:r w:rsidR="00EE2393">
        <w:br/>
      </w:r>
      <w:r w:rsidRPr="00EE2393">
        <w:t>Tabel DB_Stall</w:t>
      </w:r>
    </w:p>
    <w:tbl>
      <w:tblPr>
        <w:tblStyle w:val="TableGrid"/>
        <w:tblW w:w="5000" w:type="pct"/>
        <w:jc w:val="center"/>
        <w:tblLayout w:type="fixed"/>
        <w:tblLook w:val="04A0" w:firstRow="1" w:lastRow="0" w:firstColumn="1" w:lastColumn="0" w:noHBand="0" w:noVBand="1"/>
      </w:tblPr>
      <w:tblGrid>
        <w:gridCol w:w="564"/>
        <w:gridCol w:w="1557"/>
        <w:gridCol w:w="1985"/>
        <w:gridCol w:w="1559"/>
        <w:gridCol w:w="2263"/>
      </w:tblGrid>
      <w:tr w:rsidR="00EC4343" w14:paraId="08F10C96" w14:textId="77777777" w:rsidTr="00C7167F">
        <w:trPr>
          <w:trHeight w:val="227"/>
          <w:jc w:val="center"/>
        </w:trPr>
        <w:tc>
          <w:tcPr>
            <w:tcW w:w="356" w:type="pct"/>
            <w:vAlign w:val="center"/>
          </w:tcPr>
          <w:p w14:paraId="230E611B" w14:textId="77777777" w:rsidR="00904514" w:rsidRPr="00243776" w:rsidRDefault="00904514" w:rsidP="00EC4343">
            <w:pPr>
              <w:pStyle w:val="ListParagraph"/>
              <w:spacing w:line="240" w:lineRule="auto"/>
              <w:ind w:left="34" w:firstLine="0"/>
              <w:jc w:val="center"/>
              <w:rPr>
                <w:rFonts w:cs="Times New Roman"/>
                <w:b/>
                <w:bCs/>
                <w:szCs w:val="24"/>
              </w:rPr>
            </w:pPr>
            <w:r w:rsidRPr="00243776">
              <w:rPr>
                <w:rFonts w:cs="Times New Roman"/>
                <w:b/>
                <w:bCs/>
                <w:szCs w:val="24"/>
              </w:rPr>
              <w:t>No</w:t>
            </w:r>
          </w:p>
        </w:tc>
        <w:tc>
          <w:tcPr>
            <w:tcW w:w="982" w:type="pct"/>
            <w:vAlign w:val="center"/>
          </w:tcPr>
          <w:p w14:paraId="79B0141C" w14:textId="77777777" w:rsidR="00904514" w:rsidRPr="00243776" w:rsidRDefault="00904514" w:rsidP="00EC4343">
            <w:pPr>
              <w:pStyle w:val="ListParagraph"/>
              <w:spacing w:line="240" w:lineRule="auto"/>
              <w:ind w:left="34" w:firstLine="0"/>
              <w:jc w:val="center"/>
              <w:rPr>
                <w:rFonts w:cs="Times New Roman"/>
                <w:b/>
                <w:bCs/>
                <w:szCs w:val="24"/>
              </w:rPr>
            </w:pPr>
            <w:r w:rsidRPr="00243776">
              <w:rPr>
                <w:rFonts w:cs="Times New Roman"/>
                <w:b/>
                <w:bCs/>
                <w:szCs w:val="24"/>
              </w:rPr>
              <w:t>Kolom</w:t>
            </w:r>
          </w:p>
        </w:tc>
        <w:tc>
          <w:tcPr>
            <w:tcW w:w="1252" w:type="pct"/>
            <w:vAlign w:val="center"/>
          </w:tcPr>
          <w:p w14:paraId="73006510" w14:textId="77777777" w:rsidR="00904514" w:rsidRPr="00243776" w:rsidRDefault="00904514" w:rsidP="00EC4343">
            <w:pPr>
              <w:pStyle w:val="ListParagraph"/>
              <w:spacing w:line="240" w:lineRule="auto"/>
              <w:ind w:left="34" w:firstLine="0"/>
              <w:jc w:val="center"/>
              <w:rPr>
                <w:rFonts w:cs="Times New Roman"/>
                <w:b/>
                <w:bCs/>
                <w:szCs w:val="24"/>
              </w:rPr>
            </w:pPr>
            <w:r w:rsidRPr="00243776">
              <w:rPr>
                <w:rFonts w:cs="Times New Roman"/>
                <w:b/>
                <w:bCs/>
                <w:szCs w:val="24"/>
              </w:rPr>
              <w:t>Tipe</w:t>
            </w:r>
          </w:p>
        </w:tc>
        <w:tc>
          <w:tcPr>
            <w:tcW w:w="983" w:type="pct"/>
            <w:vAlign w:val="center"/>
          </w:tcPr>
          <w:p w14:paraId="7132106B" w14:textId="77777777" w:rsidR="00904514" w:rsidRPr="00243776" w:rsidRDefault="00904514" w:rsidP="00EC4343">
            <w:pPr>
              <w:pStyle w:val="ListParagraph"/>
              <w:spacing w:line="240" w:lineRule="auto"/>
              <w:ind w:left="34" w:firstLine="0"/>
              <w:jc w:val="center"/>
              <w:rPr>
                <w:rFonts w:cs="Times New Roman"/>
                <w:b/>
                <w:bCs/>
                <w:szCs w:val="24"/>
              </w:rPr>
            </w:pPr>
            <w:r w:rsidRPr="00243776">
              <w:rPr>
                <w:rFonts w:cs="Times New Roman"/>
                <w:b/>
                <w:bCs/>
                <w:szCs w:val="24"/>
              </w:rPr>
              <w:t>Constraint</w:t>
            </w:r>
          </w:p>
        </w:tc>
        <w:tc>
          <w:tcPr>
            <w:tcW w:w="1427" w:type="pct"/>
            <w:vAlign w:val="center"/>
          </w:tcPr>
          <w:p w14:paraId="28ACD195" w14:textId="77777777" w:rsidR="00904514" w:rsidRPr="00243776" w:rsidRDefault="00904514" w:rsidP="00EC4343">
            <w:pPr>
              <w:pStyle w:val="ListParagraph"/>
              <w:spacing w:line="240" w:lineRule="auto"/>
              <w:ind w:left="34" w:firstLine="0"/>
              <w:jc w:val="center"/>
              <w:rPr>
                <w:rFonts w:cs="Times New Roman"/>
                <w:b/>
                <w:bCs/>
                <w:szCs w:val="24"/>
              </w:rPr>
            </w:pPr>
            <w:r w:rsidRPr="00243776">
              <w:rPr>
                <w:rFonts w:cs="Times New Roman"/>
                <w:b/>
                <w:bCs/>
                <w:szCs w:val="24"/>
              </w:rPr>
              <w:t>Keterangan</w:t>
            </w:r>
          </w:p>
        </w:tc>
      </w:tr>
      <w:tr w:rsidR="00EC4343" w14:paraId="44900CCF" w14:textId="77777777" w:rsidTr="00C7167F">
        <w:trPr>
          <w:trHeight w:val="227"/>
          <w:jc w:val="center"/>
        </w:trPr>
        <w:tc>
          <w:tcPr>
            <w:tcW w:w="356" w:type="pct"/>
            <w:vAlign w:val="center"/>
          </w:tcPr>
          <w:p w14:paraId="227C8699" w14:textId="77777777" w:rsidR="00904514" w:rsidRDefault="00904514" w:rsidP="00EC4343">
            <w:pPr>
              <w:pStyle w:val="ListParagraph"/>
              <w:spacing w:line="240" w:lineRule="auto"/>
              <w:ind w:left="34" w:firstLine="0"/>
              <w:jc w:val="center"/>
              <w:rPr>
                <w:rFonts w:cs="Times New Roman"/>
                <w:szCs w:val="24"/>
              </w:rPr>
            </w:pPr>
            <w:r>
              <w:rPr>
                <w:rFonts w:cs="Times New Roman"/>
                <w:szCs w:val="24"/>
              </w:rPr>
              <w:t>1</w:t>
            </w:r>
          </w:p>
        </w:tc>
        <w:tc>
          <w:tcPr>
            <w:tcW w:w="982" w:type="pct"/>
            <w:vAlign w:val="center"/>
          </w:tcPr>
          <w:p w14:paraId="1E446696" w14:textId="77777777" w:rsidR="00904514" w:rsidRDefault="00904514" w:rsidP="00EC4343">
            <w:pPr>
              <w:pStyle w:val="ListParagraph"/>
              <w:spacing w:line="240" w:lineRule="auto"/>
              <w:ind w:left="34" w:firstLine="0"/>
              <w:jc w:val="center"/>
              <w:rPr>
                <w:rFonts w:cs="Times New Roman"/>
                <w:szCs w:val="24"/>
              </w:rPr>
            </w:pPr>
            <w:r>
              <w:rPr>
                <w:rFonts w:cs="Times New Roman"/>
                <w:szCs w:val="24"/>
              </w:rPr>
              <w:t>Stall_id</w:t>
            </w:r>
          </w:p>
        </w:tc>
        <w:tc>
          <w:tcPr>
            <w:tcW w:w="1252" w:type="pct"/>
            <w:vAlign w:val="center"/>
          </w:tcPr>
          <w:p w14:paraId="41205B83" w14:textId="604B29A8" w:rsidR="00904514" w:rsidRDefault="000D4D9C" w:rsidP="00EC4343">
            <w:pPr>
              <w:pStyle w:val="ListParagraph"/>
              <w:spacing w:line="240" w:lineRule="auto"/>
              <w:ind w:left="34" w:firstLine="0"/>
              <w:jc w:val="center"/>
              <w:rPr>
                <w:rFonts w:cs="Times New Roman"/>
                <w:szCs w:val="24"/>
              </w:rPr>
            </w:pPr>
            <w:r>
              <w:rPr>
                <w:rFonts w:cs="Times New Roman"/>
                <w:szCs w:val="24"/>
              </w:rPr>
              <w:t>OBJECT_ID</w:t>
            </w:r>
          </w:p>
        </w:tc>
        <w:tc>
          <w:tcPr>
            <w:tcW w:w="983" w:type="pct"/>
            <w:vAlign w:val="center"/>
          </w:tcPr>
          <w:p w14:paraId="11639453" w14:textId="0DB38630" w:rsidR="00904514" w:rsidRDefault="003C31AA" w:rsidP="00EC4343">
            <w:pPr>
              <w:pStyle w:val="ListParagraph"/>
              <w:spacing w:line="240" w:lineRule="auto"/>
              <w:ind w:left="34" w:firstLine="0"/>
              <w:jc w:val="center"/>
              <w:rPr>
                <w:rFonts w:cs="Times New Roman"/>
                <w:szCs w:val="24"/>
              </w:rPr>
            </w:pPr>
            <w:r>
              <w:rPr>
                <w:rFonts w:cs="Times New Roman"/>
                <w:szCs w:val="24"/>
              </w:rPr>
              <w:t>Primary Key</w:t>
            </w:r>
          </w:p>
        </w:tc>
        <w:tc>
          <w:tcPr>
            <w:tcW w:w="1427" w:type="pct"/>
            <w:vAlign w:val="center"/>
          </w:tcPr>
          <w:p w14:paraId="343DDE90" w14:textId="77777777" w:rsidR="00904514" w:rsidRDefault="00904514" w:rsidP="00EC4343">
            <w:pPr>
              <w:pStyle w:val="ListParagraph"/>
              <w:spacing w:line="240" w:lineRule="auto"/>
              <w:ind w:left="34" w:firstLine="0"/>
              <w:jc w:val="center"/>
              <w:rPr>
                <w:rFonts w:cs="Times New Roman"/>
                <w:szCs w:val="24"/>
              </w:rPr>
            </w:pPr>
            <w:r>
              <w:rPr>
                <w:rFonts w:cs="Times New Roman"/>
                <w:szCs w:val="24"/>
              </w:rPr>
              <w:t>auto increment</w:t>
            </w:r>
          </w:p>
        </w:tc>
      </w:tr>
      <w:tr w:rsidR="00EC4343" w14:paraId="5C9620EA" w14:textId="77777777" w:rsidTr="00C7167F">
        <w:trPr>
          <w:trHeight w:val="227"/>
          <w:jc w:val="center"/>
        </w:trPr>
        <w:tc>
          <w:tcPr>
            <w:tcW w:w="356" w:type="pct"/>
            <w:vAlign w:val="center"/>
          </w:tcPr>
          <w:p w14:paraId="65483A83" w14:textId="77777777" w:rsidR="00904514" w:rsidRDefault="00904514" w:rsidP="00EC4343">
            <w:pPr>
              <w:pStyle w:val="ListParagraph"/>
              <w:spacing w:line="240" w:lineRule="auto"/>
              <w:ind w:left="34" w:firstLine="0"/>
              <w:jc w:val="center"/>
              <w:rPr>
                <w:rFonts w:cs="Times New Roman"/>
                <w:szCs w:val="24"/>
              </w:rPr>
            </w:pPr>
            <w:r>
              <w:rPr>
                <w:rFonts w:cs="Times New Roman"/>
                <w:szCs w:val="24"/>
              </w:rPr>
              <w:t>2</w:t>
            </w:r>
          </w:p>
        </w:tc>
        <w:tc>
          <w:tcPr>
            <w:tcW w:w="982" w:type="pct"/>
            <w:vAlign w:val="center"/>
          </w:tcPr>
          <w:p w14:paraId="1EF9A136" w14:textId="77777777" w:rsidR="00904514" w:rsidRDefault="00904514" w:rsidP="00EC4343">
            <w:pPr>
              <w:pStyle w:val="ListParagraph"/>
              <w:spacing w:line="240" w:lineRule="auto"/>
              <w:ind w:left="34" w:firstLine="0"/>
              <w:jc w:val="center"/>
              <w:rPr>
                <w:rFonts w:cs="Times New Roman"/>
                <w:szCs w:val="24"/>
              </w:rPr>
            </w:pPr>
            <w:r>
              <w:rPr>
                <w:rFonts w:cs="Times New Roman"/>
                <w:szCs w:val="24"/>
              </w:rPr>
              <w:t>NamaStall</w:t>
            </w:r>
          </w:p>
        </w:tc>
        <w:tc>
          <w:tcPr>
            <w:tcW w:w="1252" w:type="pct"/>
            <w:vAlign w:val="center"/>
          </w:tcPr>
          <w:p w14:paraId="69AA647D" w14:textId="4EC37EBA" w:rsidR="00904514" w:rsidRDefault="00265939" w:rsidP="00EC4343">
            <w:pPr>
              <w:pStyle w:val="ListParagraph"/>
              <w:spacing w:line="240" w:lineRule="auto"/>
              <w:ind w:left="34" w:firstLine="0"/>
              <w:jc w:val="center"/>
              <w:rPr>
                <w:rFonts w:cs="Times New Roman"/>
                <w:szCs w:val="24"/>
              </w:rPr>
            </w:pPr>
            <w:proofErr w:type="gramStart"/>
            <w:r>
              <w:rPr>
                <w:rFonts w:cs="Times New Roman"/>
                <w:szCs w:val="24"/>
              </w:rPr>
              <w:t>VARCHAR(</w:t>
            </w:r>
            <w:proofErr w:type="gramEnd"/>
            <w:r>
              <w:rPr>
                <w:rFonts w:cs="Times New Roman"/>
                <w:szCs w:val="24"/>
              </w:rPr>
              <w:t>255)</w:t>
            </w:r>
          </w:p>
        </w:tc>
        <w:tc>
          <w:tcPr>
            <w:tcW w:w="983" w:type="pct"/>
            <w:vAlign w:val="center"/>
          </w:tcPr>
          <w:p w14:paraId="48DE0160" w14:textId="77777777" w:rsidR="00904514" w:rsidRDefault="00904514" w:rsidP="00EC4343">
            <w:pPr>
              <w:pStyle w:val="ListParagraph"/>
              <w:spacing w:line="240" w:lineRule="auto"/>
              <w:ind w:left="34" w:firstLine="0"/>
              <w:jc w:val="center"/>
              <w:rPr>
                <w:rFonts w:cs="Times New Roman"/>
                <w:szCs w:val="24"/>
              </w:rPr>
            </w:pPr>
            <w:r>
              <w:rPr>
                <w:rFonts w:cs="Times New Roman"/>
                <w:szCs w:val="24"/>
              </w:rPr>
              <w:t>NOT NULL</w:t>
            </w:r>
          </w:p>
        </w:tc>
        <w:tc>
          <w:tcPr>
            <w:tcW w:w="1427" w:type="pct"/>
            <w:vAlign w:val="center"/>
          </w:tcPr>
          <w:p w14:paraId="07E7A448" w14:textId="77777777" w:rsidR="00904514" w:rsidRDefault="00904514" w:rsidP="00EC4343">
            <w:pPr>
              <w:pStyle w:val="ListParagraph"/>
              <w:spacing w:line="240" w:lineRule="auto"/>
              <w:ind w:left="34" w:firstLine="0"/>
              <w:jc w:val="center"/>
              <w:rPr>
                <w:rFonts w:cs="Times New Roman"/>
                <w:szCs w:val="24"/>
              </w:rPr>
            </w:pPr>
          </w:p>
        </w:tc>
      </w:tr>
      <w:tr w:rsidR="00EC4343" w14:paraId="7A818092" w14:textId="77777777" w:rsidTr="00C7167F">
        <w:trPr>
          <w:trHeight w:val="227"/>
          <w:jc w:val="center"/>
        </w:trPr>
        <w:tc>
          <w:tcPr>
            <w:tcW w:w="356" w:type="pct"/>
            <w:vAlign w:val="center"/>
          </w:tcPr>
          <w:p w14:paraId="0679AB25" w14:textId="77777777" w:rsidR="00904514" w:rsidRDefault="00904514" w:rsidP="00EC4343">
            <w:pPr>
              <w:pStyle w:val="ListParagraph"/>
              <w:spacing w:line="240" w:lineRule="auto"/>
              <w:ind w:left="34" w:firstLine="0"/>
              <w:jc w:val="center"/>
              <w:rPr>
                <w:rFonts w:cs="Times New Roman"/>
                <w:szCs w:val="24"/>
              </w:rPr>
            </w:pPr>
            <w:r>
              <w:rPr>
                <w:rFonts w:cs="Times New Roman"/>
                <w:szCs w:val="24"/>
              </w:rPr>
              <w:t>3</w:t>
            </w:r>
          </w:p>
        </w:tc>
        <w:tc>
          <w:tcPr>
            <w:tcW w:w="982" w:type="pct"/>
            <w:vAlign w:val="center"/>
          </w:tcPr>
          <w:p w14:paraId="04A760C5" w14:textId="77777777" w:rsidR="00904514" w:rsidRDefault="00904514" w:rsidP="00EC4343">
            <w:pPr>
              <w:pStyle w:val="ListParagraph"/>
              <w:spacing w:line="240" w:lineRule="auto"/>
              <w:ind w:left="34" w:firstLine="0"/>
              <w:jc w:val="center"/>
              <w:rPr>
                <w:rFonts w:cs="Times New Roman"/>
                <w:szCs w:val="24"/>
              </w:rPr>
            </w:pPr>
            <w:r>
              <w:rPr>
                <w:rFonts w:cs="Times New Roman"/>
                <w:szCs w:val="24"/>
              </w:rPr>
              <w:t>JumlahStall</w:t>
            </w:r>
          </w:p>
        </w:tc>
        <w:tc>
          <w:tcPr>
            <w:tcW w:w="1252" w:type="pct"/>
            <w:vAlign w:val="center"/>
          </w:tcPr>
          <w:p w14:paraId="24380D21" w14:textId="3251E2C7" w:rsidR="00904514" w:rsidRDefault="00265939" w:rsidP="00EC4343">
            <w:pPr>
              <w:pStyle w:val="ListParagraph"/>
              <w:spacing w:line="240" w:lineRule="auto"/>
              <w:ind w:left="34" w:firstLine="0"/>
              <w:jc w:val="center"/>
              <w:rPr>
                <w:rFonts w:cs="Times New Roman"/>
                <w:szCs w:val="24"/>
              </w:rPr>
            </w:pPr>
            <w:proofErr w:type="gramStart"/>
            <w:r>
              <w:rPr>
                <w:rFonts w:cs="Times New Roman"/>
                <w:szCs w:val="24"/>
              </w:rPr>
              <w:t>VARCHAR(</w:t>
            </w:r>
            <w:proofErr w:type="gramEnd"/>
            <w:r>
              <w:rPr>
                <w:rFonts w:cs="Times New Roman"/>
                <w:szCs w:val="24"/>
              </w:rPr>
              <w:t>255)</w:t>
            </w:r>
          </w:p>
        </w:tc>
        <w:tc>
          <w:tcPr>
            <w:tcW w:w="983" w:type="pct"/>
            <w:vAlign w:val="center"/>
          </w:tcPr>
          <w:p w14:paraId="155C813C" w14:textId="77777777" w:rsidR="00904514" w:rsidRDefault="00904514" w:rsidP="00EC4343">
            <w:pPr>
              <w:pStyle w:val="ListParagraph"/>
              <w:spacing w:line="240" w:lineRule="auto"/>
              <w:ind w:left="34" w:firstLine="0"/>
              <w:jc w:val="center"/>
              <w:rPr>
                <w:rFonts w:cs="Times New Roman"/>
                <w:szCs w:val="24"/>
              </w:rPr>
            </w:pPr>
            <w:r>
              <w:rPr>
                <w:rFonts w:cs="Times New Roman"/>
                <w:szCs w:val="24"/>
              </w:rPr>
              <w:t>NOT NULL</w:t>
            </w:r>
          </w:p>
        </w:tc>
        <w:tc>
          <w:tcPr>
            <w:tcW w:w="1427" w:type="pct"/>
            <w:vAlign w:val="center"/>
          </w:tcPr>
          <w:p w14:paraId="18D690E6" w14:textId="77777777" w:rsidR="00904514" w:rsidRDefault="00904514" w:rsidP="00EC4343">
            <w:pPr>
              <w:pStyle w:val="ListParagraph"/>
              <w:spacing w:line="240" w:lineRule="auto"/>
              <w:ind w:left="34" w:firstLine="0"/>
              <w:jc w:val="center"/>
              <w:rPr>
                <w:rFonts w:cs="Times New Roman"/>
                <w:szCs w:val="24"/>
              </w:rPr>
            </w:pPr>
          </w:p>
        </w:tc>
      </w:tr>
      <w:tr w:rsidR="00EC4343" w14:paraId="1222EB3E" w14:textId="77777777" w:rsidTr="00C7167F">
        <w:trPr>
          <w:trHeight w:val="227"/>
          <w:jc w:val="center"/>
        </w:trPr>
        <w:tc>
          <w:tcPr>
            <w:tcW w:w="356" w:type="pct"/>
            <w:vAlign w:val="center"/>
          </w:tcPr>
          <w:p w14:paraId="552E6A02" w14:textId="77777777" w:rsidR="00904514" w:rsidRDefault="00904514" w:rsidP="00EC4343">
            <w:pPr>
              <w:pStyle w:val="ListParagraph"/>
              <w:spacing w:line="240" w:lineRule="auto"/>
              <w:ind w:left="34" w:firstLine="0"/>
              <w:jc w:val="center"/>
              <w:rPr>
                <w:rFonts w:cs="Times New Roman"/>
                <w:szCs w:val="24"/>
              </w:rPr>
            </w:pPr>
            <w:r>
              <w:rPr>
                <w:rFonts w:cs="Times New Roman"/>
                <w:szCs w:val="24"/>
              </w:rPr>
              <w:t>4</w:t>
            </w:r>
          </w:p>
        </w:tc>
        <w:tc>
          <w:tcPr>
            <w:tcW w:w="982" w:type="pct"/>
            <w:vAlign w:val="center"/>
          </w:tcPr>
          <w:p w14:paraId="62070DC7" w14:textId="77777777" w:rsidR="00EC4343" w:rsidRDefault="00904514" w:rsidP="00EC4343">
            <w:pPr>
              <w:pStyle w:val="ListParagraph"/>
              <w:spacing w:line="240" w:lineRule="auto"/>
              <w:ind w:left="34" w:firstLine="0"/>
              <w:jc w:val="center"/>
              <w:rPr>
                <w:rFonts w:cs="Times New Roman"/>
                <w:szCs w:val="24"/>
              </w:rPr>
            </w:pPr>
            <w:r>
              <w:rPr>
                <w:rFonts w:cs="Times New Roman"/>
                <w:szCs w:val="24"/>
              </w:rPr>
              <w:t>Nama</w:t>
            </w:r>
          </w:p>
          <w:p w14:paraId="70A5AA10" w14:textId="33370D54" w:rsidR="00904514" w:rsidRDefault="00904514" w:rsidP="00EC4343">
            <w:pPr>
              <w:pStyle w:val="ListParagraph"/>
              <w:spacing w:line="240" w:lineRule="auto"/>
              <w:ind w:left="34" w:firstLine="0"/>
              <w:jc w:val="center"/>
              <w:rPr>
                <w:rFonts w:cs="Times New Roman"/>
                <w:szCs w:val="24"/>
              </w:rPr>
            </w:pPr>
            <w:r>
              <w:rPr>
                <w:rFonts w:cs="Times New Roman"/>
                <w:szCs w:val="24"/>
              </w:rPr>
              <w:t>Departemen</w:t>
            </w:r>
          </w:p>
        </w:tc>
        <w:tc>
          <w:tcPr>
            <w:tcW w:w="1252" w:type="pct"/>
            <w:vAlign w:val="center"/>
          </w:tcPr>
          <w:p w14:paraId="1E7A11C3" w14:textId="60BAF4FE" w:rsidR="00904514" w:rsidRDefault="00265939" w:rsidP="00EC4343">
            <w:pPr>
              <w:pStyle w:val="ListParagraph"/>
              <w:spacing w:line="240" w:lineRule="auto"/>
              <w:ind w:left="34" w:firstLine="0"/>
              <w:jc w:val="center"/>
              <w:rPr>
                <w:rFonts w:cs="Times New Roman"/>
                <w:szCs w:val="24"/>
              </w:rPr>
            </w:pPr>
            <w:proofErr w:type="gramStart"/>
            <w:r>
              <w:rPr>
                <w:rFonts w:cs="Times New Roman"/>
                <w:szCs w:val="24"/>
              </w:rPr>
              <w:t>VARCHAR(</w:t>
            </w:r>
            <w:proofErr w:type="gramEnd"/>
            <w:r>
              <w:rPr>
                <w:rFonts w:cs="Times New Roman"/>
                <w:szCs w:val="24"/>
              </w:rPr>
              <w:t>255)</w:t>
            </w:r>
          </w:p>
        </w:tc>
        <w:tc>
          <w:tcPr>
            <w:tcW w:w="983" w:type="pct"/>
            <w:vAlign w:val="center"/>
          </w:tcPr>
          <w:p w14:paraId="4C0839AF" w14:textId="77777777" w:rsidR="00904514" w:rsidRDefault="00904514" w:rsidP="00EC4343">
            <w:pPr>
              <w:pStyle w:val="ListParagraph"/>
              <w:spacing w:line="240" w:lineRule="auto"/>
              <w:ind w:left="34" w:firstLine="0"/>
              <w:jc w:val="center"/>
              <w:rPr>
                <w:rFonts w:cs="Times New Roman"/>
                <w:szCs w:val="24"/>
              </w:rPr>
            </w:pPr>
            <w:r>
              <w:rPr>
                <w:rFonts w:cs="Times New Roman"/>
                <w:szCs w:val="24"/>
              </w:rPr>
              <w:t>NOT NULL</w:t>
            </w:r>
          </w:p>
        </w:tc>
        <w:tc>
          <w:tcPr>
            <w:tcW w:w="1427" w:type="pct"/>
            <w:vAlign w:val="center"/>
          </w:tcPr>
          <w:p w14:paraId="7299D23A" w14:textId="77777777" w:rsidR="00904514" w:rsidRDefault="00904514" w:rsidP="00EC4343">
            <w:pPr>
              <w:pStyle w:val="ListParagraph"/>
              <w:spacing w:line="240" w:lineRule="auto"/>
              <w:ind w:left="34" w:firstLine="0"/>
              <w:jc w:val="center"/>
              <w:rPr>
                <w:rFonts w:cs="Times New Roman"/>
                <w:szCs w:val="24"/>
              </w:rPr>
            </w:pPr>
            <w:r>
              <w:rPr>
                <w:rFonts w:cs="Times New Roman"/>
                <w:szCs w:val="24"/>
              </w:rPr>
              <w:t>Foreign Key ke Departemen_DB (Nama_Departemen)</w:t>
            </w:r>
          </w:p>
        </w:tc>
      </w:tr>
    </w:tbl>
    <w:p w14:paraId="60A759DA" w14:textId="77777777" w:rsidR="00904514" w:rsidRDefault="00904514" w:rsidP="00904514">
      <w:pPr>
        <w:pStyle w:val="ListParagraph"/>
        <w:spacing w:line="240" w:lineRule="auto"/>
        <w:ind w:left="0"/>
        <w:rPr>
          <w:rFonts w:cs="Times New Roman"/>
          <w:b/>
          <w:bCs/>
          <w:szCs w:val="24"/>
        </w:rPr>
      </w:pPr>
    </w:p>
    <w:p w14:paraId="0F2EE01B" w14:textId="246452A3" w:rsidR="00904514" w:rsidRDefault="00904514" w:rsidP="00EE2393">
      <w:r>
        <w:t>Tabel DB_Stall merupakan tabel yang digunakan untuk menyimpan seluruh data dari setiap stall yang ada di PT. Adiputro Wirasejati. Stall merupakan pemberhentian yang ada pada setiap departemen pada divisi assembly. Tabel DB_Stall akan menyimpan id dari tiap Stall dengan field Stall_id, menyimpan nama stall dengan field NamaStall, menyimpan jumlah stall yang ada dengan field JumlahStall, dan menyimpan nama departemen dengan field NamaDepartemen. Primary Key dari tabel DB_Stall adalah field Stall_id, sedangkan Foreign Key dari DB_Stall adalah field NamaDepartemen yang terhubung dengan Nama_Departemen pada tabel Departemen_DB.</w:t>
      </w:r>
    </w:p>
    <w:p w14:paraId="37C2FD0D" w14:textId="77777777" w:rsidR="00EE2393" w:rsidRPr="00EC5204" w:rsidRDefault="00EE2393" w:rsidP="00EE2393"/>
    <w:p w14:paraId="1694E416" w14:textId="77777777" w:rsidR="00904514" w:rsidRPr="00243776" w:rsidRDefault="00904514" w:rsidP="00EC4343">
      <w:pPr>
        <w:pStyle w:val="captionTable"/>
      </w:pPr>
      <w:r w:rsidRPr="00243776">
        <w:t>Tabel 4.</w:t>
      </w:r>
      <w:r>
        <w:t>4</w:t>
      </w:r>
    </w:p>
    <w:p w14:paraId="68FEE633" w14:textId="0F6803BE" w:rsidR="00904514" w:rsidRPr="000C2E5D" w:rsidRDefault="00904514" w:rsidP="00EC4343">
      <w:pPr>
        <w:pStyle w:val="captionTable"/>
      </w:pPr>
      <w:r w:rsidRPr="00243776">
        <w:t>Tabel</w:t>
      </w:r>
      <w:r>
        <w:t xml:space="preserve"> Departemen_DB</w:t>
      </w:r>
    </w:p>
    <w:tbl>
      <w:tblPr>
        <w:tblStyle w:val="TableGrid"/>
        <w:tblW w:w="4914" w:type="pct"/>
        <w:jc w:val="center"/>
        <w:tblLook w:val="04A0" w:firstRow="1" w:lastRow="0" w:firstColumn="1" w:lastColumn="0" w:noHBand="0" w:noVBand="1"/>
      </w:tblPr>
      <w:tblGrid>
        <w:gridCol w:w="510"/>
        <w:gridCol w:w="2122"/>
        <w:gridCol w:w="1910"/>
        <w:gridCol w:w="1540"/>
        <w:gridCol w:w="1710"/>
      </w:tblGrid>
      <w:tr w:rsidR="00EE2393" w14:paraId="2822D595" w14:textId="77777777" w:rsidTr="00FC202F">
        <w:trPr>
          <w:trHeight w:val="227"/>
          <w:jc w:val="center"/>
        </w:trPr>
        <w:tc>
          <w:tcPr>
            <w:tcW w:w="327" w:type="pct"/>
            <w:vAlign w:val="center"/>
          </w:tcPr>
          <w:p w14:paraId="15D213F0" w14:textId="77777777" w:rsidR="00904514" w:rsidRPr="00243776" w:rsidRDefault="00904514" w:rsidP="00EE2393">
            <w:pPr>
              <w:pStyle w:val="ListParagraph"/>
              <w:spacing w:line="240" w:lineRule="auto"/>
              <w:ind w:left="0" w:firstLine="0"/>
              <w:jc w:val="center"/>
              <w:rPr>
                <w:rFonts w:cs="Times New Roman"/>
                <w:b/>
                <w:bCs/>
                <w:szCs w:val="24"/>
              </w:rPr>
            </w:pPr>
            <w:r w:rsidRPr="00243776">
              <w:rPr>
                <w:rFonts w:cs="Times New Roman"/>
                <w:b/>
                <w:bCs/>
                <w:szCs w:val="24"/>
              </w:rPr>
              <w:t>No</w:t>
            </w:r>
          </w:p>
        </w:tc>
        <w:tc>
          <w:tcPr>
            <w:tcW w:w="1362" w:type="pct"/>
            <w:vAlign w:val="center"/>
          </w:tcPr>
          <w:p w14:paraId="375396C2" w14:textId="77777777" w:rsidR="00904514" w:rsidRPr="00243776" w:rsidRDefault="00904514" w:rsidP="00EE2393">
            <w:pPr>
              <w:pStyle w:val="ListParagraph"/>
              <w:spacing w:line="240" w:lineRule="auto"/>
              <w:ind w:left="0" w:firstLine="0"/>
              <w:jc w:val="center"/>
              <w:rPr>
                <w:rFonts w:cs="Times New Roman"/>
                <w:b/>
                <w:bCs/>
                <w:szCs w:val="24"/>
              </w:rPr>
            </w:pPr>
            <w:r w:rsidRPr="00243776">
              <w:rPr>
                <w:rFonts w:cs="Times New Roman"/>
                <w:b/>
                <w:bCs/>
                <w:szCs w:val="24"/>
              </w:rPr>
              <w:t>Kolom</w:t>
            </w:r>
          </w:p>
        </w:tc>
        <w:tc>
          <w:tcPr>
            <w:tcW w:w="1219" w:type="pct"/>
            <w:vAlign w:val="center"/>
          </w:tcPr>
          <w:p w14:paraId="1CCB6FA3" w14:textId="77777777" w:rsidR="00904514" w:rsidRPr="00243776" w:rsidRDefault="00904514" w:rsidP="00EE2393">
            <w:pPr>
              <w:pStyle w:val="ListParagraph"/>
              <w:spacing w:line="240" w:lineRule="auto"/>
              <w:ind w:left="0" w:firstLine="0"/>
              <w:jc w:val="center"/>
              <w:rPr>
                <w:rFonts w:cs="Times New Roman"/>
                <w:b/>
                <w:bCs/>
                <w:szCs w:val="24"/>
              </w:rPr>
            </w:pPr>
            <w:r w:rsidRPr="00243776">
              <w:rPr>
                <w:rFonts w:cs="Times New Roman"/>
                <w:b/>
                <w:bCs/>
                <w:szCs w:val="24"/>
              </w:rPr>
              <w:t>Tipe</w:t>
            </w:r>
          </w:p>
        </w:tc>
        <w:tc>
          <w:tcPr>
            <w:tcW w:w="993" w:type="pct"/>
            <w:vAlign w:val="center"/>
          </w:tcPr>
          <w:p w14:paraId="43868DEA" w14:textId="77777777" w:rsidR="00904514" w:rsidRPr="00243776" w:rsidRDefault="00904514" w:rsidP="00EE2393">
            <w:pPr>
              <w:pStyle w:val="ListParagraph"/>
              <w:spacing w:line="240" w:lineRule="auto"/>
              <w:ind w:left="0" w:firstLine="0"/>
              <w:jc w:val="center"/>
              <w:rPr>
                <w:rFonts w:cs="Times New Roman"/>
                <w:b/>
                <w:bCs/>
                <w:szCs w:val="24"/>
              </w:rPr>
            </w:pPr>
            <w:r w:rsidRPr="00243776">
              <w:rPr>
                <w:rFonts w:cs="Times New Roman"/>
                <w:b/>
                <w:bCs/>
                <w:szCs w:val="24"/>
              </w:rPr>
              <w:t>Constraint</w:t>
            </w:r>
          </w:p>
        </w:tc>
        <w:tc>
          <w:tcPr>
            <w:tcW w:w="1100" w:type="pct"/>
            <w:vAlign w:val="center"/>
          </w:tcPr>
          <w:p w14:paraId="1BFF31B6" w14:textId="77777777" w:rsidR="00904514" w:rsidRPr="00243776" w:rsidRDefault="00904514" w:rsidP="00EE2393">
            <w:pPr>
              <w:pStyle w:val="ListParagraph"/>
              <w:spacing w:line="240" w:lineRule="auto"/>
              <w:ind w:left="0" w:firstLine="0"/>
              <w:jc w:val="center"/>
              <w:rPr>
                <w:rFonts w:cs="Times New Roman"/>
                <w:b/>
                <w:bCs/>
                <w:szCs w:val="24"/>
              </w:rPr>
            </w:pPr>
            <w:r w:rsidRPr="00243776">
              <w:rPr>
                <w:rFonts w:cs="Times New Roman"/>
                <w:b/>
                <w:bCs/>
                <w:szCs w:val="24"/>
              </w:rPr>
              <w:t>Keterangan</w:t>
            </w:r>
          </w:p>
        </w:tc>
      </w:tr>
      <w:tr w:rsidR="00EE2393" w14:paraId="4DC20C21" w14:textId="77777777" w:rsidTr="00FC202F">
        <w:trPr>
          <w:trHeight w:val="227"/>
          <w:jc w:val="center"/>
        </w:trPr>
        <w:tc>
          <w:tcPr>
            <w:tcW w:w="327" w:type="pct"/>
            <w:vAlign w:val="center"/>
          </w:tcPr>
          <w:p w14:paraId="5B686D06"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1</w:t>
            </w:r>
          </w:p>
        </w:tc>
        <w:tc>
          <w:tcPr>
            <w:tcW w:w="1362" w:type="pct"/>
            <w:vAlign w:val="center"/>
          </w:tcPr>
          <w:p w14:paraId="502B6C59"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Departemen_id</w:t>
            </w:r>
          </w:p>
        </w:tc>
        <w:tc>
          <w:tcPr>
            <w:tcW w:w="1219" w:type="pct"/>
            <w:vAlign w:val="center"/>
          </w:tcPr>
          <w:p w14:paraId="2CE88520" w14:textId="3FE0DFF9" w:rsidR="00904514" w:rsidRDefault="00DE2EA8" w:rsidP="00EE2393">
            <w:pPr>
              <w:pStyle w:val="ListParagraph"/>
              <w:spacing w:line="240" w:lineRule="auto"/>
              <w:ind w:left="0" w:firstLine="0"/>
              <w:jc w:val="center"/>
              <w:rPr>
                <w:rFonts w:cs="Times New Roman"/>
                <w:szCs w:val="24"/>
              </w:rPr>
            </w:pPr>
            <w:r>
              <w:rPr>
                <w:rFonts w:cs="Times New Roman"/>
                <w:szCs w:val="24"/>
              </w:rPr>
              <w:t>OBJECT_ID</w:t>
            </w:r>
          </w:p>
        </w:tc>
        <w:tc>
          <w:tcPr>
            <w:tcW w:w="993" w:type="pct"/>
            <w:vAlign w:val="center"/>
          </w:tcPr>
          <w:p w14:paraId="6F47DA97" w14:textId="0D3D39F9" w:rsidR="00904514" w:rsidRDefault="00873EC6" w:rsidP="00EE2393">
            <w:pPr>
              <w:pStyle w:val="ListParagraph"/>
              <w:spacing w:line="240" w:lineRule="auto"/>
              <w:ind w:left="0" w:firstLine="0"/>
              <w:jc w:val="center"/>
              <w:rPr>
                <w:rFonts w:cs="Times New Roman"/>
                <w:szCs w:val="24"/>
              </w:rPr>
            </w:pPr>
            <w:r>
              <w:rPr>
                <w:rFonts w:cs="Times New Roman"/>
                <w:szCs w:val="24"/>
              </w:rPr>
              <w:t>Primary Key</w:t>
            </w:r>
          </w:p>
        </w:tc>
        <w:tc>
          <w:tcPr>
            <w:tcW w:w="1100" w:type="pct"/>
            <w:vAlign w:val="center"/>
          </w:tcPr>
          <w:p w14:paraId="3299B503"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auto increment</w:t>
            </w:r>
          </w:p>
        </w:tc>
      </w:tr>
      <w:tr w:rsidR="00EE2393" w14:paraId="49CBC0C8" w14:textId="77777777" w:rsidTr="00FC202F">
        <w:trPr>
          <w:trHeight w:val="227"/>
          <w:jc w:val="center"/>
        </w:trPr>
        <w:tc>
          <w:tcPr>
            <w:tcW w:w="327" w:type="pct"/>
            <w:vAlign w:val="center"/>
          </w:tcPr>
          <w:p w14:paraId="2858383D"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2</w:t>
            </w:r>
          </w:p>
        </w:tc>
        <w:tc>
          <w:tcPr>
            <w:tcW w:w="1362" w:type="pct"/>
            <w:vAlign w:val="center"/>
          </w:tcPr>
          <w:p w14:paraId="5B72455D"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Nama_Departemen</w:t>
            </w:r>
          </w:p>
        </w:tc>
        <w:tc>
          <w:tcPr>
            <w:tcW w:w="1219" w:type="pct"/>
            <w:vAlign w:val="center"/>
          </w:tcPr>
          <w:p w14:paraId="49DBEC62" w14:textId="7D86CF6F" w:rsidR="00904514" w:rsidRDefault="00265939" w:rsidP="00EE2393">
            <w:pPr>
              <w:pStyle w:val="ListParagraph"/>
              <w:spacing w:line="240" w:lineRule="auto"/>
              <w:ind w:left="0" w:firstLine="0"/>
              <w:jc w:val="center"/>
              <w:rPr>
                <w:rFonts w:cs="Times New Roman"/>
                <w:szCs w:val="24"/>
              </w:rPr>
            </w:pPr>
            <w:proofErr w:type="gramStart"/>
            <w:r>
              <w:rPr>
                <w:rFonts w:cs="Times New Roman"/>
                <w:szCs w:val="24"/>
              </w:rPr>
              <w:t>VARCHAR(</w:t>
            </w:r>
            <w:proofErr w:type="gramEnd"/>
            <w:r>
              <w:rPr>
                <w:rFonts w:cs="Times New Roman"/>
                <w:szCs w:val="24"/>
              </w:rPr>
              <w:t>255)</w:t>
            </w:r>
          </w:p>
        </w:tc>
        <w:tc>
          <w:tcPr>
            <w:tcW w:w="993" w:type="pct"/>
            <w:vAlign w:val="center"/>
          </w:tcPr>
          <w:p w14:paraId="15083F26"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NOT NULL</w:t>
            </w:r>
          </w:p>
        </w:tc>
        <w:tc>
          <w:tcPr>
            <w:tcW w:w="1100" w:type="pct"/>
            <w:vAlign w:val="center"/>
          </w:tcPr>
          <w:p w14:paraId="786B5C95" w14:textId="77777777" w:rsidR="00904514" w:rsidRDefault="00904514" w:rsidP="00EE2393">
            <w:pPr>
              <w:pStyle w:val="ListParagraph"/>
              <w:spacing w:line="240" w:lineRule="auto"/>
              <w:ind w:left="0" w:firstLine="0"/>
              <w:jc w:val="center"/>
              <w:rPr>
                <w:rFonts w:cs="Times New Roman"/>
                <w:szCs w:val="24"/>
              </w:rPr>
            </w:pPr>
          </w:p>
        </w:tc>
      </w:tr>
      <w:tr w:rsidR="00EE2393" w14:paraId="2E52EE24" w14:textId="77777777" w:rsidTr="00FC202F">
        <w:trPr>
          <w:trHeight w:val="227"/>
          <w:jc w:val="center"/>
        </w:trPr>
        <w:tc>
          <w:tcPr>
            <w:tcW w:w="327" w:type="pct"/>
            <w:vAlign w:val="center"/>
          </w:tcPr>
          <w:p w14:paraId="28AF8DDA"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3</w:t>
            </w:r>
          </w:p>
        </w:tc>
        <w:tc>
          <w:tcPr>
            <w:tcW w:w="1362" w:type="pct"/>
            <w:vAlign w:val="center"/>
          </w:tcPr>
          <w:p w14:paraId="71E1ABD3"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AksesTipeDatabase</w:t>
            </w:r>
          </w:p>
        </w:tc>
        <w:tc>
          <w:tcPr>
            <w:tcW w:w="1219" w:type="pct"/>
            <w:vAlign w:val="center"/>
          </w:tcPr>
          <w:p w14:paraId="7989B05D"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ARRAY</w:t>
            </w:r>
          </w:p>
        </w:tc>
        <w:tc>
          <w:tcPr>
            <w:tcW w:w="993" w:type="pct"/>
            <w:vAlign w:val="center"/>
          </w:tcPr>
          <w:p w14:paraId="323FE396"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NOT NULL</w:t>
            </w:r>
          </w:p>
        </w:tc>
        <w:tc>
          <w:tcPr>
            <w:tcW w:w="1100" w:type="pct"/>
            <w:vAlign w:val="center"/>
          </w:tcPr>
          <w:p w14:paraId="580AB873" w14:textId="77777777" w:rsidR="00904514" w:rsidRDefault="00904514" w:rsidP="00EE2393">
            <w:pPr>
              <w:pStyle w:val="ListParagraph"/>
              <w:spacing w:line="240" w:lineRule="auto"/>
              <w:ind w:left="0" w:firstLine="0"/>
              <w:jc w:val="center"/>
              <w:rPr>
                <w:rFonts w:cs="Times New Roman"/>
                <w:szCs w:val="24"/>
              </w:rPr>
            </w:pPr>
          </w:p>
        </w:tc>
      </w:tr>
      <w:tr w:rsidR="00EE2393" w14:paraId="4BA3DDC2" w14:textId="77777777" w:rsidTr="00FC202F">
        <w:trPr>
          <w:trHeight w:val="227"/>
          <w:jc w:val="center"/>
        </w:trPr>
        <w:tc>
          <w:tcPr>
            <w:tcW w:w="327" w:type="pct"/>
            <w:vAlign w:val="center"/>
          </w:tcPr>
          <w:p w14:paraId="3E86B72A"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4</w:t>
            </w:r>
          </w:p>
        </w:tc>
        <w:tc>
          <w:tcPr>
            <w:tcW w:w="1362" w:type="pct"/>
            <w:vAlign w:val="center"/>
          </w:tcPr>
          <w:p w14:paraId="512DA92A"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Created_at</w:t>
            </w:r>
          </w:p>
        </w:tc>
        <w:tc>
          <w:tcPr>
            <w:tcW w:w="1219" w:type="pct"/>
            <w:vAlign w:val="center"/>
          </w:tcPr>
          <w:p w14:paraId="5FBF811B"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DATETIME</w:t>
            </w:r>
          </w:p>
        </w:tc>
        <w:tc>
          <w:tcPr>
            <w:tcW w:w="993" w:type="pct"/>
            <w:vAlign w:val="center"/>
          </w:tcPr>
          <w:p w14:paraId="50C8C246"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NOT NULL</w:t>
            </w:r>
          </w:p>
        </w:tc>
        <w:tc>
          <w:tcPr>
            <w:tcW w:w="1100" w:type="pct"/>
            <w:vAlign w:val="center"/>
          </w:tcPr>
          <w:p w14:paraId="40D1CCA0" w14:textId="77777777" w:rsidR="00904514" w:rsidRDefault="00904514" w:rsidP="00EE2393">
            <w:pPr>
              <w:pStyle w:val="ListParagraph"/>
              <w:spacing w:line="240" w:lineRule="auto"/>
              <w:ind w:left="0" w:firstLine="0"/>
              <w:jc w:val="center"/>
              <w:rPr>
                <w:rFonts w:cs="Times New Roman"/>
                <w:szCs w:val="24"/>
              </w:rPr>
            </w:pPr>
          </w:p>
        </w:tc>
      </w:tr>
      <w:tr w:rsidR="00EE2393" w14:paraId="5AB52BB9" w14:textId="77777777" w:rsidTr="00FC202F">
        <w:trPr>
          <w:trHeight w:val="227"/>
          <w:jc w:val="center"/>
        </w:trPr>
        <w:tc>
          <w:tcPr>
            <w:tcW w:w="327" w:type="pct"/>
            <w:vAlign w:val="center"/>
          </w:tcPr>
          <w:p w14:paraId="687F27D4"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5</w:t>
            </w:r>
          </w:p>
        </w:tc>
        <w:tc>
          <w:tcPr>
            <w:tcW w:w="1362" w:type="pct"/>
            <w:vAlign w:val="center"/>
          </w:tcPr>
          <w:p w14:paraId="7127CD60"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Updated_at</w:t>
            </w:r>
          </w:p>
        </w:tc>
        <w:tc>
          <w:tcPr>
            <w:tcW w:w="1219" w:type="pct"/>
            <w:vAlign w:val="center"/>
          </w:tcPr>
          <w:p w14:paraId="1EFEC228"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DATETIME</w:t>
            </w:r>
          </w:p>
        </w:tc>
        <w:tc>
          <w:tcPr>
            <w:tcW w:w="993" w:type="pct"/>
            <w:vAlign w:val="center"/>
          </w:tcPr>
          <w:p w14:paraId="2E6B29C3"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NOT NULL</w:t>
            </w:r>
          </w:p>
        </w:tc>
        <w:tc>
          <w:tcPr>
            <w:tcW w:w="1100" w:type="pct"/>
            <w:vAlign w:val="center"/>
          </w:tcPr>
          <w:p w14:paraId="602DDE47" w14:textId="77777777" w:rsidR="00904514" w:rsidRDefault="00904514" w:rsidP="00EE2393">
            <w:pPr>
              <w:pStyle w:val="ListParagraph"/>
              <w:spacing w:line="240" w:lineRule="auto"/>
              <w:ind w:left="0" w:firstLine="0"/>
              <w:jc w:val="center"/>
              <w:rPr>
                <w:rFonts w:cs="Times New Roman"/>
                <w:szCs w:val="24"/>
              </w:rPr>
            </w:pPr>
          </w:p>
        </w:tc>
      </w:tr>
    </w:tbl>
    <w:p w14:paraId="735B418E" w14:textId="77777777" w:rsidR="00904514" w:rsidRDefault="00904514" w:rsidP="00904514">
      <w:pPr>
        <w:pStyle w:val="ListParagraph"/>
        <w:ind w:left="0"/>
        <w:rPr>
          <w:rFonts w:cs="Times New Roman"/>
          <w:szCs w:val="24"/>
        </w:rPr>
      </w:pPr>
    </w:p>
    <w:p w14:paraId="2195DD64" w14:textId="67CDCD7A" w:rsidR="00EE2393" w:rsidRDefault="00904514" w:rsidP="00EE2393">
      <w:r>
        <w:t xml:space="preserve">Tabel Departemen_DB adalah tabel yang digunakan untuk menyimpan seluruh data dan informasi dari seluruh Departemen yang ada pada divisi assembly pada PT. Adiputro Wirasejati. Salah satu contoh departemen yang ada pada PT. Adiputro Wirasejati adalah Departemen Body Welding. Tabel Departemen_DB akan menyimpan id dari setiap departemen dengan field Departemen_id, menyimpan tipe database dengan field AksesTipeDatabase, menyimpan tanggal </w:t>
      </w:r>
      <w:r>
        <w:lastRenderedPageBreak/>
        <w:t xml:space="preserve">dibuatnya departemen dengan field Created_at, dan menyimpan perubahan terhadap departemen yang ada dengan field Updated_at. Tabel Departemen_DB memiliki sebuah Primary Key yaitu field Departemen_id. </w:t>
      </w:r>
    </w:p>
    <w:p w14:paraId="5D50A174" w14:textId="77777777" w:rsidR="00EE2393" w:rsidRPr="000A6BBC" w:rsidRDefault="00EE2393" w:rsidP="00EE2393"/>
    <w:p w14:paraId="7A4553BC" w14:textId="77777777" w:rsidR="00904514" w:rsidRPr="00EC4343" w:rsidRDefault="00904514" w:rsidP="00EC4343">
      <w:pPr>
        <w:pStyle w:val="captionTable"/>
      </w:pPr>
      <w:r w:rsidRPr="00EC4343">
        <w:t>Tabel 4.5</w:t>
      </w:r>
    </w:p>
    <w:p w14:paraId="50AA4FAD" w14:textId="54E349E2" w:rsidR="00904514" w:rsidRPr="00EC4343" w:rsidRDefault="00904514" w:rsidP="00EC4343">
      <w:pPr>
        <w:pStyle w:val="captionTable"/>
      </w:pPr>
      <w:r w:rsidRPr="00EC4343">
        <w:t>Tabel MasterKit</w:t>
      </w:r>
    </w:p>
    <w:tbl>
      <w:tblPr>
        <w:tblStyle w:val="TableGrid2"/>
        <w:tblW w:w="5000" w:type="pct"/>
        <w:tblLook w:val="04A0" w:firstRow="1" w:lastRow="0" w:firstColumn="1" w:lastColumn="0" w:noHBand="0" w:noVBand="1"/>
      </w:tblPr>
      <w:tblGrid>
        <w:gridCol w:w="562"/>
        <w:gridCol w:w="1843"/>
        <w:gridCol w:w="2127"/>
        <w:gridCol w:w="1560"/>
        <w:gridCol w:w="1836"/>
      </w:tblGrid>
      <w:tr w:rsidR="00296EB2" w:rsidRPr="00296EB2" w14:paraId="29A6DA27" w14:textId="77777777" w:rsidTr="00BB116A">
        <w:trPr>
          <w:trHeight w:val="227"/>
        </w:trPr>
        <w:tc>
          <w:tcPr>
            <w:tcW w:w="354" w:type="pct"/>
            <w:vAlign w:val="center"/>
          </w:tcPr>
          <w:p w14:paraId="60B9A712" w14:textId="77777777" w:rsidR="00296EB2" w:rsidRPr="00296EB2" w:rsidRDefault="00296EB2" w:rsidP="00296EB2">
            <w:pPr>
              <w:spacing w:line="240" w:lineRule="auto"/>
              <w:ind w:firstLine="0"/>
              <w:contextualSpacing/>
              <w:jc w:val="center"/>
              <w:rPr>
                <w:rFonts w:cs="Times New Roman"/>
                <w:b/>
                <w:bCs/>
                <w:szCs w:val="24"/>
              </w:rPr>
            </w:pPr>
            <w:r w:rsidRPr="00296EB2">
              <w:rPr>
                <w:rFonts w:cs="Times New Roman"/>
                <w:b/>
                <w:bCs/>
                <w:szCs w:val="24"/>
              </w:rPr>
              <w:t>No</w:t>
            </w:r>
          </w:p>
        </w:tc>
        <w:tc>
          <w:tcPr>
            <w:tcW w:w="1162" w:type="pct"/>
            <w:vAlign w:val="center"/>
          </w:tcPr>
          <w:p w14:paraId="4D4B4B89" w14:textId="77777777" w:rsidR="00296EB2" w:rsidRPr="00296EB2" w:rsidRDefault="00296EB2" w:rsidP="00296EB2">
            <w:pPr>
              <w:spacing w:line="240" w:lineRule="auto"/>
              <w:ind w:firstLine="0"/>
              <w:contextualSpacing/>
              <w:jc w:val="center"/>
              <w:rPr>
                <w:rFonts w:cs="Times New Roman"/>
                <w:b/>
                <w:bCs/>
                <w:szCs w:val="24"/>
              </w:rPr>
            </w:pPr>
            <w:r w:rsidRPr="00296EB2">
              <w:rPr>
                <w:rFonts w:cs="Times New Roman"/>
                <w:b/>
                <w:bCs/>
                <w:szCs w:val="24"/>
              </w:rPr>
              <w:t>Kolom</w:t>
            </w:r>
          </w:p>
        </w:tc>
        <w:tc>
          <w:tcPr>
            <w:tcW w:w="1341" w:type="pct"/>
            <w:vAlign w:val="center"/>
          </w:tcPr>
          <w:p w14:paraId="5C9D931F" w14:textId="77777777" w:rsidR="00296EB2" w:rsidRPr="00296EB2" w:rsidRDefault="00296EB2" w:rsidP="00296EB2">
            <w:pPr>
              <w:spacing w:line="240" w:lineRule="auto"/>
              <w:ind w:firstLine="0"/>
              <w:contextualSpacing/>
              <w:jc w:val="center"/>
              <w:rPr>
                <w:rFonts w:cs="Times New Roman"/>
                <w:b/>
                <w:bCs/>
                <w:szCs w:val="24"/>
              </w:rPr>
            </w:pPr>
            <w:r w:rsidRPr="00296EB2">
              <w:rPr>
                <w:rFonts w:cs="Times New Roman"/>
                <w:b/>
                <w:bCs/>
                <w:szCs w:val="24"/>
              </w:rPr>
              <w:t>Tipe</w:t>
            </w:r>
          </w:p>
        </w:tc>
        <w:tc>
          <w:tcPr>
            <w:tcW w:w="984" w:type="pct"/>
            <w:vAlign w:val="center"/>
          </w:tcPr>
          <w:p w14:paraId="2421E9A0" w14:textId="77777777" w:rsidR="00296EB2" w:rsidRPr="00296EB2" w:rsidRDefault="00296EB2" w:rsidP="00296EB2">
            <w:pPr>
              <w:spacing w:line="240" w:lineRule="auto"/>
              <w:ind w:firstLine="0"/>
              <w:contextualSpacing/>
              <w:jc w:val="center"/>
              <w:rPr>
                <w:rFonts w:cs="Times New Roman"/>
                <w:b/>
                <w:bCs/>
                <w:szCs w:val="24"/>
              </w:rPr>
            </w:pPr>
            <w:r w:rsidRPr="00296EB2">
              <w:rPr>
                <w:rFonts w:cs="Times New Roman"/>
                <w:b/>
                <w:bCs/>
                <w:szCs w:val="24"/>
              </w:rPr>
              <w:t>Constraint</w:t>
            </w:r>
          </w:p>
        </w:tc>
        <w:tc>
          <w:tcPr>
            <w:tcW w:w="1158" w:type="pct"/>
            <w:vAlign w:val="center"/>
          </w:tcPr>
          <w:p w14:paraId="440C5F0A" w14:textId="77777777" w:rsidR="00296EB2" w:rsidRPr="00296EB2" w:rsidRDefault="00296EB2" w:rsidP="00296EB2">
            <w:pPr>
              <w:spacing w:line="240" w:lineRule="auto"/>
              <w:ind w:firstLine="0"/>
              <w:contextualSpacing/>
              <w:jc w:val="center"/>
              <w:rPr>
                <w:rFonts w:cs="Times New Roman"/>
                <w:b/>
                <w:bCs/>
                <w:szCs w:val="24"/>
              </w:rPr>
            </w:pPr>
            <w:r w:rsidRPr="00296EB2">
              <w:rPr>
                <w:rFonts w:cs="Times New Roman"/>
                <w:b/>
                <w:bCs/>
                <w:szCs w:val="24"/>
              </w:rPr>
              <w:t>Keterangan</w:t>
            </w:r>
          </w:p>
        </w:tc>
      </w:tr>
      <w:tr w:rsidR="00296EB2" w:rsidRPr="00296EB2" w14:paraId="47AFF2EA" w14:textId="77777777" w:rsidTr="00BB116A">
        <w:trPr>
          <w:trHeight w:val="227"/>
        </w:trPr>
        <w:tc>
          <w:tcPr>
            <w:tcW w:w="354" w:type="pct"/>
            <w:vAlign w:val="center"/>
          </w:tcPr>
          <w:p w14:paraId="010BC3A4" w14:textId="77777777" w:rsidR="00296EB2" w:rsidRPr="00296EB2" w:rsidRDefault="00296EB2" w:rsidP="00296EB2">
            <w:pPr>
              <w:spacing w:line="240" w:lineRule="auto"/>
              <w:ind w:firstLine="0"/>
              <w:contextualSpacing/>
              <w:jc w:val="center"/>
              <w:rPr>
                <w:rFonts w:cs="Times New Roman"/>
                <w:szCs w:val="24"/>
              </w:rPr>
            </w:pPr>
            <w:r w:rsidRPr="00296EB2">
              <w:rPr>
                <w:rFonts w:cs="Times New Roman"/>
                <w:szCs w:val="24"/>
              </w:rPr>
              <w:t>1</w:t>
            </w:r>
          </w:p>
        </w:tc>
        <w:tc>
          <w:tcPr>
            <w:tcW w:w="1162" w:type="pct"/>
            <w:vAlign w:val="center"/>
          </w:tcPr>
          <w:p w14:paraId="3B5D2A45" w14:textId="77777777" w:rsidR="00296EB2" w:rsidRPr="00296EB2" w:rsidRDefault="00296EB2" w:rsidP="00296EB2">
            <w:pPr>
              <w:spacing w:line="240" w:lineRule="auto"/>
              <w:ind w:firstLine="0"/>
              <w:contextualSpacing/>
              <w:jc w:val="center"/>
              <w:rPr>
                <w:rFonts w:cs="Times New Roman"/>
                <w:szCs w:val="24"/>
              </w:rPr>
            </w:pPr>
            <w:r w:rsidRPr="00296EB2">
              <w:rPr>
                <w:rFonts w:cs="Times New Roman"/>
                <w:szCs w:val="24"/>
              </w:rPr>
              <w:t>Master_id</w:t>
            </w:r>
          </w:p>
        </w:tc>
        <w:tc>
          <w:tcPr>
            <w:tcW w:w="1341" w:type="pct"/>
            <w:vAlign w:val="center"/>
          </w:tcPr>
          <w:p w14:paraId="002B5BAF" w14:textId="31D0818C" w:rsidR="00296EB2" w:rsidRPr="00296EB2" w:rsidRDefault="00CF7B92" w:rsidP="00296EB2">
            <w:pPr>
              <w:spacing w:line="240" w:lineRule="auto"/>
              <w:ind w:firstLine="0"/>
              <w:contextualSpacing/>
              <w:jc w:val="center"/>
              <w:rPr>
                <w:rFonts w:cs="Times New Roman"/>
                <w:szCs w:val="24"/>
              </w:rPr>
            </w:pPr>
            <w:r>
              <w:rPr>
                <w:rFonts w:cs="Times New Roman"/>
                <w:szCs w:val="24"/>
              </w:rPr>
              <w:t>OBJECT_ID</w:t>
            </w:r>
          </w:p>
        </w:tc>
        <w:tc>
          <w:tcPr>
            <w:tcW w:w="984" w:type="pct"/>
            <w:vAlign w:val="center"/>
          </w:tcPr>
          <w:p w14:paraId="1A68F383" w14:textId="77777777" w:rsidR="00296EB2" w:rsidRPr="00296EB2" w:rsidRDefault="00296EB2" w:rsidP="00296EB2">
            <w:pPr>
              <w:spacing w:line="240" w:lineRule="auto"/>
              <w:ind w:firstLine="0"/>
              <w:contextualSpacing/>
              <w:jc w:val="center"/>
              <w:rPr>
                <w:rFonts w:cs="Times New Roman"/>
                <w:szCs w:val="24"/>
              </w:rPr>
            </w:pPr>
            <w:r w:rsidRPr="00296EB2">
              <w:rPr>
                <w:rFonts w:cs="Times New Roman"/>
                <w:szCs w:val="24"/>
              </w:rPr>
              <w:t>Primary Key</w:t>
            </w:r>
          </w:p>
        </w:tc>
        <w:tc>
          <w:tcPr>
            <w:tcW w:w="1158" w:type="pct"/>
            <w:vAlign w:val="center"/>
          </w:tcPr>
          <w:p w14:paraId="47529F24" w14:textId="77777777" w:rsidR="00296EB2" w:rsidRPr="00296EB2" w:rsidRDefault="00296EB2" w:rsidP="00296EB2">
            <w:pPr>
              <w:spacing w:line="240" w:lineRule="auto"/>
              <w:ind w:firstLine="0"/>
              <w:contextualSpacing/>
              <w:jc w:val="center"/>
              <w:rPr>
                <w:rFonts w:cs="Times New Roman"/>
                <w:szCs w:val="24"/>
              </w:rPr>
            </w:pPr>
            <w:r w:rsidRPr="00296EB2">
              <w:rPr>
                <w:rFonts w:cs="Times New Roman"/>
                <w:szCs w:val="24"/>
              </w:rPr>
              <w:t>Auto increment</w:t>
            </w:r>
          </w:p>
        </w:tc>
      </w:tr>
      <w:tr w:rsidR="00296EB2" w:rsidRPr="00296EB2" w14:paraId="7BC769FD" w14:textId="77777777" w:rsidTr="00BB116A">
        <w:trPr>
          <w:trHeight w:val="227"/>
        </w:trPr>
        <w:tc>
          <w:tcPr>
            <w:tcW w:w="354" w:type="pct"/>
            <w:vAlign w:val="center"/>
          </w:tcPr>
          <w:p w14:paraId="4406C7F6" w14:textId="77777777" w:rsidR="00296EB2" w:rsidRPr="00296EB2" w:rsidRDefault="00296EB2" w:rsidP="00296EB2">
            <w:pPr>
              <w:spacing w:line="240" w:lineRule="auto"/>
              <w:ind w:firstLine="0"/>
              <w:contextualSpacing/>
              <w:jc w:val="center"/>
              <w:rPr>
                <w:rFonts w:cs="Times New Roman"/>
                <w:szCs w:val="24"/>
              </w:rPr>
            </w:pPr>
            <w:r w:rsidRPr="00296EB2">
              <w:rPr>
                <w:rFonts w:cs="Times New Roman"/>
                <w:szCs w:val="24"/>
              </w:rPr>
              <w:t>2</w:t>
            </w:r>
          </w:p>
        </w:tc>
        <w:tc>
          <w:tcPr>
            <w:tcW w:w="1162" w:type="pct"/>
            <w:vAlign w:val="center"/>
          </w:tcPr>
          <w:p w14:paraId="5331F0BF" w14:textId="77777777" w:rsidR="00296EB2" w:rsidRPr="00296EB2" w:rsidRDefault="00296EB2" w:rsidP="00296EB2">
            <w:pPr>
              <w:spacing w:line="240" w:lineRule="auto"/>
              <w:ind w:firstLine="0"/>
              <w:contextualSpacing/>
              <w:jc w:val="center"/>
              <w:rPr>
                <w:rFonts w:cs="Times New Roman"/>
                <w:szCs w:val="24"/>
              </w:rPr>
            </w:pPr>
            <w:r w:rsidRPr="00296EB2">
              <w:rPr>
                <w:rFonts w:cs="Times New Roman"/>
                <w:szCs w:val="24"/>
              </w:rPr>
              <w:t>Kode_kit</w:t>
            </w:r>
          </w:p>
        </w:tc>
        <w:tc>
          <w:tcPr>
            <w:tcW w:w="1341" w:type="pct"/>
          </w:tcPr>
          <w:p w14:paraId="3DEDBB0F" w14:textId="77777777" w:rsidR="00296EB2" w:rsidRPr="00296EB2" w:rsidRDefault="00296EB2" w:rsidP="00296EB2">
            <w:pPr>
              <w:spacing w:line="240" w:lineRule="auto"/>
              <w:ind w:firstLine="0"/>
              <w:contextualSpacing/>
              <w:jc w:val="center"/>
              <w:rPr>
                <w:rFonts w:cs="Times New Roman"/>
                <w:szCs w:val="24"/>
              </w:rPr>
            </w:pPr>
            <w:r w:rsidRPr="00296EB2">
              <w:rPr>
                <w:rFonts w:cs="Times New Roman"/>
                <w:szCs w:val="24"/>
              </w:rPr>
              <w:t>VARCHAR (255)</w:t>
            </w:r>
          </w:p>
        </w:tc>
        <w:tc>
          <w:tcPr>
            <w:tcW w:w="984" w:type="pct"/>
            <w:vAlign w:val="center"/>
          </w:tcPr>
          <w:p w14:paraId="642E08F6" w14:textId="77777777" w:rsidR="00296EB2" w:rsidRPr="00296EB2" w:rsidRDefault="00296EB2" w:rsidP="00296EB2">
            <w:pPr>
              <w:spacing w:line="240" w:lineRule="auto"/>
              <w:ind w:firstLine="0"/>
              <w:contextualSpacing/>
              <w:jc w:val="center"/>
              <w:rPr>
                <w:rFonts w:cs="Times New Roman"/>
                <w:szCs w:val="24"/>
              </w:rPr>
            </w:pPr>
            <w:r w:rsidRPr="00296EB2">
              <w:rPr>
                <w:rFonts w:cs="Times New Roman"/>
                <w:szCs w:val="24"/>
              </w:rPr>
              <w:t>NOT NULL</w:t>
            </w:r>
          </w:p>
        </w:tc>
        <w:tc>
          <w:tcPr>
            <w:tcW w:w="1158" w:type="pct"/>
            <w:vAlign w:val="center"/>
          </w:tcPr>
          <w:p w14:paraId="551AAF64" w14:textId="77777777" w:rsidR="00296EB2" w:rsidRPr="00296EB2" w:rsidRDefault="00296EB2" w:rsidP="00296EB2">
            <w:pPr>
              <w:spacing w:line="240" w:lineRule="auto"/>
              <w:ind w:firstLine="0"/>
              <w:contextualSpacing/>
              <w:jc w:val="center"/>
              <w:rPr>
                <w:rFonts w:cs="Times New Roman"/>
                <w:szCs w:val="24"/>
              </w:rPr>
            </w:pPr>
          </w:p>
        </w:tc>
      </w:tr>
      <w:tr w:rsidR="00296EB2" w:rsidRPr="00296EB2" w14:paraId="7F9B5682" w14:textId="77777777" w:rsidTr="00BB116A">
        <w:trPr>
          <w:trHeight w:val="227"/>
        </w:trPr>
        <w:tc>
          <w:tcPr>
            <w:tcW w:w="354" w:type="pct"/>
            <w:vAlign w:val="center"/>
          </w:tcPr>
          <w:p w14:paraId="2C3A06DF" w14:textId="77777777" w:rsidR="00296EB2" w:rsidRPr="00296EB2" w:rsidRDefault="00296EB2" w:rsidP="00296EB2">
            <w:pPr>
              <w:spacing w:line="240" w:lineRule="auto"/>
              <w:ind w:firstLine="0"/>
              <w:contextualSpacing/>
              <w:jc w:val="center"/>
              <w:rPr>
                <w:rFonts w:cs="Times New Roman"/>
                <w:szCs w:val="24"/>
              </w:rPr>
            </w:pPr>
            <w:r w:rsidRPr="00296EB2">
              <w:rPr>
                <w:rFonts w:cs="Times New Roman"/>
                <w:szCs w:val="24"/>
              </w:rPr>
              <w:t>3</w:t>
            </w:r>
          </w:p>
        </w:tc>
        <w:tc>
          <w:tcPr>
            <w:tcW w:w="1162" w:type="pct"/>
            <w:vAlign w:val="center"/>
          </w:tcPr>
          <w:p w14:paraId="49266B82" w14:textId="77777777" w:rsidR="00296EB2" w:rsidRPr="00296EB2" w:rsidRDefault="00296EB2" w:rsidP="00296EB2">
            <w:pPr>
              <w:spacing w:line="240" w:lineRule="auto"/>
              <w:ind w:firstLine="0"/>
              <w:contextualSpacing/>
              <w:jc w:val="center"/>
              <w:rPr>
                <w:rFonts w:cs="Times New Roman"/>
                <w:szCs w:val="24"/>
              </w:rPr>
            </w:pPr>
            <w:r w:rsidRPr="00296EB2">
              <w:rPr>
                <w:rFonts w:cs="Times New Roman"/>
                <w:szCs w:val="24"/>
              </w:rPr>
              <w:t>Stall</w:t>
            </w:r>
          </w:p>
        </w:tc>
        <w:tc>
          <w:tcPr>
            <w:tcW w:w="1341" w:type="pct"/>
          </w:tcPr>
          <w:p w14:paraId="61F7338A" w14:textId="77777777" w:rsidR="00296EB2" w:rsidRPr="00296EB2" w:rsidRDefault="00296EB2" w:rsidP="00296EB2">
            <w:pPr>
              <w:spacing w:line="240" w:lineRule="auto"/>
              <w:ind w:firstLine="0"/>
              <w:contextualSpacing/>
              <w:jc w:val="center"/>
              <w:rPr>
                <w:rFonts w:cs="Times New Roman"/>
                <w:szCs w:val="24"/>
              </w:rPr>
            </w:pPr>
            <w:proofErr w:type="gramStart"/>
            <w:r w:rsidRPr="00296EB2">
              <w:rPr>
                <w:rFonts w:cs="Times New Roman"/>
                <w:szCs w:val="24"/>
              </w:rPr>
              <w:t>INT(</w:t>
            </w:r>
            <w:proofErr w:type="gramEnd"/>
            <w:r w:rsidRPr="00296EB2">
              <w:rPr>
                <w:rFonts w:cs="Times New Roman"/>
                <w:szCs w:val="24"/>
              </w:rPr>
              <w:t>20)</w:t>
            </w:r>
          </w:p>
        </w:tc>
        <w:tc>
          <w:tcPr>
            <w:tcW w:w="984" w:type="pct"/>
            <w:vAlign w:val="center"/>
          </w:tcPr>
          <w:p w14:paraId="638122C0" w14:textId="77777777" w:rsidR="00296EB2" w:rsidRPr="00296EB2" w:rsidRDefault="00296EB2" w:rsidP="00296EB2">
            <w:pPr>
              <w:spacing w:line="240" w:lineRule="auto"/>
              <w:ind w:firstLine="0"/>
              <w:contextualSpacing/>
              <w:jc w:val="center"/>
              <w:rPr>
                <w:rFonts w:cs="Times New Roman"/>
                <w:szCs w:val="24"/>
              </w:rPr>
            </w:pPr>
            <w:r w:rsidRPr="00296EB2">
              <w:rPr>
                <w:rFonts w:cs="Times New Roman"/>
                <w:szCs w:val="24"/>
              </w:rPr>
              <w:t>NOT NULL</w:t>
            </w:r>
          </w:p>
        </w:tc>
        <w:tc>
          <w:tcPr>
            <w:tcW w:w="1158" w:type="pct"/>
            <w:vAlign w:val="center"/>
          </w:tcPr>
          <w:p w14:paraId="6C1F15FC" w14:textId="77777777" w:rsidR="00296EB2" w:rsidRPr="00296EB2" w:rsidRDefault="00296EB2" w:rsidP="00296EB2">
            <w:pPr>
              <w:spacing w:line="240" w:lineRule="auto"/>
              <w:ind w:firstLine="0"/>
              <w:contextualSpacing/>
              <w:jc w:val="center"/>
              <w:rPr>
                <w:rFonts w:cs="Times New Roman"/>
                <w:szCs w:val="24"/>
              </w:rPr>
            </w:pPr>
          </w:p>
        </w:tc>
      </w:tr>
      <w:tr w:rsidR="00296EB2" w:rsidRPr="00296EB2" w14:paraId="313C5BED" w14:textId="77777777" w:rsidTr="00BB116A">
        <w:trPr>
          <w:trHeight w:val="227"/>
        </w:trPr>
        <w:tc>
          <w:tcPr>
            <w:tcW w:w="354" w:type="pct"/>
            <w:vAlign w:val="center"/>
          </w:tcPr>
          <w:p w14:paraId="0552C413" w14:textId="77777777" w:rsidR="00296EB2" w:rsidRPr="00296EB2" w:rsidRDefault="00296EB2" w:rsidP="00296EB2">
            <w:pPr>
              <w:spacing w:line="240" w:lineRule="auto"/>
              <w:ind w:firstLine="0"/>
              <w:contextualSpacing/>
              <w:jc w:val="center"/>
              <w:rPr>
                <w:rFonts w:cs="Times New Roman"/>
                <w:szCs w:val="24"/>
              </w:rPr>
            </w:pPr>
            <w:r w:rsidRPr="00296EB2">
              <w:rPr>
                <w:rFonts w:cs="Times New Roman"/>
                <w:szCs w:val="24"/>
              </w:rPr>
              <w:t>4</w:t>
            </w:r>
          </w:p>
        </w:tc>
        <w:tc>
          <w:tcPr>
            <w:tcW w:w="1162" w:type="pct"/>
            <w:vAlign w:val="center"/>
          </w:tcPr>
          <w:p w14:paraId="5338B058" w14:textId="77777777" w:rsidR="00296EB2" w:rsidRPr="00296EB2" w:rsidRDefault="00296EB2" w:rsidP="00296EB2">
            <w:pPr>
              <w:spacing w:line="240" w:lineRule="auto"/>
              <w:ind w:firstLine="0"/>
              <w:contextualSpacing/>
              <w:jc w:val="center"/>
              <w:rPr>
                <w:rFonts w:cs="Times New Roman"/>
                <w:szCs w:val="24"/>
              </w:rPr>
            </w:pPr>
            <w:r w:rsidRPr="00296EB2">
              <w:rPr>
                <w:rFonts w:cs="Times New Roman"/>
                <w:szCs w:val="24"/>
              </w:rPr>
              <w:t>Nama_kit</w:t>
            </w:r>
          </w:p>
        </w:tc>
        <w:tc>
          <w:tcPr>
            <w:tcW w:w="1341" w:type="pct"/>
          </w:tcPr>
          <w:p w14:paraId="40D1F696" w14:textId="77777777" w:rsidR="00296EB2" w:rsidRPr="00296EB2" w:rsidRDefault="00296EB2" w:rsidP="00296EB2">
            <w:pPr>
              <w:spacing w:line="240" w:lineRule="auto"/>
              <w:ind w:firstLine="0"/>
              <w:contextualSpacing/>
              <w:jc w:val="center"/>
              <w:rPr>
                <w:rFonts w:cs="Times New Roman"/>
                <w:szCs w:val="24"/>
              </w:rPr>
            </w:pPr>
            <w:r w:rsidRPr="00296EB2">
              <w:rPr>
                <w:rFonts w:cs="Times New Roman"/>
                <w:szCs w:val="24"/>
              </w:rPr>
              <w:t>VARCHAR (255)</w:t>
            </w:r>
          </w:p>
        </w:tc>
        <w:tc>
          <w:tcPr>
            <w:tcW w:w="984" w:type="pct"/>
            <w:vAlign w:val="center"/>
          </w:tcPr>
          <w:p w14:paraId="51EDB16E" w14:textId="77777777" w:rsidR="00296EB2" w:rsidRPr="00296EB2" w:rsidRDefault="00296EB2" w:rsidP="00296EB2">
            <w:pPr>
              <w:spacing w:line="240" w:lineRule="auto"/>
              <w:ind w:firstLine="0"/>
              <w:contextualSpacing/>
              <w:jc w:val="center"/>
              <w:rPr>
                <w:rFonts w:cs="Times New Roman"/>
                <w:szCs w:val="24"/>
              </w:rPr>
            </w:pPr>
            <w:r w:rsidRPr="00296EB2">
              <w:rPr>
                <w:rFonts w:cs="Times New Roman"/>
                <w:szCs w:val="24"/>
              </w:rPr>
              <w:t>NOT NULL</w:t>
            </w:r>
          </w:p>
        </w:tc>
        <w:tc>
          <w:tcPr>
            <w:tcW w:w="1158" w:type="pct"/>
            <w:vAlign w:val="center"/>
          </w:tcPr>
          <w:p w14:paraId="26BCBA1B" w14:textId="77777777" w:rsidR="00296EB2" w:rsidRPr="00296EB2" w:rsidRDefault="00296EB2" w:rsidP="00296EB2">
            <w:pPr>
              <w:spacing w:line="240" w:lineRule="auto"/>
              <w:ind w:firstLine="0"/>
              <w:contextualSpacing/>
              <w:jc w:val="center"/>
              <w:rPr>
                <w:rFonts w:cs="Times New Roman"/>
                <w:szCs w:val="24"/>
              </w:rPr>
            </w:pPr>
          </w:p>
        </w:tc>
      </w:tr>
      <w:tr w:rsidR="00296EB2" w:rsidRPr="00296EB2" w14:paraId="2C7E2E83" w14:textId="77777777" w:rsidTr="00BB116A">
        <w:trPr>
          <w:trHeight w:val="227"/>
        </w:trPr>
        <w:tc>
          <w:tcPr>
            <w:tcW w:w="354" w:type="pct"/>
            <w:vAlign w:val="center"/>
          </w:tcPr>
          <w:p w14:paraId="739F5CD3" w14:textId="77777777" w:rsidR="00296EB2" w:rsidRPr="00296EB2" w:rsidRDefault="00296EB2" w:rsidP="00296EB2">
            <w:pPr>
              <w:spacing w:line="240" w:lineRule="auto"/>
              <w:ind w:firstLine="0"/>
              <w:contextualSpacing/>
              <w:jc w:val="center"/>
              <w:rPr>
                <w:rFonts w:cs="Times New Roman"/>
                <w:szCs w:val="24"/>
              </w:rPr>
            </w:pPr>
            <w:r w:rsidRPr="00296EB2">
              <w:rPr>
                <w:rFonts w:cs="Times New Roman"/>
                <w:szCs w:val="24"/>
              </w:rPr>
              <w:t>5</w:t>
            </w:r>
          </w:p>
        </w:tc>
        <w:tc>
          <w:tcPr>
            <w:tcW w:w="1162" w:type="pct"/>
            <w:vAlign w:val="center"/>
          </w:tcPr>
          <w:p w14:paraId="43B900AA" w14:textId="77777777" w:rsidR="00296EB2" w:rsidRPr="00296EB2" w:rsidRDefault="00296EB2" w:rsidP="00296EB2">
            <w:pPr>
              <w:spacing w:line="240" w:lineRule="auto"/>
              <w:ind w:firstLine="0"/>
              <w:contextualSpacing/>
              <w:jc w:val="center"/>
              <w:rPr>
                <w:rFonts w:cs="Times New Roman"/>
                <w:szCs w:val="24"/>
              </w:rPr>
            </w:pPr>
            <w:r w:rsidRPr="00296EB2">
              <w:rPr>
                <w:rFonts w:cs="Times New Roman"/>
                <w:szCs w:val="24"/>
              </w:rPr>
              <w:t>Kompoen</w:t>
            </w:r>
          </w:p>
        </w:tc>
        <w:tc>
          <w:tcPr>
            <w:tcW w:w="1341" w:type="pct"/>
          </w:tcPr>
          <w:p w14:paraId="2B5B56E5" w14:textId="77777777" w:rsidR="00296EB2" w:rsidRPr="00296EB2" w:rsidRDefault="00296EB2" w:rsidP="00296EB2">
            <w:pPr>
              <w:spacing w:line="240" w:lineRule="auto"/>
              <w:ind w:firstLine="0"/>
              <w:contextualSpacing/>
              <w:jc w:val="center"/>
              <w:rPr>
                <w:rFonts w:cs="Times New Roman"/>
                <w:szCs w:val="24"/>
              </w:rPr>
            </w:pPr>
            <w:r w:rsidRPr="00296EB2">
              <w:rPr>
                <w:rFonts w:cs="Times New Roman"/>
                <w:szCs w:val="24"/>
              </w:rPr>
              <w:t>ARRAY</w:t>
            </w:r>
          </w:p>
        </w:tc>
        <w:tc>
          <w:tcPr>
            <w:tcW w:w="984" w:type="pct"/>
            <w:vAlign w:val="center"/>
          </w:tcPr>
          <w:p w14:paraId="6A216090" w14:textId="77777777" w:rsidR="00296EB2" w:rsidRPr="00296EB2" w:rsidRDefault="00296EB2" w:rsidP="00296EB2">
            <w:pPr>
              <w:spacing w:line="240" w:lineRule="auto"/>
              <w:ind w:firstLine="0"/>
              <w:contextualSpacing/>
              <w:jc w:val="center"/>
              <w:rPr>
                <w:rFonts w:cs="Times New Roman"/>
                <w:szCs w:val="24"/>
              </w:rPr>
            </w:pPr>
            <w:r w:rsidRPr="00296EB2">
              <w:rPr>
                <w:rFonts w:cs="Times New Roman"/>
                <w:szCs w:val="24"/>
              </w:rPr>
              <w:t>NOT NULL</w:t>
            </w:r>
          </w:p>
        </w:tc>
        <w:tc>
          <w:tcPr>
            <w:tcW w:w="1158" w:type="pct"/>
            <w:vAlign w:val="center"/>
          </w:tcPr>
          <w:p w14:paraId="1D825832" w14:textId="77777777" w:rsidR="00296EB2" w:rsidRPr="00296EB2" w:rsidRDefault="00296EB2" w:rsidP="00296EB2">
            <w:pPr>
              <w:spacing w:line="240" w:lineRule="auto"/>
              <w:ind w:firstLine="0"/>
              <w:contextualSpacing/>
              <w:jc w:val="center"/>
              <w:rPr>
                <w:rFonts w:cs="Times New Roman"/>
                <w:szCs w:val="24"/>
              </w:rPr>
            </w:pPr>
          </w:p>
        </w:tc>
      </w:tr>
      <w:tr w:rsidR="00296EB2" w:rsidRPr="00296EB2" w14:paraId="1F0BC3B5" w14:textId="77777777" w:rsidTr="00BB116A">
        <w:trPr>
          <w:trHeight w:val="227"/>
        </w:trPr>
        <w:tc>
          <w:tcPr>
            <w:tcW w:w="354" w:type="pct"/>
            <w:vAlign w:val="center"/>
          </w:tcPr>
          <w:p w14:paraId="7FCB21D7" w14:textId="77777777" w:rsidR="00296EB2" w:rsidRPr="00296EB2" w:rsidRDefault="00296EB2" w:rsidP="00296EB2">
            <w:pPr>
              <w:spacing w:line="240" w:lineRule="auto"/>
              <w:ind w:firstLine="0"/>
              <w:contextualSpacing/>
              <w:jc w:val="center"/>
              <w:rPr>
                <w:rFonts w:cs="Times New Roman"/>
                <w:szCs w:val="24"/>
              </w:rPr>
            </w:pPr>
            <w:r w:rsidRPr="00296EB2">
              <w:rPr>
                <w:rFonts w:cs="Times New Roman"/>
                <w:szCs w:val="24"/>
              </w:rPr>
              <w:t>6</w:t>
            </w:r>
          </w:p>
        </w:tc>
        <w:tc>
          <w:tcPr>
            <w:tcW w:w="1162" w:type="pct"/>
            <w:vAlign w:val="center"/>
          </w:tcPr>
          <w:p w14:paraId="2EDE3589" w14:textId="77777777" w:rsidR="00296EB2" w:rsidRPr="00296EB2" w:rsidRDefault="00296EB2" w:rsidP="00296EB2">
            <w:pPr>
              <w:spacing w:line="240" w:lineRule="auto"/>
              <w:ind w:firstLine="0"/>
              <w:contextualSpacing/>
              <w:jc w:val="center"/>
              <w:rPr>
                <w:rFonts w:cs="Times New Roman"/>
                <w:szCs w:val="24"/>
              </w:rPr>
            </w:pPr>
            <w:r w:rsidRPr="00296EB2">
              <w:rPr>
                <w:rFonts w:cs="Times New Roman"/>
                <w:szCs w:val="24"/>
              </w:rPr>
              <w:t>Created_at</w:t>
            </w:r>
          </w:p>
        </w:tc>
        <w:tc>
          <w:tcPr>
            <w:tcW w:w="1341" w:type="pct"/>
          </w:tcPr>
          <w:p w14:paraId="1DB88923" w14:textId="77777777" w:rsidR="00296EB2" w:rsidRPr="00296EB2" w:rsidRDefault="00296EB2" w:rsidP="00296EB2">
            <w:pPr>
              <w:spacing w:line="240" w:lineRule="auto"/>
              <w:ind w:firstLine="0"/>
              <w:contextualSpacing/>
              <w:jc w:val="center"/>
              <w:rPr>
                <w:rFonts w:cs="Times New Roman"/>
                <w:szCs w:val="24"/>
              </w:rPr>
            </w:pPr>
            <w:r w:rsidRPr="00296EB2">
              <w:rPr>
                <w:rFonts w:cs="Times New Roman"/>
                <w:szCs w:val="24"/>
              </w:rPr>
              <w:t>DATETIME</w:t>
            </w:r>
          </w:p>
        </w:tc>
        <w:tc>
          <w:tcPr>
            <w:tcW w:w="984" w:type="pct"/>
            <w:vAlign w:val="center"/>
          </w:tcPr>
          <w:p w14:paraId="4B71B850" w14:textId="77777777" w:rsidR="00296EB2" w:rsidRPr="00296EB2" w:rsidRDefault="00296EB2" w:rsidP="00296EB2">
            <w:pPr>
              <w:spacing w:line="240" w:lineRule="auto"/>
              <w:ind w:firstLine="0"/>
              <w:contextualSpacing/>
              <w:jc w:val="center"/>
              <w:rPr>
                <w:rFonts w:cs="Times New Roman"/>
                <w:szCs w:val="24"/>
              </w:rPr>
            </w:pPr>
            <w:r w:rsidRPr="00296EB2">
              <w:rPr>
                <w:rFonts w:cs="Times New Roman"/>
                <w:szCs w:val="24"/>
              </w:rPr>
              <w:t>NOT NULL</w:t>
            </w:r>
          </w:p>
        </w:tc>
        <w:tc>
          <w:tcPr>
            <w:tcW w:w="1158" w:type="pct"/>
            <w:vAlign w:val="center"/>
          </w:tcPr>
          <w:p w14:paraId="64B8C288" w14:textId="77777777" w:rsidR="00296EB2" w:rsidRPr="00296EB2" w:rsidRDefault="00296EB2" w:rsidP="00296EB2">
            <w:pPr>
              <w:spacing w:line="240" w:lineRule="auto"/>
              <w:ind w:firstLine="0"/>
              <w:contextualSpacing/>
              <w:jc w:val="center"/>
              <w:rPr>
                <w:rFonts w:cs="Times New Roman"/>
                <w:szCs w:val="24"/>
              </w:rPr>
            </w:pPr>
          </w:p>
        </w:tc>
      </w:tr>
      <w:tr w:rsidR="00296EB2" w:rsidRPr="00296EB2" w14:paraId="4DE13319" w14:textId="77777777" w:rsidTr="00BB116A">
        <w:trPr>
          <w:trHeight w:val="227"/>
        </w:trPr>
        <w:tc>
          <w:tcPr>
            <w:tcW w:w="354" w:type="pct"/>
            <w:vAlign w:val="center"/>
          </w:tcPr>
          <w:p w14:paraId="215FCA9A" w14:textId="77777777" w:rsidR="00296EB2" w:rsidRPr="00296EB2" w:rsidRDefault="00296EB2" w:rsidP="00296EB2">
            <w:pPr>
              <w:spacing w:line="240" w:lineRule="auto"/>
              <w:ind w:firstLine="0"/>
              <w:contextualSpacing/>
              <w:jc w:val="center"/>
              <w:rPr>
                <w:rFonts w:cs="Times New Roman"/>
                <w:szCs w:val="24"/>
              </w:rPr>
            </w:pPr>
            <w:r w:rsidRPr="00296EB2">
              <w:rPr>
                <w:rFonts w:cs="Times New Roman"/>
                <w:szCs w:val="24"/>
              </w:rPr>
              <w:t>7</w:t>
            </w:r>
          </w:p>
        </w:tc>
        <w:tc>
          <w:tcPr>
            <w:tcW w:w="1162" w:type="pct"/>
            <w:vAlign w:val="center"/>
          </w:tcPr>
          <w:p w14:paraId="72EC333C" w14:textId="77777777" w:rsidR="00296EB2" w:rsidRPr="00296EB2" w:rsidRDefault="00296EB2" w:rsidP="00296EB2">
            <w:pPr>
              <w:spacing w:line="240" w:lineRule="auto"/>
              <w:ind w:firstLine="0"/>
              <w:contextualSpacing/>
              <w:jc w:val="center"/>
              <w:rPr>
                <w:rFonts w:cs="Times New Roman"/>
                <w:szCs w:val="24"/>
              </w:rPr>
            </w:pPr>
            <w:r w:rsidRPr="00296EB2">
              <w:rPr>
                <w:rFonts w:cs="Times New Roman"/>
                <w:szCs w:val="24"/>
              </w:rPr>
              <w:t>Updated_at</w:t>
            </w:r>
          </w:p>
        </w:tc>
        <w:tc>
          <w:tcPr>
            <w:tcW w:w="1341" w:type="pct"/>
          </w:tcPr>
          <w:p w14:paraId="6A7674F6" w14:textId="77777777" w:rsidR="00296EB2" w:rsidRPr="00296EB2" w:rsidRDefault="00296EB2" w:rsidP="00296EB2">
            <w:pPr>
              <w:spacing w:line="240" w:lineRule="auto"/>
              <w:ind w:firstLine="0"/>
              <w:contextualSpacing/>
              <w:jc w:val="center"/>
              <w:rPr>
                <w:rFonts w:cs="Times New Roman"/>
                <w:szCs w:val="24"/>
              </w:rPr>
            </w:pPr>
            <w:r w:rsidRPr="00296EB2">
              <w:rPr>
                <w:rFonts w:cs="Times New Roman"/>
                <w:szCs w:val="24"/>
              </w:rPr>
              <w:t>DATETIME</w:t>
            </w:r>
          </w:p>
        </w:tc>
        <w:tc>
          <w:tcPr>
            <w:tcW w:w="984" w:type="pct"/>
            <w:vAlign w:val="center"/>
          </w:tcPr>
          <w:p w14:paraId="5D71FE6C" w14:textId="77777777" w:rsidR="00296EB2" w:rsidRPr="00296EB2" w:rsidRDefault="00296EB2" w:rsidP="00296EB2">
            <w:pPr>
              <w:spacing w:line="240" w:lineRule="auto"/>
              <w:ind w:firstLine="0"/>
              <w:contextualSpacing/>
              <w:jc w:val="center"/>
              <w:rPr>
                <w:rFonts w:cs="Times New Roman"/>
                <w:szCs w:val="24"/>
              </w:rPr>
            </w:pPr>
            <w:r w:rsidRPr="00296EB2">
              <w:rPr>
                <w:rFonts w:cs="Times New Roman"/>
                <w:szCs w:val="24"/>
              </w:rPr>
              <w:t>NOT NULL</w:t>
            </w:r>
          </w:p>
        </w:tc>
        <w:tc>
          <w:tcPr>
            <w:tcW w:w="1158" w:type="pct"/>
            <w:vAlign w:val="center"/>
          </w:tcPr>
          <w:p w14:paraId="793A5524" w14:textId="77777777" w:rsidR="00296EB2" w:rsidRPr="00296EB2" w:rsidRDefault="00296EB2" w:rsidP="00296EB2">
            <w:pPr>
              <w:spacing w:line="240" w:lineRule="auto"/>
              <w:ind w:firstLine="0"/>
              <w:contextualSpacing/>
              <w:jc w:val="center"/>
              <w:rPr>
                <w:rFonts w:cs="Times New Roman"/>
                <w:szCs w:val="24"/>
              </w:rPr>
            </w:pPr>
          </w:p>
        </w:tc>
      </w:tr>
    </w:tbl>
    <w:p w14:paraId="59F4B2E4" w14:textId="77777777" w:rsidR="00904514" w:rsidRDefault="00904514" w:rsidP="00904514">
      <w:pPr>
        <w:pStyle w:val="ListParagraph"/>
        <w:ind w:left="0" w:firstLine="709"/>
        <w:rPr>
          <w:rFonts w:cs="Times New Roman"/>
          <w:szCs w:val="24"/>
        </w:rPr>
      </w:pPr>
    </w:p>
    <w:p w14:paraId="1FCFB8B1" w14:textId="090CBFF4" w:rsidR="008228E5" w:rsidRDefault="00904514" w:rsidP="00A54A7C">
      <w:r>
        <w:t xml:space="preserve">Tabel MasterKit merupakan tabel yang digunakan untuk menyimpan seluruh data dari kit (komponen) yang ada pada PT. Adiputro Wirasejati. Kit merupakan komponen yang digunakan dalam membuat sebuah kendaraan. Tabel MasterKit merupakan tabel utama yang menjadi pusat dari tabel – tabel lain pada aplikasi website PT. Adiputro Wirasejati. Tabel MasterKit menyimpan id dari master dengan field Master_id, menyimpan kode dari setiap kit dengan field kode_kit, menyimpan jumlah stall dengan field Stall, menyimpan nama dari setiap kit dengan field nama_kit, menyimpan data dari setiap komponen yang digunakan dalam sebuah kit dengan array Komponen, menyimpan tanggal terbuatnya master kit dengan field created_at, dan menyimpan tanggal diubahnya master kit dengan field updated_at. Data dari komponen disimpan dengan array “Komponen” yang memiliki tipe data </w:t>
      </w:r>
      <w:proofErr w:type="gramStart"/>
      <w:r>
        <w:t>Object(</w:t>
      </w:r>
      <w:proofErr w:type="gramEnd"/>
      <w:r>
        <w:t xml:space="preserve">JSON). Dengan tipe data JSON Object, data dari komponen tidak terbatas hanya pada satu bentuk, sehingga data komponen dapat disimpan dengan banyak variasi. Tabel MasterKit memiliki sebuah primary key yaitu field Master_id. </w:t>
      </w:r>
    </w:p>
    <w:p w14:paraId="492CB008" w14:textId="77777777" w:rsidR="00A54A7C" w:rsidRPr="00EC4343" w:rsidRDefault="00A54A7C" w:rsidP="00A54A7C"/>
    <w:p w14:paraId="478702B5" w14:textId="77777777" w:rsidR="00904514" w:rsidRPr="00243776" w:rsidRDefault="00904514" w:rsidP="00EC4343">
      <w:pPr>
        <w:pStyle w:val="captionTable"/>
      </w:pPr>
      <w:r w:rsidRPr="00243776">
        <w:t>Tabel 4.</w:t>
      </w:r>
      <w:r>
        <w:t>6</w:t>
      </w:r>
    </w:p>
    <w:p w14:paraId="217FA4AF" w14:textId="55E6960B" w:rsidR="00904514" w:rsidRPr="000C2E5D" w:rsidRDefault="00904514" w:rsidP="00EC4343">
      <w:pPr>
        <w:pStyle w:val="captionTable"/>
      </w:pPr>
      <w:r w:rsidRPr="00243776">
        <w:t>Tabel</w:t>
      </w:r>
      <w:r>
        <w:t xml:space="preserve"> SPK</w:t>
      </w:r>
    </w:p>
    <w:tbl>
      <w:tblPr>
        <w:tblStyle w:val="TableGrid"/>
        <w:tblW w:w="4917" w:type="pct"/>
        <w:jc w:val="center"/>
        <w:tblLook w:val="04A0" w:firstRow="1" w:lastRow="0" w:firstColumn="1" w:lastColumn="0" w:noHBand="0" w:noVBand="1"/>
      </w:tblPr>
      <w:tblGrid>
        <w:gridCol w:w="794"/>
        <w:gridCol w:w="1609"/>
        <w:gridCol w:w="1910"/>
        <w:gridCol w:w="1606"/>
        <w:gridCol w:w="1877"/>
      </w:tblGrid>
      <w:tr w:rsidR="00904514" w14:paraId="740DB359" w14:textId="77777777" w:rsidTr="001C628F">
        <w:trPr>
          <w:trHeight w:val="227"/>
          <w:jc w:val="center"/>
        </w:trPr>
        <w:tc>
          <w:tcPr>
            <w:tcW w:w="512" w:type="pct"/>
            <w:vAlign w:val="center"/>
          </w:tcPr>
          <w:p w14:paraId="38DD99A1" w14:textId="77777777" w:rsidR="00904514" w:rsidRPr="00243776" w:rsidRDefault="00904514" w:rsidP="00EC4343">
            <w:pPr>
              <w:pStyle w:val="ListParagraph"/>
              <w:spacing w:line="240" w:lineRule="auto"/>
              <w:ind w:left="0" w:firstLine="0"/>
              <w:jc w:val="center"/>
              <w:rPr>
                <w:rFonts w:cs="Times New Roman"/>
                <w:b/>
                <w:bCs/>
                <w:szCs w:val="24"/>
              </w:rPr>
            </w:pPr>
            <w:r w:rsidRPr="00243776">
              <w:rPr>
                <w:rFonts w:cs="Times New Roman"/>
                <w:b/>
                <w:bCs/>
                <w:szCs w:val="24"/>
              </w:rPr>
              <w:t>No</w:t>
            </w:r>
          </w:p>
        </w:tc>
        <w:tc>
          <w:tcPr>
            <w:tcW w:w="1034" w:type="pct"/>
            <w:vAlign w:val="center"/>
          </w:tcPr>
          <w:p w14:paraId="285B76FA" w14:textId="77777777" w:rsidR="00904514" w:rsidRPr="00243776" w:rsidRDefault="00904514" w:rsidP="00EC4343">
            <w:pPr>
              <w:pStyle w:val="ListParagraph"/>
              <w:spacing w:line="240" w:lineRule="auto"/>
              <w:ind w:left="0" w:firstLine="0"/>
              <w:jc w:val="center"/>
              <w:rPr>
                <w:rFonts w:cs="Times New Roman"/>
                <w:b/>
                <w:bCs/>
                <w:szCs w:val="24"/>
              </w:rPr>
            </w:pPr>
            <w:r w:rsidRPr="00243776">
              <w:rPr>
                <w:rFonts w:cs="Times New Roman"/>
                <w:b/>
                <w:bCs/>
                <w:szCs w:val="24"/>
              </w:rPr>
              <w:t>Kolom</w:t>
            </w:r>
          </w:p>
        </w:tc>
        <w:tc>
          <w:tcPr>
            <w:tcW w:w="1216" w:type="pct"/>
            <w:vAlign w:val="center"/>
          </w:tcPr>
          <w:p w14:paraId="57F02538" w14:textId="77777777" w:rsidR="00904514" w:rsidRPr="00243776" w:rsidRDefault="00904514" w:rsidP="00EC4343">
            <w:pPr>
              <w:pStyle w:val="ListParagraph"/>
              <w:spacing w:line="240" w:lineRule="auto"/>
              <w:ind w:left="0" w:firstLine="0"/>
              <w:jc w:val="center"/>
              <w:rPr>
                <w:rFonts w:cs="Times New Roman"/>
                <w:b/>
                <w:bCs/>
                <w:szCs w:val="24"/>
              </w:rPr>
            </w:pPr>
            <w:r w:rsidRPr="00243776">
              <w:rPr>
                <w:rFonts w:cs="Times New Roman"/>
                <w:b/>
                <w:bCs/>
                <w:szCs w:val="24"/>
              </w:rPr>
              <w:t>Tipe</w:t>
            </w:r>
          </w:p>
        </w:tc>
        <w:tc>
          <w:tcPr>
            <w:tcW w:w="1032" w:type="pct"/>
            <w:vAlign w:val="center"/>
          </w:tcPr>
          <w:p w14:paraId="32D0AB5D" w14:textId="77777777" w:rsidR="00904514" w:rsidRPr="00243776" w:rsidRDefault="00904514" w:rsidP="00EC4343">
            <w:pPr>
              <w:pStyle w:val="ListParagraph"/>
              <w:spacing w:line="240" w:lineRule="auto"/>
              <w:ind w:left="0" w:firstLine="0"/>
              <w:jc w:val="center"/>
              <w:rPr>
                <w:rFonts w:cs="Times New Roman"/>
                <w:b/>
                <w:bCs/>
                <w:szCs w:val="24"/>
              </w:rPr>
            </w:pPr>
            <w:r w:rsidRPr="00243776">
              <w:rPr>
                <w:rFonts w:cs="Times New Roman"/>
                <w:b/>
                <w:bCs/>
                <w:szCs w:val="24"/>
              </w:rPr>
              <w:t>Constraint</w:t>
            </w:r>
          </w:p>
        </w:tc>
        <w:tc>
          <w:tcPr>
            <w:tcW w:w="1206" w:type="pct"/>
            <w:vAlign w:val="center"/>
          </w:tcPr>
          <w:p w14:paraId="0A4AD658" w14:textId="77777777" w:rsidR="00904514" w:rsidRPr="00243776" w:rsidRDefault="00904514" w:rsidP="00EC4343">
            <w:pPr>
              <w:pStyle w:val="ListParagraph"/>
              <w:spacing w:line="240" w:lineRule="auto"/>
              <w:ind w:left="0" w:firstLine="0"/>
              <w:jc w:val="center"/>
              <w:rPr>
                <w:rFonts w:cs="Times New Roman"/>
                <w:b/>
                <w:bCs/>
                <w:szCs w:val="24"/>
              </w:rPr>
            </w:pPr>
            <w:r w:rsidRPr="00243776">
              <w:rPr>
                <w:rFonts w:cs="Times New Roman"/>
                <w:b/>
                <w:bCs/>
                <w:szCs w:val="24"/>
              </w:rPr>
              <w:t>Keterangan</w:t>
            </w:r>
          </w:p>
        </w:tc>
      </w:tr>
      <w:tr w:rsidR="00904514" w14:paraId="3B8EA8AA" w14:textId="77777777" w:rsidTr="001C628F">
        <w:trPr>
          <w:trHeight w:val="227"/>
          <w:jc w:val="center"/>
        </w:trPr>
        <w:tc>
          <w:tcPr>
            <w:tcW w:w="512" w:type="pct"/>
            <w:vAlign w:val="center"/>
          </w:tcPr>
          <w:p w14:paraId="4CA6652D"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1</w:t>
            </w:r>
          </w:p>
        </w:tc>
        <w:tc>
          <w:tcPr>
            <w:tcW w:w="1034" w:type="pct"/>
            <w:vAlign w:val="center"/>
          </w:tcPr>
          <w:p w14:paraId="26845554"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spk_id</w:t>
            </w:r>
          </w:p>
        </w:tc>
        <w:tc>
          <w:tcPr>
            <w:tcW w:w="1216" w:type="pct"/>
            <w:vAlign w:val="center"/>
          </w:tcPr>
          <w:p w14:paraId="3DCA3329" w14:textId="75AC519F" w:rsidR="00904514" w:rsidRDefault="00354513" w:rsidP="00EC4343">
            <w:pPr>
              <w:pStyle w:val="ListParagraph"/>
              <w:spacing w:line="240" w:lineRule="auto"/>
              <w:ind w:left="0" w:firstLine="0"/>
              <w:jc w:val="center"/>
              <w:rPr>
                <w:rFonts w:cs="Times New Roman"/>
                <w:szCs w:val="24"/>
              </w:rPr>
            </w:pPr>
            <w:r>
              <w:rPr>
                <w:rFonts w:cs="Times New Roman"/>
                <w:szCs w:val="24"/>
              </w:rPr>
              <w:t>OBJECT_ID</w:t>
            </w:r>
          </w:p>
        </w:tc>
        <w:tc>
          <w:tcPr>
            <w:tcW w:w="1032" w:type="pct"/>
            <w:vAlign w:val="center"/>
          </w:tcPr>
          <w:p w14:paraId="111975DA" w14:textId="0E13441C" w:rsidR="00904514" w:rsidRDefault="001C628F" w:rsidP="00EC4343">
            <w:pPr>
              <w:pStyle w:val="ListParagraph"/>
              <w:spacing w:line="240" w:lineRule="auto"/>
              <w:ind w:left="0" w:firstLine="0"/>
              <w:jc w:val="center"/>
              <w:rPr>
                <w:rFonts w:cs="Times New Roman"/>
                <w:szCs w:val="24"/>
              </w:rPr>
            </w:pPr>
            <w:r>
              <w:rPr>
                <w:rFonts w:cs="Times New Roman"/>
                <w:szCs w:val="24"/>
              </w:rPr>
              <w:t>Primary Key</w:t>
            </w:r>
          </w:p>
        </w:tc>
        <w:tc>
          <w:tcPr>
            <w:tcW w:w="1206" w:type="pct"/>
            <w:vAlign w:val="center"/>
          </w:tcPr>
          <w:p w14:paraId="18CAEA63"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auto increment</w:t>
            </w:r>
          </w:p>
        </w:tc>
      </w:tr>
      <w:tr w:rsidR="00904514" w14:paraId="50A882CC" w14:textId="77777777" w:rsidTr="001C628F">
        <w:trPr>
          <w:trHeight w:val="227"/>
          <w:jc w:val="center"/>
        </w:trPr>
        <w:tc>
          <w:tcPr>
            <w:tcW w:w="512" w:type="pct"/>
            <w:vAlign w:val="center"/>
          </w:tcPr>
          <w:p w14:paraId="6AE94D49"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lastRenderedPageBreak/>
              <w:t>2</w:t>
            </w:r>
          </w:p>
        </w:tc>
        <w:tc>
          <w:tcPr>
            <w:tcW w:w="1034" w:type="pct"/>
            <w:vAlign w:val="center"/>
          </w:tcPr>
          <w:p w14:paraId="1346C6F5"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NOSPK</w:t>
            </w:r>
          </w:p>
        </w:tc>
        <w:tc>
          <w:tcPr>
            <w:tcW w:w="1216" w:type="pct"/>
            <w:vAlign w:val="center"/>
          </w:tcPr>
          <w:p w14:paraId="1D4B6BF7" w14:textId="7745CBCF" w:rsidR="00904514" w:rsidRDefault="00265939" w:rsidP="00EC4343">
            <w:pPr>
              <w:pStyle w:val="ListParagraph"/>
              <w:spacing w:line="240" w:lineRule="auto"/>
              <w:ind w:left="0" w:firstLine="0"/>
              <w:jc w:val="center"/>
              <w:rPr>
                <w:rFonts w:cs="Times New Roman"/>
                <w:szCs w:val="24"/>
              </w:rPr>
            </w:pPr>
            <w:proofErr w:type="gramStart"/>
            <w:r>
              <w:rPr>
                <w:rFonts w:cs="Times New Roman"/>
                <w:szCs w:val="24"/>
              </w:rPr>
              <w:t>VARCHAR(</w:t>
            </w:r>
            <w:proofErr w:type="gramEnd"/>
            <w:r>
              <w:rPr>
                <w:rFonts w:cs="Times New Roman"/>
                <w:szCs w:val="24"/>
              </w:rPr>
              <w:t>255)</w:t>
            </w:r>
          </w:p>
        </w:tc>
        <w:tc>
          <w:tcPr>
            <w:tcW w:w="1032" w:type="pct"/>
            <w:vAlign w:val="center"/>
          </w:tcPr>
          <w:p w14:paraId="717996BA"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NOT NULL</w:t>
            </w:r>
          </w:p>
        </w:tc>
        <w:tc>
          <w:tcPr>
            <w:tcW w:w="1206" w:type="pct"/>
            <w:vAlign w:val="center"/>
          </w:tcPr>
          <w:p w14:paraId="60986005" w14:textId="77777777" w:rsidR="00904514" w:rsidRDefault="00904514" w:rsidP="00EC4343">
            <w:pPr>
              <w:pStyle w:val="ListParagraph"/>
              <w:spacing w:line="240" w:lineRule="auto"/>
              <w:ind w:left="0" w:firstLine="0"/>
              <w:jc w:val="center"/>
              <w:rPr>
                <w:rFonts w:cs="Times New Roman"/>
                <w:szCs w:val="24"/>
              </w:rPr>
            </w:pPr>
          </w:p>
        </w:tc>
      </w:tr>
      <w:tr w:rsidR="00904514" w14:paraId="2E974CB3" w14:textId="77777777" w:rsidTr="001C628F">
        <w:trPr>
          <w:trHeight w:val="227"/>
          <w:jc w:val="center"/>
        </w:trPr>
        <w:tc>
          <w:tcPr>
            <w:tcW w:w="512" w:type="pct"/>
            <w:vAlign w:val="center"/>
          </w:tcPr>
          <w:p w14:paraId="6BAEA3EC"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3</w:t>
            </w:r>
          </w:p>
        </w:tc>
        <w:tc>
          <w:tcPr>
            <w:tcW w:w="1034" w:type="pct"/>
            <w:vAlign w:val="center"/>
          </w:tcPr>
          <w:p w14:paraId="25D39071"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parameter</w:t>
            </w:r>
          </w:p>
        </w:tc>
        <w:tc>
          <w:tcPr>
            <w:tcW w:w="1216" w:type="pct"/>
            <w:vAlign w:val="center"/>
          </w:tcPr>
          <w:p w14:paraId="405914B2"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OBJECT</w:t>
            </w:r>
          </w:p>
        </w:tc>
        <w:tc>
          <w:tcPr>
            <w:tcW w:w="1032" w:type="pct"/>
            <w:vAlign w:val="center"/>
          </w:tcPr>
          <w:p w14:paraId="347BBBBE"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NOT NULL</w:t>
            </w:r>
          </w:p>
        </w:tc>
        <w:tc>
          <w:tcPr>
            <w:tcW w:w="1206" w:type="pct"/>
            <w:vAlign w:val="center"/>
          </w:tcPr>
          <w:p w14:paraId="09DE4204" w14:textId="77777777" w:rsidR="00904514" w:rsidRDefault="00904514" w:rsidP="00EC4343">
            <w:pPr>
              <w:pStyle w:val="ListParagraph"/>
              <w:spacing w:line="240" w:lineRule="auto"/>
              <w:ind w:left="0" w:firstLine="0"/>
              <w:jc w:val="center"/>
              <w:rPr>
                <w:rFonts w:cs="Times New Roman"/>
                <w:szCs w:val="24"/>
              </w:rPr>
            </w:pPr>
          </w:p>
        </w:tc>
      </w:tr>
      <w:tr w:rsidR="00904514" w14:paraId="2FB6C1CA" w14:textId="77777777" w:rsidTr="001C628F">
        <w:trPr>
          <w:trHeight w:val="227"/>
          <w:jc w:val="center"/>
        </w:trPr>
        <w:tc>
          <w:tcPr>
            <w:tcW w:w="512" w:type="pct"/>
            <w:vAlign w:val="center"/>
          </w:tcPr>
          <w:p w14:paraId="7D66402C"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4</w:t>
            </w:r>
          </w:p>
        </w:tc>
        <w:tc>
          <w:tcPr>
            <w:tcW w:w="1034" w:type="pct"/>
            <w:vAlign w:val="center"/>
          </w:tcPr>
          <w:p w14:paraId="56B8CD52" w14:textId="43C4CBF3" w:rsidR="00904514" w:rsidRDefault="0044196A" w:rsidP="00EC4343">
            <w:pPr>
              <w:pStyle w:val="ListParagraph"/>
              <w:spacing w:line="240" w:lineRule="auto"/>
              <w:ind w:left="0" w:firstLine="0"/>
              <w:jc w:val="center"/>
              <w:rPr>
                <w:rFonts w:cs="Times New Roman"/>
                <w:szCs w:val="24"/>
              </w:rPr>
            </w:pPr>
            <w:r>
              <w:rPr>
                <w:rFonts w:cs="Times New Roman"/>
                <w:szCs w:val="24"/>
              </w:rPr>
              <w:t>SPKActive</w:t>
            </w:r>
          </w:p>
        </w:tc>
        <w:tc>
          <w:tcPr>
            <w:tcW w:w="1216" w:type="pct"/>
            <w:vAlign w:val="center"/>
          </w:tcPr>
          <w:p w14:paraId="0AA9AE04" w14:textId="24B452E5" w:rsidR="00904514" w:rsidRDefault="00265939" w:rsidP="00EC4343">
            <w:pPr>
              <w:pStyle w:val="ListParagraph"/>
              <w:spacing w:line="240" w:lineRule="auto"/>
              <w:ind w:left="0" w:firstLine="0"/>
              <w:jc w:val="center"/>
              <w:rPr>
                <w:rFonts w:cs="Times New Roman"/>
                <w:szCs w:val="24"/>
              </w:rPr>
            </w:pPr>
            <w:proofErr w:type="gramStart"/>
            <w:r>
              <w:rPr>
                <w:rFonts w:cs="Times New Roman"/>
                <w:szCs w:val="24"/>
              </w:rPr>
              <w:t>VARCHAR(</w:t>
            </w:r>
            <w:proofErr w:type="gramEnd"/>
            <w:r>
              <w:rPr>
                <w:rFonts w:cs="Times New Roman"/>
                <w:szCs w:val="24"/>
              </w:rPr>
              <w:t>255)</w:t>
            </w:r>
          </w:p>
        </w:tc>
        <w:tc>
          <w:tcPr>
            <w:tcW w:w="1032" w:type="pct"/>
            <w:vAlign w:val="center"/>
          </w:tcPr>
          <w:p w14:paraId="2A858028"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NOT NULL</w:t>
            </w:r>
          </w:p>
        </w:tc>
        <w:tc>
          <w:tcPr>
            <w:tcW w:w="1206" w:type="pct"/>
            <w:vAlign w:val="center"/>
          </w:tcPr>
          <w:p w14:paraId="5E925AEB" w14:textId="77777777" w:rsidR="00904514" w:rsidRDefault="00904514" w:rsidP="00EC4343">
            <w:pPr>
              <w:pStyle w:val="ListParagraph"/>
              <w:spacing w:line="240" w:lineRule="auto"/>
              <w:ind w:left="0" w:firstLine="0"/>
              <w:jc w:val="center"/>
              <w:rPr>
                <w:rFonts w:cs="Times New Roman"/>
                <w:szCs w:val="24"/>
              </w:rPr>
            </w:pPr>
          </w:p>
        </w:tc>
      </w:tr>
      <w:tr w:rsidR="00904514" w14:paraId="23CBB596" w14:textId="77777777" w:rsidTr="001C628F">
        <w:trPr>
          <w:trHeight w:val="227"/>
          <w:jc w:val="center"/>
        </w:trPr>
        <w:tc>
          <w:tcPr>
            <w:tcW w:w="512" w:type="pct"/>
            <w:vAlign w:val="center"/>
          </w:tcPr>
          <w:p w14:paraId="113522C0"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5</w:t>
            </w:r>
          </w:p>
        </w:tc>
        <w:tc>
          <w:tcPr>
            <w:tcW w:w="1034" w:type="pct"/>
            <w:vAlign w:val="center"/>
          </w:tcPr>
          <w:p w14:paraId="3E82D45A"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Created_at</w:t>
            </w:r>
          </w:p>
        </w:tc>
        <w:tc>
          <w:tcPr>
            <w:tcW w:w="1216" w:type="pct"/>
            <w:vAlign w:val="center"/>
          </w:tcPr>
          <w:p w14:paraId="3C1947CE"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DATETIME</w:t>
            </w:r>
          </w:p>
        </w:tc>
        <w:tc>
          <w:tcPr>
            <w:tcW w:w="1032" w:type="pct"/>
            <w:vAlign w:val="center"/>
          </w:tcPr>
          <w:p w14:paraId="30E46BC6"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NOT NULL</w:t>
            </w:r>
          </w:p>
        </w:tc>
        <w:tc>
          <w:tcPr>
            <w:tcW w:w="1206" w:type="pct"/>
            <w:vAlign w:val="center"/>
          </w:tcPr>
          <w:p w14:paraId="46075EC6" w14:textId="77777777" w:rsidR="00904514" w:rsidRDefault="00904514" w:rsidP="00EC4343">
            <w:pPr>
              <w:pStyle w:val="ListParagraph"/>
              <w:spacing w:line="240" w:lineRule="auto"/>
              <w:ind w:left="0" w:firstLine="0"/>
              <w:jc w:val="center"/>
              <w:rPr>
                <w:rFonts w:cs="Times New Roman"/>
                <w:szCs w:val="24"/>
              </w:rPr>
            </w:pPr>
          </w:p>
        </w:tc>
      </w:tr>
      <w:tr w:rsidR="00904514" w14:paraId="5B3E32B8" w14:textId="77777777" w:rsidTr="001C628F">
        <w:trPr>
          <w:trHeight w:val="227"/>
          <w:jc w:val="center"/>
        </w:trPr>
        <w:tc>
          <w:tcPr>
            <w:tcW w:w="512" w:type="pct"/>
            <w:vAlign w:val="center"/>
          </w:tcPr>
          <w:p w14:paraId="5902054C"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6</w:t>
            </w:r>
          </w:p>
        </w:tc>
        <w:tc>
          <w:tcPr>
            <w:tcW w:w="1034" w:type="pct"/>
            <w:vAlign w:val="center"/>
          </w:tcPr>
          <w:p w14:paraId="3D920B3A"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Updated_at</w:t>
            </w:r>
          </w:p>
        </w:tc>
        <w:tc>
          <w:tcPr>
            <w:tcW w:w="1216" w:type="pct"/>
            <w:vAlign w:val="center"/>
          </w:tcPr>
          <w:p w14:paraId="26C58903"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DATETIME</w:t>
            </w:r>
          </w:p>
        </w:tc>
        <w:tc>
          <w:tcPr>
            <w:tcW w:w="1032" w:type="pct"/>
            <w:vAlign w:val="center"/>
          </w:tcPr>
          <w:p w14:paraId="032602DF"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NOT NULL</w:t>
            </w:r>
          </w:p>
        </w:tc>
        <w:tc>
          <w:tcPr>
            <w:tcW w:w="1206" w:type="pct"/>
            <w:vAlign w:val="center"/>
          </w:tcPr>
          <w:p w14:paraId="6448E320" w14:textId="77777777" w:rsidR="00904514" w:rsidRDefault="00904514" w:rsidP="00EC4343">
            <w:pPr>
              <w:pStyle w:val="ListParagraph"/>
              <w:spacing w:line="240" w:lineRule="auto"/>
              <w:ind w:left="0" w:firstLine="0"/>
              <w:jc w:val="center"/>
              <w:rPr>
                <w:rFonts w:cs="Times New Roman"/>
                <w:szCs w:val="24"/>
              </w:rPr>
            </w:pPr>
          </w:p>
        </w:tc>
      </w:tr>
    </w:tbl>
    <w:p w14:paraId="7C2CA37E" w14:textId="77777777" w:rsidR="00904514" w:rsidRDefault="00904514" w:rsidP="00EC4343"/>
    <w:p w14:paraId="28C90A32" w14:textId="526A0C2E" w:rsidR="003447EA" w:rsidRDefault="00904514" w:rsidP="00A54A7C">
      <w:r>
        <w:t>Tabel SPK merupakan tabel yang menyimpan seluruh data dari Surat Perintah Kerja yang akan digunakan untuk melakukan order. Tabel SPK akan menyimpan id dari seitap Surat Perintah Kerja dengan field spk_id, menyimpan Nomor Surat Perintah Kerja dengan field NOSPK, menyimpan parameter yang berisi detail dari kendaraan dengan field parameter, menyimpan data dari status dari Surat Perintah Kerja dengan field SPKactive, menyimpan tanggal masuknya Surat Perintah Kerja dengan field created_at, dan menyimpan tanggal diubahnya komponen dari Surat Perintah Kerja dengan field updated_at. Data dari status Surat Perintah Kerja disimpan dengan menggunakan dua variabel yaitu “true” atau “false”.  Tabel SPK memiliki sebuah primary key yaitu field spk_id.</w:t>
      </w:r>
    </w:p>
    <w:p w14:paraId="4F896415" w14:textId="77777777" w:rsidR="00EC4343" w:rsidRPr="00115F2A" w:rsidRDefault="00EC4343" w:rsidP="00A54A7C"/>
    <w:p w14:paraId="40AFCAA8" w14:textId="77777777" w:rsidR="00904514" w:rsidRPr="00243776" w:rsidRDefault="00904514" w:rsidP="00EC4343">
      <w:pPr>
        <w:pStyle w:val="captionTable"/>
        <w:rPr>
          <w:rFonts w:cs="Times New Roman"/>
        </w:rPr>
      </w:pPr>
      <w:r w:rsidRPr="00243776">
        <w:rPr>
          <w:rFonts w:cs="Times New Roman"/>
        </w:rPr>
        <w:t>Tabel 4.</w:t>
      </w:r>
      <w:r>
        <w:rPr>
          <w:rFonts w:cs="Times New Roman"/>
        </w:rPr>
        <w:t>7</w:t>
      </w:r>
    </w:p>
    <w:p w14:paraId="32FE5790" w14:textId="77777777" w:rsidR="00904514" w:rsidRPr="000C2E5D" w:rsidRDefault="00904514" w:rsidP="00EC4343">
      <w:pPr>
        <w:pStyle w:val="captionTable"/>
        <w:rPr>
          <w:rFonts w:cs="Times New Roman"/>
        </w:rPr>
      </w:pPr>
      <w:r w:rsidRPr="00243776">
        <w:rPr>
          <w:rFonts w:cs="Times New Roman"/>
        </w:rPr>
        <w:t>Tabel</w:t>
      </w:r>
      <w:r>
        <w:rPr>
          <w:rFonts w:cs="Times New Roman"/>
        </w:rPr>
        <w:t xml:space="preserve"> parameter SPK</w:t>
      </w:r>
    </w:p>
    <w:tbl>
      <w:tblPr>
        <w:tblStyle w:val="TableGrid"/>
        <w:tblW w:w="4825" w:type="pct"/>
        <w:jc w:val="center"/>
        <w:tblLook w:val="04A0" w:firstRow="1" w:lastRow="0" w:firstColumn="1" w:lastColumn="0" w:noHBand="0" w:noVBand="1"/>
      </w:tblPr>
      <w:tblGrid>
        <w:gridCol w:w="510"/>
        <w:gridCol w:w="1629"/>
        <w:gridCol w:w="1910"/>
        <w:gridCol w:w="1475"/>
        <w:gridCol w:w="2127"/>
      </w:tblGrid>
      <w:tr w:rsidR="00EC4343" w14:paraId="7C021DD7" w14:textId="77777777" w:rsidTr="009868EE">
        <w:trPr>
          <w:trHeight w:val="227"/>
          <w:jc w:val="center"/>
        </w:trPr>
        <w:tc>
          <w:tcPr>
            <w:tcW w:w="333" w:type="pct"/>
            <w:vAlign w:val="center"/>
          </w:tcPr>
          <w:p w14:paraId="6272028E" w14:textId="77777777" w:rsidR="00904514" w:rsidRPr="00243776" w:rsidRDefault="00904514" w:rsidP="00EC4343">
            <w:pPr>
              <w:pStyle w:val="ListParagraph"/>
              <w:spacing w:line="240" w:lineRule="auto"/>
              <w:ind w:left="0" w:firstLine="0"/>
              <w:jc w:val="center"/>
              <w:rPr>
                <w:rFonts w:cs="Times New Roman"/>
                <w:b/>
                <w:bCs/>
                <w:szCs w:val="24"/>
              </w:rPr>
            </w:pPr>
            <w:r w:rsidRPr="00243776">
              <w:rPr>
                <w:rFonts w:cs="Times New Roman"/>
                <w:b/>
                <w:bCs/>
                <w:szCs w:val="24"/>
              </w:rPr>
              <w:t>No</w:t>
            </w:r>
          </w:p>
        </w:tc>
        <w:tc>
          <w:tcPr>
            <w:tcW w:w="1065" w:type="pct"/>
            <w:vAlign w:val="center"/>
          </w:tcPr>
          <w:p w14:paraId="4AD8FA38" w14:textId="77777777" w:rsidR="00904514" w:rsidRPr="00243776" w:rsidRDefault="00904514" w:rsidP="00EC4343">
            <w:pPr>
              <w:pStyle w:val="ListParagraph"/>
              <w:spacing w:line="240" w:lineRule="auto"/>
              <w:ind w:left="0" w:firstLine="0"/>
              <w:jc w:val="center"/>
              <w:rPr>
                <w:rFonts w:cs="Times New Roman"/>
                <w:b/>
                <w:bCs/>
                <w:szCs w:val="24"/>
              </w:rPr>
            </w:pPr>
            <w:r w:rsidRPr="00243776">
              <w:rPr>
                <w:rFonts w:cs="Times New Roman"/>
                <w:b/>
                <w:bCs/>
                <w:szCs w:val="24"/>
              </w:rPr>
              <w:t>Kolom</w:t>
            </w:r>
          </w:p>
        </w:tc>
        <w:tc>
          <w:tcPr>
            <w:tcW w:w="1248" w:type="pct"/>
            <w:vAlign w:val="center"/>
          </w:tcPr>
          <w:p w14:paraId="0104211F" w14:textId="77777777" w:rsidR="00904514" w:rsidRPr="00243776" w:rsidRDefault="00904514" w:rsidP="00EC4343">
            <w:pPr>
              <w:pStyle w:val="ListParagraph"/>
              <w:spacing w:line="240" w:lineRule="auto"/>
              <w:ind w:left="0" w:firstLine="0"/>
              <w:jc w:val="center"/>
              <w:rPr>
                <w:rFonts w:cs="Times New Roman"/>
                <w:b/>
                <w:bCs/>
                <w:szCs w:val="24"/>
              </w:rPr>
            </w:pPr>
            <w:r w:rsidRPr="00243776">
              <w:rPr>
                <w:rFonts w:cs="Times New Roman"/>
                <w:b/>
                <w:bCs/>
                <w:szCs w:val="24"/>
              </w:rPr>
              <w:t>Tipe</w:t>
            </w:r>
          </w:p>
        </w:tc>
        <w:tc>
          <w:tcPr>
            <w:tcW w:w="964" w:type="pct"/>
            <w:vAlign w:val="center"/>
          </w:tcPr>
          <w:p w14:paraId="16774F85" w14:textId="77777777" w:rsidR="00904514" w:rsidRPr="00243776" w:rsidRDefault="00904514" w:rsidP="00EC4343">
            <w:pPr>
              <w:pStyle w:val="ListParagraph"/>
              <w:spacing w:line="240" w:lineRule="auto"/>
              <w:ind w:left="0" w:firstLine="0"/>
              <w:jc w:val="center"/>
              <w:rPr>
                <w:rFonts w:cs="Times New Roman"/>
                <w:b/>
                <w:bCs/>
                <w:szCs w:val="24"/>
              </w:rPr>
            </w:pPr>
            <w:r w:rsidRPr="00243776">
              <w:rPr>
                <w:rFonts w:cs="Times New Roman"/>
                <w:b/>
                <w:bCs/>
                <w:szCs w:val="24"/>
              </w:rPr>
              <w:t>Constraint</w:t>
            </w:r>
          </w:p>
        </w:tc>
        <w:tc>
          <w:tcPr>
            <w:tcW w:w="1390" w:type="pct"/>
            <w:vAlign w:val="center"/>
          </w:tcPr>
          <w:p w14:paraId="7A327010" w14:textId="77777777" w:rsidR="00904514" w:rsidRPr="00243776" w:rsidRDefault="00904514" w:rsidP="00EC4343">
            <w:pPr>
              <w:pStyle w:val="ListParagraph"/>
              <w:spacing w:line="240" w:lineRule="auto"/>
              <w:ind w:left="0" w:firstLine="0"/>
              <w:jc w:val="center"/>
              <w:rPr>
                <w:rFonts w:cs="Times New Roman"/>
                <w:b/>
                <w:bCs/>
                <w:szCs w:val="24"/>
              </w:rPr>
            </w:pPr>
            <w:r w:rsidRPr="00243776">
              <w:rPr>
                <w:rFonts w:cs="Times New Roman"/>
                <w:b/>
                <w:bCs/>
                <w:szCs w:val="24"/>
              </w:rPr>
              <w:t>Keterangan</w:t>
            </w:r>
          </w:p>
        </w:tc>
      </w:tr>
      <w:tr w:rsidR="00EC4343" w14:paraId="061727CE" w14:textId="77777777" w:rsidTr="009868EE">
        <w:trPr>
          <w:trHeight w:val="227"/>
          <w:jc w:val="center"/>
        </w:trPr>
        <w:tc>
          <w:tcPr>
            <w:tcW w:w="333" w:type="pct"/>
            <w:vAlign w:val="center"/>
          </w:tcPr>
          <w:p w14:paraId="783FCBA5"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1</w:t>
            </w:r>
          </w:p>
        </w:tc>
        <w:tc>
          <w:tcPr>
            <w:tcW w:w="1065" w:type="pct"/>
            <w:vAlign w:val="center"/>
          </w:tcPr>
          <w:p w14:paraId="42747399"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ModelMobil</w:t>
            </w:r>
          </w:p>
        </w:tc>
        <w:tc>
          <w:tcPr>
            <w:tcW w:w="1248" w:type="pct"/>
            <w:vAlign w:val="center"/>
          </w:tcPr>
          <w:p w14:paraId="08839BC3" w14:textId="16DFDD10" w:rsidR="00904514" w:rsidRDefault="00265939" w:rsidP="00EC4343">
            <w:pPr>
              <w:pStyle w:val="ListParagraph"/>
              <w:spacing w:line="240" w:lineRule="auto"/>
              <w:ind w:left="0" w:firstLine="0"/>
              <w:jc w:val="center"/>
              <w:rPr>
                <w:rFonts w:cs="Times New Roman"/>
                <w:szCs w:val="24"/>
              </w:rPr>
            </w:pPr>
            <w:proofErr w:type="gramStart"/>
            <w:r>
              <w:rPr>
                <w:rFonts w:cs="Times New Roman"/>
                <w:szCs w:val="24"/>
              </w:rPr>
              <w:t>VARCHAR(</w:t>
            </w:r>
            <w:proofErr w:type="gramEnd"/>
            <w:r>
              <w:rPr>
                <w:rFonts w:cs="Times New Roman"/>
                <w:szCs w:val="24"/>
              </w:rPr>
              <w:t>255)</w:t>
            </w:r>
          </w:p>
        </w:tc>
        <w:tc>
          <w:tcPr>
            <w:tcW w:w="964" w:type="pct"/>
            <w:vAlign w:val="center"/>
          </w:tcPr>
          <w:p w14:paraId="3BFB3FE3"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NOT NULL</w:t>
            </w:r>
          </w:p>
        </w:tc>
        <w:tc>
          <w:tcPr>
            <w:tcW w:w="1390" w:type="pct"/>
            <w:vAlign w:val="center"/>
          </w:tcPr>
          <w:p w14:paraId="30CEBC36" w14:textId="42003CC9" w:rsidR="00904514" w:rsidRDefault="00904514" w:rsidP="00EC4343">
            <w:pPr>
              <w:pStyle w:val="ListParagraph"/>
              <w:spacing w:line="240" w:lineRule="auto"/>
              <w:ind w:left="0" w:firstLine="0"/>
              <w:jc w:val="center"/>
              <w:rPr>
                <w:rFonts w:cs="Times New Roman"/>
                <w:szCs w:val="24"/>
              </w:rPr>
            </w:pPr>
            <w:r>
              <w:rPr>
                <w:rFonts w:cs="Times New Roman"/>
                <w:szCs w:val="24"/>
              </w:rPr>
              <w:t>Turunan parameter</w:t>
            </w:r>
          </w:p>
        </w:tc>
      </w:tr>
      <w:tr w:rsidR="00EC4343" w14:paraId="4BA995EC" w14:textId="77777777" w:rsidTr="009868EE">
        <w:trPr>
          <w:trHeight w:val="227"/>
          <w:jc w:val="center"/>
        </w:trPr>
        <w:tc>
          <w:tcPr>
            <w:tcW w:w="333" w:type="pct"/>
            <w:vAlign w:val="center"/>
          </w:tcPr>
          <w:p w14:paraId="415EC88D"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2</w:t>
            </w:r>
          </w:p>
        </w:tc>
        <w:tc>
          <w:tcPr>
            <w:tcW w:w="1065" w:type="pct"/>
            <w:vAlign w:val="center"/>
          </w:tcPr>
          <w:p w14:paraId="6C40A455"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TinggiMobil</w:t>
            </w:r>
          </w:p>
        </w:tc>
        <w:tc>
          <w:tcPr>
            <w:tcW w:w="1248" w:type="pct"/>
            <w:vAlign w:val="center"/>
          </w:tcPr>
          <w:p w14:paraId="06ED4C4A" w14:textId="4CA1DDC5" w:rsidR="00904514" w:rsidRDefault="00265939" w:rsidP="00EC4343">
            <w:pPr>
              <w:pStyle w:val="ListParagraph"/>
              <w:spacing w:line="240" w:lineRule="auto"/>
              <w:ind w:left="0" w:firstLine="0"/>
              <w:jc w:val="center"/>
              <w:rPr>
                <w:rFonts w:cs="Times New Roman"/>
                <w:szCs w:val="24"/>
              </w:rPr>
            </w:pPr>
            <w:proofErr w:type="gramStart"/>
            <w:r>
              <w:rPr>
                <w:rFonts w:cs="Times New Roman"/>
                <w:szCs w:val="24"/>
              </w:rPr>
              <w:t>VARCHAR(</w:t>
            </w:r>
            <w:proofErr w:type="gramEnd"/>
            <w:r>
              <w:rPr>
                <w:rFonts w:cs="Times New Roman"/>
                <w:szCs w:val="24"/>
              </w:rPr>
              <w:t>255)</w:t>
            </w:r>
          </w:p>
        </w:tc>
        <w:tc>
          <w:tcPr>
            <w:tcW w:w="964" w:type="pct"/>
            <w:vAlign w:val="center"/>
          </w:tcPr>
          <w:p w14:paraId="58946CA7"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NOT NULL</w:t>
            </w:r>
          </w:p>
        </w:tc>
        <w:tc>
          <w:tcPr>
            <w:tcW w:w="1390" w:type="pct"/>
            <w:vAlign w:val="center"/>
          </w:tcPr>
          <w:p w14:paraId="51191E3B" w14:textId="711262A1" w:rsidR="00904514" w:rsidRDefault="00904514" w:rsidP="00EC4343">
            <w:pPr>
              <w:pStyle w:val="ListParagraph"/>
              <w:spacing w:line="240" w:lineRule="auto"/>
              <w:ind w:left="0" w:firstLine="0"/>
              <w:jc w:val="center"/>
              <w:rPr>
                <w:rFonts w:cs="Times New Roman"/>
                <w:szCs w:val="24"/>
              </w:rPr>
            </w:pPr>
            <w:r>
              <w:rPr>
                <w:rFonts w:cs="Times New Roman"/>
                <w:szCs w:val="24"/>
              </w:rPr>
              <w:t>Turunan parameter</w:t>
            </w:r>
          </w:p>
        </w:tc>
      </w:tr>
      <w:tr w:rsidR="00EC4343" w14:paraId="6EC0FF14" w14:textId="77777777" w:rsidTr="009868EE">
        <w:trPr>
          <w:trHeight w:val="227"/>
          <w:jc w:val="center"/>
        </w:trPr>
        <w:tc>
          <w:tcPr>
            <w:tcW w:w="333" w:type="pct"/>
            <w:vAlign w:val="center"/>
          </w:tcPr>
          <w:p w14:paraId="43E96C6E"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3</w:t>
            </w:r>
          </w:p>
        </w:tc>
        <w:tc>
          <w:tcPr>
            <w:tcW w:w="1065" w:type="pct"/>
            <w:vAlign w:val="center"/>
          </w:tcPr>
          <w:p w14:paraId="6CF18ECD"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TipeMobil</w:t>
            </w:r>
          </w:p>
        </w:tc>
        <w:tc>
          <w:tcPr>
            <w:tcW w:w="1248" w:type="pct"/>
            <w:vAlign w:val="center"/>
          </w:tcPr>
          <w:p w14:paraId="0A003C52" w14:textId="51EE8E8C" w:rsidR="00904514" w:rsidRDefault="00265939" w:rsidP="00EC4343">
            <w:pPr>
              <w:pStyle w:val="ListParagraph"/>
              <w:spacing w:line="240" w:lineRule="auto"/>
              <w:ind w:left="0" w:firstLine="0"/>
              <w:jc w:val="center"/>
              <w:rPr>
                <w:rFonts w:cs="Times New Roman"/>
                <w:szCs w:val="24"/>
              </w:rPr>
            </w:pPr>
            <w:proofErr w:type="gramStart"/>
            <w:r>
              <w:rPr>
                <w:rFonts w:cs="Times New Roman"/>
                <w:szCs w:val="24"/>
              </w:rPr>
              <w:t>VARCHAR(</w:t>
            </w:r>
            <w:proofErr w:type="gramEnd"/>
            <w:r>
              <w:rPr>
                <w:rFonts w:cs="Times New Roman"/>
                <w:szCs w:val="24"/>
              </w:rPr>
              <w:t>255)</w:t>
            </w:r>
          </w:p>
        </w:tc>
        <w:tc>
          <w:tcPr>
            <w:tcW w:w="964" w:type="pct"/>
            <w:vAlign w:val="center"/>
          </w:tcPr>
          <w:p w14:paraId="4616D45B"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NOT NULL</w:t>
            </w:r>
          </w:p>
        </w:tc>
        <w:tc>
          <w:tcPr>
            <w:tcW w:w="1390" w:type="pct"/>
            <w:vAlign w:val="center"/>
          </w:tcPr>
          <w:p w14:paraId="74DD743B" w14:textId="180E4D7E" w:rsidR="00904514" w:rsidRDefault="00904514" w:rsidP="00EC4343">
            <w:pPr>
              <w:pStyle w:val="ListParagraph"/>
              <w:spacing w:line="240" w:lineRule="auto"/>
              <w:ind w:left="0" w:firstLine="0"/>
              <w:jc w:val="center"/>
              <w:rPr>
                <w:rFonts w:cs="Times New Roman"/>
                <w:szCs w:val="24"/>
              </w:rPr>
            </w:pPr>
            <w:r>
              <w:rPr>
                <w:rFonts w:cs="Times New Roman"/>
                <w:szCs w:val="24"/>
              </w:rPr>
              <w:t>Turunan</w:t>
            </w:r>
            <w:r w:rsidR="0031797E">
              <w:rPr>
                <w:rFonts w:cs="Times New Roman"/>
                <w:szCs w:val="24"/>
              </w:rPr>
              <w:t xml:space="preserve"> </w:t>
            </w:r>
            <w:r>
              <w:rPr>
                <w:rFonts w:cs="Times New Roman"/>
                <w:szCs w:val="24"/>
              </w:rPr>
              <w:t>parameter</w:t>
            </w:r>
          </w:p>
        </w:tc>
      </w:tr>
      <w:tr w:rsidR="00EC4343" w14:paraId="58DCFCBF" w14:textId="77777777" w:rsidTr="009868EE">
        <w:trPr>
          <w:trHeight w:val="227"/>
          <w:jc w:val="center"/>
        </w:trPr>
        <w:tc>
          <w:tcPr>
            <w:tcW w:w="333" w:type="pct"/>
            <w:vAlign w:val="center"/>
          </w:tcPr>
          <w:p w14:paraId="7D06A802"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4</w:t>
            </w:r>
          </w:p>
        </w:tc>
        <w:tc>
          <w:tcPr>
            <w:tcW w:w="1065" w:type="pct"/>
            <w:vAlign w:val="center"/>
          </w:tcPr>
          <w:p w14:paraId="03685DC6"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Newparameter</w:t>
            </w:r>
          </w:p>
        </w:tc>
        <w:tc>
          <w:tcPr>
            <w:tcW w:w="1248" w:type="pct"/>
            <w:vAlign w:val="center"/>
          </w:tcPr>
          <w:p w14:paraId="55E230F2"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ARRAY</w:t>
            </w:r>
          </w:p>
        </w:tc>
        <w:tc>
          <w:tcPr>
            <w:tcW w:w="964" w:type="pct"/>
            <w:vAlign w:val="center"/>
          </w:tcPr>
          <w:p w14:paraId="617CA0B5"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NOT NULL</w:t>
            </w:r>
          </w:p>
        </w:tc>
        <w:tc>
          <w:tcPr>
            <w:tcW w:w="1390" w:type="pct"/>
            <w:vAlign w:val="center"/>
          </w:tcPr>
          <w:p w14:paraId="052E3612" w14:textId="01C7BAF4" w:rsidR="00904514" w:rsidRDefault="00904514" w:rsidP="00EC4343">
            <w:pPr>
              <w:pStyle w:val="ListParagraph"/>
              <w:spacing w:line="240" w:lineRule="auto"/>
              <w:ind w:left="0" w:firstLine="0"/>
              <w:jc w:val="center"/>
              <w:rPr>
                <w:rFonts w:cs="Times New Roman"/>
                <w:szCs w:val="24"/>
              </w:rPr>
            </w:pPr>
            <w:r>
              <w:rPr>
                <w:rFonts w:cs="Times New Roman"/>
                <w:szCs w:val="24"/>
              </w:rPr>
              <w:t>Turunan parameter</w:t>
            </w:r>
          </w:p>
        </w:tc>
      </w:tr>
    </w:tbl>
    <w:p w14:paraId="4E456EBD" w14:textId="77777777" w:rsidR="00EC4343" w:rsidRDefault="00EC4343" w:rsidP="00EC4343"/>
    <w:p w14:paraId="11A188A0" w14:textId="62C856AF" w:rsidR="00904514" w:rsidRDefault="00904514" w:rsidP="00EC4343">
      <w:r>
        <w:t xml:space="preserve">Tabel parameter SPK merupakan tabel yang berisikan turunan – turunan dari field parameter pada tabel SPK. Pada parameter akan disimpan model dari kendaraan dengan field ModelMobil, data dari tinggi kendaraan disimpan dengan field TinggiMobil, data dari tipe mobil disimpan dengan field TipeMobil, data dari parameter – parameter yang baru dibuat akan dimasukkan ke dalam field newparameter yang berbentuk array. Field parameter di desain untuk dapat menampung jumlah data yang tidak terbatas, maka dari itu dipilih menggunakan array.    </w:t>
      </w:r>
    </w:p>
    <w:p w14:paraId="3AB26306" w14:textId="77777777" w:rsidR="00F30368" w:rsidRPr="00C61202" w:rsidRDefault="00F30368" w:rsidP="00EC4343"/>
    <w:p w14:paraId="7D030C02" w14:textId="77777777" w:rsidR="00904514" w:rsidRDefault="00904514" w:rsidP="00904514">
      <w:pPr>
        <w:pStyle w:val="ListParagraph"/>
        <w:spacing w:line="240" w:lineRule="auto"/>
        <w:ind w:left="0"/>
        <w:jc w:val="center"/>
        <w:rPr>
          <w:rFonts w:cs="Times New Roman"/>
          <w:b/>
          <w:bCs/>
          <w:szCs w:val="24"/>
        </w:rPr>
      </w:pPr>
    </w:p>
    <w:p w14:paraId="78F0972B" w14:textId="77777777" w:rsidR="00904514" w:rsidRPr="00243776" w:rsidRDefault="00904514" w:rsidP="00EC4343">
      <w:pPr>
        <w:pStyle w:val="captionTable"/>
      </w:pPr>
      <w:r w:rsidRPr="00243776">
        <w:lastRenderedPageBreak/>
        <w:t>Tabel 4.</w:t>
      </w:r>
      <w:r>
        <w:t>8</w:t>
      </w:r>
    </w:p>
    <w:p w14:paraId="40E442EF" w14:textId="77777777" w:rsidR="00904514" w:rsidRPr="000C2E5D" w:rsidRDefault="00904514" w:rsidP="00EC4343">
      <w:pPr>
        <w:pStyle w:val="captionTable"/>
      </w:pPr>
      <w:r w:rsidRPr="00243776">
        <w:t>Tabel</w:t>
      </w:r>
      <w:r>
        <w:t xml:space="preserve"> “komponen”</w:t>
      </w:r>
    </w:p>
    <w:tbl>
      <w:tblPr>
        <w:tblStyle w:val="TableGrid"/>
        <w:tblW w:w="4914" w:type="pct"/>
        <w:jc w:val="center"/>
        <w:tblLook w:val="04A0" w:firstRow="1" w:lastRow="0" w:firstColumn="1" w:lastColumn="0" w:noHBand="0" w:noVBand="1"/>
      </w:tblPr>
      <w:tblGrid>
        <w:gridCol w:w="702"/>
        <w:gridCol w:w="1923"/>
        <w:gridCol w:w="1910"/>
        <w:gridCol w:w="1535"/>
        <w:gridCol w:w="1722"/>
      </w:tblGrid>
      <w:tr w:rsidR="00EC4343" w14:paraId="5FDC275E" w14:textId="77777777" w:rsidTr="00981CA2">
        <w:trPr>
          <w:trHeight w:val="227"/>
          <w:jc w:val="center"/>
        </w:trPr>
        <w:tc>
          <w:tcPr>
            <w:tcW w:w="452" w:type="pct"/>
            <w:vAlign w:val="center"/>
          </w:tcPr>
          <w:p w14:paraId="0FE89D79" w14:textId="77777777" w:rsidR="00904514" w:rsidRPr="00243776" w:rsidRDefault="00904514" w:rsidP="00EC4343">
            <w:pPr>
              <w:pStyle w:val="ListParagraph"/>
              <w:spacing w:line="240" w:lineRule="auto"/>
              <w:ind w:left="0" w:firstLine="0"/>
              <w:jc w:val="center"/>
              <w:rPr>
                <w:rFonts w:cs="Times New Roman"/>
                <w:b/>
                <w:bCs/>
                <w:szCs w:val="24"/>
              </w:rPr>
            </w:pPr>
            <w:r w:rsidRPr="00243776">
              <w:rPr>
                <w:rFonts w:cs="Times New Roman"/>
                <w:b/>
                <w:bCs/>
                <w:szCs w:val="24"/>
              </w:rPr>
              <w:t>No</w:t>
            </w:r>
          </w:p>
        </w:tc>
        <w:tc>
          <w:tcPr>
            <w:tcW w:w="1234" w:type="pct"/>
            <w:vAlign w:val="center"/>
          </w:tcPr>
          <w:p w14:paraId="69EDEBD8" w14:textId="77777777" w:rsidR="00904514" w:rsidRPr="00243776" w:rsidRDefault="00904514" w:rsidP="00EC4343">
            <w:pPr>
              <w:pStyle w:val="ListParagraph"/>
              <w:spacing w:line="240" w:lineRule="auto"/>
              <w:ind w:left="0" w:firstLine="0"/>
              <w:jc w:val="center"/>
              <w:rPr>
                <w:rFonts w:cs="Times New Roman"/>
                <w:b/>
                <w:bCs/>
                <w:szCs w:val="24"/>
              </w:rPr>
            </w:pPr>
            <w:r w:rsidRPr="00243776">
              <w:rPr>
                <w:rFonts w:cs="Times New Roman"/>
                <w:b/>
                <w:bCs/>
                <w:szCs w:val="24"/>
              </w:rPr>
              <w:t>Kolom</w:t>
            </w:r>
          </w:p>
        </w:tc>
        <w:tc>
          <w:tcPr>
            <w:tcW w:w="1222" w:type="pct"/>
            <w:vAlign w:val="center"/>
          </w:tcPr>
          <w:p w14:paraId="677DA2D8" w14:textId="77777777" w:rsidR="00904514" w:rsidRPr="00243776" w:rsidRDefault="00904514" w:rsidP="00EC4343">
            <w:pPr>
              <w:pStyle w:val="ListParagraph"/>
              <w:spacing w:line="240" w:lineRule="auto"/>
              <w:ind w:left="0" w:firstLine="0"/>
              <w:jc w:val="center"/>
              <w:rPr>
                <w:rFonts w:cs="Times New Roman"/>
                <w:b/>
                <w:bCs/>
                <w:szCs w:val="24"/>
              </w:rPr>
            </w:pPr>
            <w:r w:rsidRPr="00243776">
              <w:rPr>
                <w:rFonts w:cs="Times New Roman"/>
                <w:b/>
                <w:bCs/>
                <w:szCs w:val="24"/>
              </w:rPr>
              <w:t>Tipe</w:t>
            </w:r>
          </w:p>
        </w:tc>
        <w:tc>
          <w:tcPr>
            <w:tcW w:w="986" w:type="pct"/>
            <w:vAlign w:val="center"/>
          </w:tcPr>
          <w:p w14:paraId="59DD2F74" w14:textId="77777777" w:rsidR="00904514" w:rsidRPr="00243776" w:rsidRDefault="00904514" w:rsidP="00EC4343">
            <w:pPr>
              <w:pStyle w:val="ListParagraph"/>
              <w:spacing w:line="240" w:lineRule="auto"/>
              <w:ind w:left="0" w:firstLine="0"/>
              <w:jc w:val="center"/>
              <w:rPr>
                <w:rFonts w:cs="Times New Roman"/>
                <w:b/>
                <w:bCs/>
                <w:szCs w:val="24"/>
              </w:rPr>
            </w:pPr>
            <w:r w:rsidRPr="00243776">
              <w:rPr>
                <w:rFonts w:cs="Times New Roman"/>
                <w:b/>
                <w:bCs/>
                <w:szCs w:val="24"/>
              </w:rPr>
              <w:t>Constraint</w:t>
            </w:r>
          </w:p>
        </w:tc>
        <w:tc>
          <w:tcPr>
            <w:tcW w:w="1106" w:type="pct"/>
            <w:vAlign w:val="center"/>
          </w:tcPr>
          <w:p w14:paraId="15726011" w14:textId="77777777" w:rsidR="00904514" w:rsidRPr="00243776" w:rsidRDefault="00904514" w:rsidP="00EC4343">
            <w:pPr>
              <w:pStyle w:val="ListParagraph"/>
              <w:spacing w:line="240" w:lineRule="auto"/>
              <w:ind w:left="0" w:firstLine="0"/>
              <w:jc w:val="center"/>
              <w:rPr>
                <w:rFonts w:cs="Times New Roman"/>
                <w:b/>
                <w:bCs/>
                <w:szCs w:val="24"/>
              </w:rPr>
            </w:pPr>
            <w:r w:rsidRPr="00243776">
              <w:rPr>
                <w:rFonts w:cs="Times New Roman"/>
                <w:b/>
                <w:bCs/>
                <w:szCs w:val="24"/>
              </w:rPr>
              <w:t>Keterangan</w:t>
            </w:r>
          </w:p>
        </w:tc>
      </w:tr>
      <w:tr w:rsidR="00EC4343" w14:paraId="6D2BDF34" w14:textId="77777777" w:rsidTr="00981CA2">
        <w:trPr>
          <w:trHeight w:val="227"/>
          <w:jc w:val="center"/>
        </w:trPr>
        <w:tc>
          <w:tcPr>
            <w:tcW w:w="452" w:type="pct"/>
            <w:vAlign w:val="center"/>
          </w:tcPr>
          <w:p w14:paraId="1BDF2E06"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1</w:t>
            </w:r>
          </w:p>
        </w:tc>
        <w:tc>
          <w:tcPr>
            <w:tcW w:w="1234" w:type="pct"/>
            <w:vAlign w:val="center"/>
          </w:tcPr>
          <w:p w14:paraId="5BF54CBB"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komponen_id</w:t>
            </w:r>
          </w:p>
        </w:tc>
        <w:tc>
          <w:tcPr>
            <w:tcW w:w="1222" w:type="pct"/>
            <w:vAlign w:val="center"/>
          </w:tcPr>
          <w:p w14:paraId="6C8D96BF" w14:textId="593E910C" w:rsidR="00904514" w:rsidRDefault="003A0398" w:rsidP="00EC4343">
            <w:pPr>
              <w:pStyle w:val="ListParagraph"/>
              <w:spacing w:line="240" w:lineRule="auto"/>
              <w:ind w:left="0" w:firstLine="0"/>
              <w:jc w:val="center"/>
              <w:rPr>
                <w:rFonts w:cs="Times New Roman"/>
                <w:szCs w:val="24"/>
              </w:rPr>
            </w:pPr>
            <w:r>
              <w:rPr>
                <w:rFonts w:cs="Times New Roman"/>
                <w:szCs w:val="24"/>
              </w:rPr>
              <w:t>OBJECT_ID</w:t>
            </w:r>
          </w:p>
        </w:tc>
        <w:tc>
          <w:tcPr>
            <w:tcW w:w="986" w:type="pct"/>
            <w:vAlign w:val="center"/>
          </w:tcPr>
          <w:p w14:paraId="0EDCFE0C" w14:textId="299741E5" w:rsidR="00904514" w:rsidRDefault="003B3FB2" w:rsidP="00EC4343">
            <w:pPr>
              <w:pStyle w:val="ListParagraph"/>
              <w:spacing w:line="240" w:lineRule="auto"/>
              <w:ind w:left="0" w:firstLine="0"/>
              <w:jc w:val="center"/>
              <w:rPr>
                <w:rFonts w:cs="Times New Roman"/>
                <w:szCs w:val="24"/>
              </w:rPr>
            </w:pPr>
            <w:r>
              <w:rPr>
                <w:rFonts w:cs="Times New Roman"/>
                <w:szCs w:val="24"/>
              </w:rPr>
              <w:t>Primary Key</w:t>
            </w:r>
          </w:p>
        </w:tc>
        <w:tc>
          <w:tcPr>
            <w:tcW w:w="1106" w:type="pct"/>
            <w:vAlign w:val="center"/>
          </w:tcPr>
          <w:p w14:paraId="4F0AD21F"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Auto increment</w:t>
            </w:r>
          </w:p>
        </w:tc>
      </w:tr>
      <w:tr w:rsidR="00EC4343" w14:paraId="78B5D7C1" w14:textId="77777777" w:rsidTr="00981CA2">
        <w:trPr>
          <w:trHeight w:val="227"/>
          <w:jc w:val="center"/>
        </w:trPr>
        <w:tc>
          <w:tcPr>
            <w:tcW w:w="452" w:type="pct"/>
            <w:vAlign w:val="center"/>
          </w:tcPr>
          <w:p w14:paraId="471EB5F7"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2</w:t>
            </w:r>
          </w:p>
        </w:tc>
        <w:tc>
          <w:tcPr>
            <w:tcW w:w="1234" w:type="pct"/>
            <w:vAlign w:val="center"/>
          </w:tcPr>
          <w:p w14:paraId="0037AA1D"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Kode_komponen</w:t>
            </w:r>
          </w:p>
        </w:tc>
        <w:tc>
          <w:tcPr>
            <w:tcW w:w="1222" w:type="pct"/>
            <w:vAlign w:val="center"/>
          </w:tcPr>
          <w:p w14:paraId="7285C4CB" w14:textId="30CD61D6" w:rsidR="00904514" w:rsidRDefault="00265939" w:rsidP="00EC4343">
            <w:pPr>
              <w:pStyle w:val="ListParagraph"/>
              <w:spacing w:line="240" w:lineRule="auto"/>
              <w:ind w:left="0" w:firstLine="0"/>
              <w:jc w:val="center"/>
              <w:rPr>
                <w:rFonts w:cs="Times New Roman"/>
                <w:szCs w:val="24"/>
              </w:rPr>
            </w:pPr>
            <w:proofErr w:type="gramStart"/>
            <w:r>
              <w:rPr>
                <w:rFonts w:cs="Times New Roman"/>
                <w:szCs w:val="24"/>
              </w:rPr>
              <w:t>VARCHAR(</w:t>
            </w:r>
            <w:proofErr w:type="gramEnd"/>
            <w:r>
              <w:rPr>
                <w:rFonts w:cs="Times New Roman"/>
                <w:szCs w:val="24"/>
              </w:rPr>
              <w:t>255)</w:t>
            </w:r>
          </w:p>
        </w:tc>
        <w:tc>
          <w:tcPr>
            <w:tcW w:w="986" w:type="pct"/>
            <w:vAlign w:val="center"/>
          </w:tcPr>
          <w:p w14:paraId="10DB8AAC"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NOT NULL</w:t>
            </w:r>
          </w:p>
        </w:tc>
        <w:tc>
          <w:tcPr>
            <w:tcW w:w="1106" w:type="pct"/>
            <w:vAlign w:val="center"/>
          </w:tcPr>
          <w:p w14:paraId="5163B223" w14:textId="77777777" w:rsidR="00904514" w:rsidRDefault="00904514" w:rsidP="00EC4343">
            <w:pPr>
              <w:pStyle w:val="ListParagraph"/>
              <w:spacing w:line="240" w:lineRule="auto"/>
              <w:ind w:left="0" w:firstLine="0"/>
              <w:jc w:val="center"/>
              <w:rPr>
                <w:rFonts w:cs="Times New Roman"/>
                <w:szCs w:val="24"/>
              </w:rPr>
            </w:pPr>
          </w:p>
        </w:tc>
      </w:tr>
      <w:tr w:rsidR="00EC4343" w14:paraId="7949FB78" w14:textId="77777777" w:rsidTr="00981CA2">
        <w:trPr>
          <w:trHeight w:val="227"/>
          <w:jc w:val="center"/>
        </w:trPr>
        <w:tc>
          <w:tcPr>
            <w:tcW w:w="452" w:type="pct"/>
            <w:vAlign w:val="center"/>
          </w:tcPr>
          <w:p w14:paraId="73230EA8"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3</w:t>
            </w:r>
          </w:p>
        </w:tc>
        <w:tc>
          <w:tcPr>
            <w:tcW w:w="1234" w:type="pct"/>
            <w:vAlign w:val="center"/>
          </w:tcPr>
          <w:p w14:paraId="22F63380"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Nama_komponen</w:t>
            </w:r>
          </w:p>
        </w:tc>
        <w:tc>
          <w:tcPr>
            <w:tcW w:w="1222" w:type="pct"/>
            <w:vAlign w:val="center"/>
          </w:tcPr>
          <w:p w14:paraId="5A2281B3" w14:textId="72F3134D" w:rsidR="00904514" w:rsidRDefault="00265939" w:rsidP="00EC4343">
            <w:pPr>
              <w:pStyle w:val="ListParagraph"/>
              <w:spacing w:line="240" w:lineRule="auto"/>
              <w:ind w:left="0" w:firstLine="0"/>
              <w:jc w:val="center"/>
              <w:rPr>
                <w:rFonts w:cs="Times New Roman"/>
                <w:szCs w:val="24"/>
              </w:rPr>
            </w:pPr>
            <w:proofErr w:type="gramStart"/>
            <w:r>
              <w:rPr>
                <w:rFonts w:cs="Times New Roman"/>
                <w:szCs w:val="24"/>
              </w:rPr>
              <w:t>VARCHAR(</w:t>
            </w:r>
            <w:proofErr w:type="gramEnd"/>
            <w:r>
              <w:rPr>
                <w:rFonts w:cs="Times New Roman"/>
                <w:szCs w:val="24"/>
              </w:rPr>
              <w:t>255)</w:t>
            </w:r>
          </w:p>
        </w:tc>
        <w:tc>
          <w:tcPr>
            <w:tcW w:w="986" w:type="pct"/>
            <w:vAlign w:val="center"/>
          </w:tcPr>
          <w:p w14:paraId="78D6A5D0"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NOT NULL</w:t>
            </w:r>
          </w:p>
        </w:tc>
        <w:tc>
          <w:tcPr>
            <w:tcW w:w="1106" w:type="pct"/>
            <w:vAlign w:val="center"/>
          </w:tcPr>
          <w:p w14:paraId="5DA40B15" w14:textId="77777777" w:rsidR="00904514" w:rsidRDefault="00904514" w:rsidP="00EC4343">
            <w:pPr>
              <w:pStyle w:val="ListParagraph"/>
              <w:spacing w:line="240" w:lineRule="auto"/>
              <w:ind w:left="0" w:firstLine="0"/>
              <w:jc w:val="center"/>
              <w:rPr>
                <w:rFonts w:cs="Times New Roman"/>
                <w:szCs w:val="24"/>
              </w:rPr>
            </w:pPr>
          </w:p>
        </w:tc>
      </w:tr>
      <w:tr w:rsidR="00EC4343" w14:paraId="492A0A86" w14:textId="77777777" w:rsidTr="00981CA2">
        <w:trPr>
          <w:trHeight w:val="227"/>
          <w:jc w:val="center"/>
        </w:trPr>
        <w:tc>
          <w:tcPr>
            <w:tcW w:w="452" w:type="pct"/>
            <w:vAlign w:val="center"/>
          </w:tcPr>
          <w:p w14:paraId="26411871"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4</w:t>
            </w:r>
          </w:p>
        </w:tc>
        <w:tc>
          <w:tcPr>
            <w:tcW w:w="1234" w:type="pct"/>
            <w:vAlign w:val="center"/>
          </w:tcPr>
          <w:p w14:paraId="2A53659E"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Kode_kit</w:t>
            </w:r>
          </w:p>
        </w:tc>
        <w:tc>
          <w:tcPr>
            <w:tcW w:w="1222" w:type="pct"/>
            <w:vAlign w:val="center"/>
          </w:tcPr>
          <w:p w14:paraId="5C6E2B93" w14:textId="7B2993C8" w:rsidR="00904514" w:rsidRDefault="00265939" w:rsidP="00EC4343">
            <w:pPr>
              <w:pStyle w:val="ListParagraph"/>
              <w:spacing w:line="240" w:lineRule="auto"/>
              <w:ind w:left="0" w:firstLine="0"/>
              <w:jc w:val="center"/>
              <w:rPr>
                <w:rFonts w:cs="Times New Roman"/>
                <w:szCs w:val="24"/>
              </w:rPr>
            </w:pPr>
            <w:proofErr w:type="gramStart"/>
            <w:r>
              <w:rPr>
                <w:rFonts w:cs="Times New Roman"/>
                <w:szCs w:val="24"/>
              </w:rPr>
              <w:t>VARCHAR(</w:t>
            </w:r>
            <w:proofErr w:type="gramEnd"/>
            <w:r>
              <w:rPr>
                <w:rFonts w:cs="Times New Roman"/>
                <w:szCs w:val="24"/>
              </w:rPr>
              <w:t>255)</w:t>
            </w:r>
          </w:p>
        </w:tc>
        <w:tc>
          <w:tcPr>
            <w:tcW w:w="986" w:type="pct"/>
            <w:vAlign w:val="center"/>
          </w:tcPr>
          <w:p w14:paraId="098A83B1"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NOT NULL</w:t>
            </w:r>
          </w:p>
        </w:tc>
        <w:tc>
          <w:tcPr>
            <w:tcW w:w="1106" w:type="pct"/>
            <w:vAlign w:val="center"/>
          </w:tcPr>
          <w:p w14:paraId="21EAD640" w14:textId="77777777" w:rsidR="00904514" w:rsidRDefault="00904514" w:rsidP="00EC4343">
            <w:pPr>
              <w:pStyle w:val="ListParagraph"/>
              <w:spacing w:line="240" w:lineRule="auto"/>
              <w:ind w:left="0" w:firstLine="0"/>
              <w:jc w:val="center"/>
              <w:rPr>
                <w:rFonts w:cs="Times New Roman"/>
                <w:szCs w:val="24"/>
              </w:rPr>
            </w:pPr>
          </w:p>
        </w:tc>
      </w:tr>
      <w:tr w:rsidR="00EC4343" w14:paraId="45E55652" w14:textId="77777777" w:rsidTr="00981CA2">
        <w:trPr>
          <w:trHeight w:val="227"/>
          <w:jc w:val="center"/>
        </w:trPr>
        <w:tc>
          <w:tcPr>
            <w:tcW w:w="452" w:type="pct"/>
            <w:vAlign w:val="center"/>
          </w:tcPr>
          <w:p w14:paraId="6CE29623"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5</w:t>
            </w:r>
          </w:p>
        </w:tc>
        <w:tc>
          <w:tcPr>
            <w:tcW w:w="1234" w:type="pct"/>
            <w:vAlign w:val="center"/>
          </w:tcPr>
          <w:p w14:paraId="4BA6A64A"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KIT</w:t>
            </w:r>
          </w:p>
        </w:tc>
        <w:tc>
          <w:tcPr>
            <w:tcW w:w="1222" w:type="pct"/>
            <w:vAlign w:val="center"/>
          </w:tcPr>
          <w:p w14:paraId="53463C2C" w14:textId="698971EA" w:rsidR="00904514" w:rsidRDefault="00265939" w:rsidP="00EC4343">
            <w:pPr>
              <w:pStyle w:val="ListParagraph"/>
              <w:spacing w:line="240" w:lineRule="auto"/>
              <w:ind w:left="0" w:firstLine="0"/>
              <w:jc w:val="center"/>
              <w:rPr>
                <w:rFonts w:cs="Times New Roman"/>
                <w:szCs w:val="24"/>
              </w:rPr>
            </w:pPr>
            <w:proofErr w:type="gramStart"/>
            <w:r>
              <w:rPr>
                <w:rFonts w:cs="Times New Roman"/>
                <w:szCs w:val="24"/>
              </w:rPr>
              <w:t>VARCHAR(</w:t>
            </w:r>
            <w:proofErr w:type="gramEnd"/>
            <w:r>
              <w:rPr>
                <w:rFonts w:cs="Times New Roman"/>
                <w:szCs w:val="24"/>
              </w:rPr>
              <w:t>255)</w:t>
            </w:r>
          </w:p>
        </w:tc>
        <w:tc>
          <w:tcPr>
            <w:tcW w:w="986" w:type="pct"/>
            <w:vAlign w:val="center"/>
          </w:tcPr>
          <w:p w14:paraId="487F5547"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NOT NULL</w:t>
            </w:r>
          </w:p>
        </w:tc>
        <w:tc>
          <w:tcPr>
            <w:tcW w:w="1106" w:type="pct"/>
            <w:vAlign w:val="center"/>
          </w:tcPr>
          <w:p w14:paraId="57F750D8" w14:textId="77777777" w:rsidR="00904514" w:rsidRDefault="00904514" w:rsidP="00EC4343">
            <w:pPr>
              <w:pStyle w:val="ListParagraph"/>
              <w:spacing w:line="240" w:lineRule="auto"/>
              <w:ind w:left="0" w:firstLine="0"/>
              <w:jc w:val="center"/>
              <w:rPr>
                <w:rFonts w:cs="Times New Roman"/>
                <w:szCs w:val="24"/>
              </w:rPr>
            </w:pPr>
          </w:p>
        </w:tc>
      </w:tr>
      <w:tr w:rsidR="00EC4343" w14:paraId="372AA4D8" w14:textId="77777777" w:rsidTr="00981CA2">
        <w:trPr>
          <w:trHeight w:val="227"/>
          <w:jc w:val="center"/>
        </w:trPr>
        <w:tc>
          <w:tcPr>
            <w:tcW w:w="452" w:type="pct"/>
            <w:vAlign w:val="center"/>
          </w:tcPr>
          <w:p w14:paraId="0A2D5831"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6</w:t>
            </w:r>
          </w:p>
        </w:tc>
        <w:tc>
          <w:tcPr>
            <w:tcW w:w="1234" w:type="pct"/>
            <w:vAlign w:val="center"/>
          </w:tcPr>
          <w:p w14:paraId="089CFF75"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Kode_mobil</w:t>
            </w:r>
          </w:p>
        </w:tc>
        <w:tc>
          <w:tcPr>
            <w:tcW w:w="1222" w:type="pct"/>
            <w:vAlign w:val="center"/>
          </w:tcPr>
          <w:p w14:paraId="0A00F310"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OBJECT</w:t>
            </w:r>
          </w:p>
        </w:tc>
        <w:tc>
          <w:tcPr>
            <w:tcW w:w="986" w:type="pct"/>
            <w:vAlign w:val="center"/>
          </w:tcPr>
          <w:p w14:paraId="61797232"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NOT NULL</w:t>
            </w:r>
          </w:p>
        </w:tc>
        <w:tc>
          <w:tcPr>
            <w:tcW w:w="1106" w:type="pct"/>
            <w:vAlign w:val="center"/>
          </w:tcPr>
          <w:p w14:paraId="0B1EC9A6" w14:textId="77777777" w:rsidR="00904514" w:rsidRDefault="00904514" w:rsidP="00EC4343">
            <w:pPr>
              <w:pStyle w:val="ListParagraph"/>
              <w:spacing w:line="240" w:lineRule="auto"/>
              <w:ind w:left="0" w:firstLine="0"/>
              <w:jc w:val="center"/>
              <w:rPr>
                <w:rFonts w:cs="Times New Roman"/>
                <w:szCs w:val="24"/>
              </w:rPr>
            </w:pPr>
          </w:p>
        </w:tc>
      </w:tr>
      <w:tr w:rsidR="00EC4343" w14:paraId="59ABED0C" w14:textId="77777777" w:rsidTr="00981CA2">
        <w:trPr>
          <w:trHeight w:val="227"/>
          <w:jc w:val="center"/>
        </w:trPr>
        <w:tc>
          <w:tcPr>
            <w:tcW w:w="452" w:type="pct"/>
            <w:vAlign w:val="center"/>
          </w:tcPr>
          <w:p w14:paraId="7A02CD81"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7</w:t>
            </w:r>
          </w:p>
        </w:tc>
        <w:tc>
          <w:tcPr>
            <w:tcW w:w="1234" w:type="pct"/>
            <w:vAlign w:val="center"/>
          </w:tcPr>
          <w:p w14:paraId="5892C24D"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Parameter_1</w:t>
            </w:r>
          </w:p>
        </w:tc>
        <w:tc>
          <w:tcPr>
            <w:tcW w:w="1222" w:type="pct"/>
            <w:vAlign w:val="center"/>
          </w:tcPr>
          <w:p w14:paraId="1134E84E" w14:textId="3D462A64" w:rsidR="00904514" w:rsidRDefault="00265939" w:rsidP="00EC4343">
            <w:pPr>
              <w:pStyle w:val="ListParagraph"/>
              <w:spacing w:line="240" w:lineRule="auto"/>
              <w:ind w:left="0" w:firstLine="0"/>
              <w:jc w:val="center"/>
              <w:rPr>
                <w:rFonts w:cs="Times New Roman"/>
                <w:szCs w:val="24"/>
              </w:rPr>
            </w:pPr>
            <w:proofErr w:type="gramStart"/>
            <w:r>
              <w:rPr>
                <w:rFonts w:cs="Times New Roman"/>
                <w:szCs w:val="24"/>
              </w:rPr>
              <w:t>VARCHAR(</w:t>
            </w:r>
            <w:proofErr w:type="gramEnd"/>
            <w:r>
              <w:rPr>
                <w:rFonts w:cs="Times New Roman"/>
                <w:szCs w:val="24"/>
              </w:rPr>
              <w:t>255)</w:t>
            </w:r>
          </w:p>
        </w:tc>
        <w:tc>
          <w:tcPr>
            <w:tcW w:w="986" w:type="pct"/>
            <w:vAlign w:val="center"/>
          </w:tcPr>
          <w:p w14:paraId="35C0B421"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NOT NULL</w:t>
            </w:r>
          </w:p>
        </w:tc>
        <w:tc>
          <w:tcPr>
            <w:tcW w:w="1106" w:type="pct"/>
            <w:vAlign w:val="center"/>
          </w:tcPr>
          <w:p w14:paraId="3CCB2DE1" w14:textId="77777777" w:rsidR="00904514" w:rsidRDefault="00904514" w:rsidP="00EC4343">
            <w:pPr>
              <w:pStyle w:val="ListParagraph"/>
              <w:spacing w:line="240" w:lineRule="auto"/>
              <w:ind w:left="0" w:firstLine="0"/>
              <w:jc w:val="center"/>
              <w:rPr>
                <w:rFonts w:cs="Times New Roman"/>
                <w:szCs w:val="24"/>
              </w:rPr>
            </w:pPr>
          </w:p>
        </w:tc>
      </w:tr>
      <w:tr w:rsidR="00EC4343" w14:paraId="48C5F5CC" w14:textId="77777777" w:rsidTr="00981CA2">
        <w:trPr>
          <w:trHeight w:val="227"/>
          <w:jc w:val="center"/>
        </w:trPr>
        <w:tc>
          <w:tcPr>
            <w:tcW w:w="452" w:type="pct"/>
            <w:vAlign w:val="center"/>
          </w:tcPr>
          <w:p w14:paraId="33B1DD2C"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8</w:t>
            </w:r>
          </w:p>
        </w:tc>
        <w:tc>
          <w:tcPr>
            <w:tcW w:w="1234" w:type="pct"/>
            <w:vAlign w:val="center"/>
          </w:tcPr>
          <w:p w14:paraId="497EA578"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Created_at</w:t>
            </w:r>
          </w:p>
        </w:tc>
        <w:tc>
          <w:tcPr>
            <w:tcW w:w="1222" w:type="pct"/>
            <w:vAlign w:val="center"/>
          </w:tcPr>
          <w:p w14:paraId="1A9EC72F"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DATETIME</w:t>
            </w:r>
          </w:p>
        </w:tc>
        <w:tc>
          <w:tcPr>
            <w:tcW w:w="986" w:type="pct"/>
            <w:vAlign w:val="center"/>
          </w:tcPr>
          <w:p w14:paraId="584C20B4"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NOT NULL</w:t>
            </w:r>
          </w:p>
        </w:tc>
        <w:tc>
          <w:tcPr>
            <w:tcW w:w="1106" w:type="pct"/>
            <w:vAlign w:val="center"/>
          </w:tcPr>
          <w:p w14:paraId="7B8F6FEE" w14:textId="77777777" w:rsidR="00904514" w:rsidRDefault="00904514" w:rsidP="00EC4343">
            <w:pPr>
              <w:pStyle w:val="ListParagraph"/>
              <w:spacing w:line="240" w:lineRule="auto"/>
              <w:ind w:left="0" w:firstLine="0"/>
              <w:jc w:val="center"/>
              <w:rPr>
                <w:rFonts w:cs="Times New Roman"/>
                <w:szCs w:val="24"/>
              </w:rPr>
            </w:pPr>
          </w:p>
        </w:tc>
      </w:tr>
      <w:tr w:rsidR="00EC4343" w14:paraId="70C08DAE" w14:textId="77777777" w:rsidTr="00981CA2">
        <w:trPr>
          <w:trHeight w:val="227"/>
          <w:jc w:val="center"/>
        </w:trPr>
        <w:tc>
          <w:tcPr>
            <w:tcW w:w="452" w:type="pct"/>
            <w:vAlign w:val="center"/>
          </w:tcPr>
          <w:p w14:paraId="6D736228"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9</w:t>
            </w:r>
          </w:p>
        </w:tc>
        <w:tc>
          <w:tcPr>
            <w:tcW w:w="1234" w:type="pct"/>
            <w:vAlign w:val="center"/>
          </w:tcPr>
          <w:p w14:paraId="7E898A92"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Updated_at</w:t>
            </w:r>
          </w:p>
        </w:tc>
        <w:tc>
          <w:tcPr>
            <w:tcW w:w="1222" w:type="pct"/>
            <w:vAlign w:val="center"/>
          </w:tcPr>
          <w:p w14:paraId="7D95EE8F"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DATETIME</w:t>
            </w:r>
          </w:p>
        </w:tc>
        <w:tc>
          <w:tcPr>
            <w:tcW w:w="986" w:type="pct"/>
            <w:vAlign w:val="center"/>
          </w:tcPr>
          <w:p w14:paraId="7BEDD6F6"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NOT NULL</w:t>
            </w:r>
          </w:p>
        </w:tc>
        <w:tc>
          <w:tcPr>
            <w:tcW w:w="1106" w:type="pct"/>
            <w:vAlign w:val="center"/>
          </w:tcPr>
          <w:p w14:paraId="6E5C94AC" w14:textId="77777777" w:rsidR="00904514" w:rsidRDefault="00904514" w:rsidP="00EC4343">
            <w:pPr>
              <w:pStyle w:val="ListParagraph"/>
              <w:spacing w:line="240" w:lineRule="auto"/>
              <w:ind w:left="0" w:firstLine="0"/>
              <w:jc w:val="center"/>
              <w:rPr>
                <w:rFonts w:cs="Times New Roman"/>
                <w:szCs w:val="24"/>
              </w:rPr>
            </w:pPr>
          </w:p>
        </w:tc>
      </w:tr>
    </w:tbl>
    <w:p w14:paraId="26084E83" w14:textId="77777777" w:rsidR="00904514" w:rsidRDefault="00904514" w:rsidP="00EC4343"/>
    <w:p w14:paraId="2BE8BFD1" w14:textId="004A8213" w:rsidR="00417017" w:rsidRDefault="00904514" w:rsidP="00A54A7C">
      <w:r>
        <w:t xml:space="preserve">Tabel komponen merupakan tabel yang digunakan untuk menyimpan data dari komponen yang digunakan untuk membuat kendaraan. Komponen – komponen yang digunakan dalam membuat suatu kendaraan akan disatukan di dalam kit. Tabel komponen akan menyimpan id dari komponen yang ada dengan field komponen_id, menyimpan kode komponen dengan field kode_komponen, menyimpan kode dari kit dengan kode_kit, menyimpan kode dari mobil yang dirakit dengan kode_mobil, menyimpan parameter yang berisikan informasi tambahan dari komponen dengan field parameter_1, menyimpan tanggal terbuatnya komponen dengan field created_at, dan menyimpan tanggal diubahnya komponen dengan field updated_at.  Tabel komponen memiliki sebuah primary key dengan field komponen_id. </w:t>
      </w:r>
    </w:p>
    <w:p w14:paraId="5D9824EB" w14:textId="77777777" w:rsidR="00EC4343" w:rsidRDefault="00EC4343" w:rsidP="00A54A7C"/>
    <w:p w14:paraId="778F42E8" w14:textId="02179412" w:rsidR="00904514" w:rsidRPr="00243776" w:rsidRDefault="00904514" w:rsidP="00EC4343">
      <w:pPr>
        <w:pStyle w:val="captionTable"/>
      </w:pPr>
      <w:r w:rsidRPr="00243776">
        <w:t>Tabel 4.</w:t>
      </w:r>
      <w:r>
        <w:t>9</w:t>
      </w:r>
    </w:p>
    <w:p w14:paraId="4E06B93D" w14:textId="77777777" w:rsidR="00904514" w:rsidRPr="000C2E5D" w:rsidRDefault="00904514" w:rsidP="00EC4343">
      <w:pPr>
        <w:pStyle w:val="captionTable"/>
      </w:pPr>
      <w:r w:rsidRPr="00243776">
        <w:t>Tabel</w:t>
      </w:r>
      <w:r>
        <w:t xml:space="preserve"> kode_mobil</w:t>
      </w:r>
    </w:p>
    <w:tbl>
      <w:tblPr>
        <w:tblStyle w:val="TableGrid"/>
        <w:tblW w:w="4917" w:type="pct"/>
        <w:jc w:val="center"/>
        <w:tblLook w:val="04A0" w:firstRow="1" w:lastRow="0" w:firstColumn="1" w:lastColumn="0" w:noHBand="0" w:noVBand="1"/>
      </w:tblPr>
      <w:tblGrid>
        <w:gridCol w:w="801"/>
        <w:gridCol w:w="1327"/>
        <w:gridCol w:w="2030"/>
        <w:gridCol w:w="1475"/>
        <w:gridCol w:w="2163"/>
      </w:tblGrid>
      <w:tr w:rsidR="00904514" w14:paraId="1AAF644A" w14:textId="77777777" w:rsidTr="00FE4D2F">
        <w:trPr>
          <w:trHeight w:val="227"/>
          <w:jc w:val="center"/>
        </w:trPr>
        <w:tc>
          <w:tcPr>
            <w:tcW w:w="514" w:type="pct"/>
            <w:vAlign w:val="center"/>
          </w:tcPr>
          <w:p w14:paraId="72FD35D8" w14:textId="77777777" w:rsidR="00904514" w:rsidRPr="00243776" w:rsidRDefault="00904514" w:rsidP="00EC4343">
            <w:pPr>
              <w:pStyle w:val="ListParagraph"/>
              <w:spacing w:line="240" w:lineRule="auto"/>
              <w:ind w:left="0" w:firstLine="0"/>
              <w:jc w:val="center"/>
              <w:rPr>
                <w:rFonts w:cs="Times New Roman"/>
                <w:b/>
                <w:bCs/>
                <w:szCs w:val="24"/>
              </w:rPr>
            </w:pPr>
            <w:r w:rsidRPr="00243776">
              <w:rPr>
                <w:rFonts w:cs="Times New Roman"/>
                <w:b/>
                <w:bCs/>
                <w:szCs w:val="24"/>
              </w:rPr>
              <w:t>No</w:t>
            </w:r>
          </w:p>
        </w:tc>
        <w:tc>
          <w:tcPr>
            <w:tcW w:w="851" w:type="pct"/>
            <w:vAlign w:val="center"/>
          </w:tcPr>
          <w:p w14:paraId="770793C1" w14:textId="77777777" w:rsidR="00904514" w:rsidRPr="00243776" w:rsidRDefault="00904514" w:rsidP="00EC4343">
            <w:pPr>
              <w:pStyle w:val="ListParagraph"/>
              <w:spacing w:line="240" w:lineRule="auto"/>
              <w:ind w:left="0" w:firstLine="0"/>
              <w:jc w:val="center"/>
              <w:rPr>
                <w:rFonts w:cs="Times New Roman"/>
                <w:b/>
                <w:bCs/>
                <w:szCs w:val="24"/>
              </w:rPr>
            </w:pPr>
            <w:r w:rsidRPr="00243776">
              <w:rPr>
                <w:rFonts w:cs="Times New Roman"/>
                <w:b/>
                <w:bCs/>
                <w:szCs w:val="24"/>
              </w:rPr>
              <w:t>Kolom</w:t>
            </w:r>
          </w:p>
        </w:tc>
        <w:tc>
          <w:tcPr>
            <w:tcW w:w="1302" w:type="pct"/>
            <w:vAlign w:val="center"/>
          </w:tcPr>
          <w:p w14:paraId="78BC4FB7" w14:textId="77777777" w:rsidR="00904514" w:rsidRPr="00243776" w:rsidRDefault="00904514" w:rsidP="00EC4343">
            <w:pPr>
              <w:pStyle w:val="ListParagraph"/>
              <w:spacing w:line="240" w:lineRule="auto"/>
              <w:ind w:left="0" w:firstLine="0"/>
              <w:jc w:val="center"/>
              <w:rPr>
                <w:rFonts w:cs="Times New Roman"/>
                <w:b/>
                <w:bCs/>
                <w:szCs w:val="24"/>
              </w:rPr>
            </w:pPr>
            <w:r w:rsidRPr="00243776">
              <w:rPr>
                <w:rFonts w:cs="Times New Roman"/>
                <w:b/>
                <w:bCs/>
                <w:szCs w:val="24"/>
              </w:rPr>
              <w:t>Tipe</w:t>
            </w:r>
          </w:p>
        </w:tc>
        <w:tc>
          <w:tcPr>
            <w:tcW w:w="946" w:type="pct"/>
            <w:vAlign w:val="center"/>
          </w:tcPr>
          <w:p w14:paraId="6B4B2261" w14:textId="77777777" w:rsidR="00904514" w:rsidRPr="00243776" w:rsidRDefault="00904514" w:rsidP="00EC4343">
            <w:pPr>
              <w:pStyle w:val="ListParagraph"/>
              <w:spacing w:line="240" w:lineRule="auto"/>
              <w:ind w:left="0" w:firstLine="0"/>
              <w:jc w:val="center"/>
              <w:rPr>
                <w:rFonts w:cs="Times New Roman"/>
                <w:b/>
                <w:bCs/>
                <w:szCs w:val="24"/>
              </w:rPr>
            </w:pPr>
            <w:r w:rsidRPr="00243776">
              <w:rPr>
                <w:rFonts w:cs="Times New Roman"/>
                <w:b/>
                <w:bCs/>
                <w:szCs w:val="24"/>
              </w:rPr>
              <w:t>Constraint</w:t>
            </w:r>
          </w:p>
        </w:tc>
        <w:tc>
          <w:tcPr>
            <w:tcW w:w="1388" w:type="pct"/>
            <w:vAlign w:val="center"/>
          </w:tcPr>
          <w:p w14:paraId="3C72C9AA" w14:textId="77777777" w:rsidR="00904514" w:rsidRPr="00243776" w:rsidRDefault="00904514" w:rsidP="00EC4343">
            <w:pPr>
              <w:pStyle w:val="ListParagraph"/>
              <w:spacing w:line="240" w:lineRule="auto"/>
              <w:ind w:left="0" w:firstLine="0"/>
              <w:jc w:val="center"/>
              <w:rPr>
                <w:rFonts w:cs="Times New Roman"/>
                <w:b/>
                <w:bCs/>
                <w:szCs w:val="24"/>
              </w:rPr>
            </w:pPr>
            <w:r w:rsidRPr="00243776">
              <w:rPr>
                <w:rFonts w:cs="Times New Roman"/>
                <w:b/>
                <w:bCs/>
                <w:szCs w:val="24"/>
              </w:rPr>
              <w:t>Keterangan</w:t>
            </w:r>
          </w:p>
        </w:tc>
      </w:tr>
      <w:tr w:rsidR="00904514" w14:paraId="33111749" w14:textId="77777777" w:rsidTr="00FE4D2F">
        <w:trPr>
          <w:trHeight w:val="227"/>
          <w:jc w:val="center"/>
        </w:trPr>
        <w:tc>
          <w:tcPr>
            <w:tcW w:w="514" w:type="pct"/>
            <w:vAlign w:val="center"/>
          </w:tcPr>
          <w:p w14:paraId="55A72314"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1</w:t>
            </w:r>
          </w:p>
        </w:tc>
        <w:tc>
          <w:tcPr>
            <w:tcW w:w="851" w:type="pct"/>
            <w:vAlign w:val="center"/>
          </w:tcPr>
          <w:p w14:paraId="07F998F3"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tipe_EL</w:t>
            </w:r>
          </w:p>
        </w:tc>
        <w:tc>
          <w:tcPr>
            <w:tcW w:w="1302" w:type="pct"/>
            <w:vAlign w:val="center"/>
          </w:tcPr>
          <w:p w14:paraId="0D6D5E39" w14:textId="5582D5FD" w:rsidR="00904514" w:rsidRDefault="00265939" w:rsidP="00EC4343">
            <w:pPr>
              <w:pStyle w:val="ListParagraph"/>
              <w:spacing w:line="240" w:lineRule="auto"/>
              <w:ind w:left="0" w:firstLine="0"/>
              <w:jc w:val="center"/>
              <w:rPr>
                <w:rFonts w:cs="Times New Roman"/>
                <w:szCs w:val="24"/>
              </w:rPr>
            </w:pPr>
            <w:proofErr w:type="gramStart"/>
            <w:r>
              <w:rPr>
                <w:rFonts w:cs="Times New Roman"/>
                <w:szCs w:val="24"/>
              </w:rPr>
              <w:t>VARCHAR(</w:t>
            </w:r>
            <w:proofErr w:type="gramEnd"/>
            <w:r>
              <w:rPr>
                <w:rFonts w:cs="Times New Roman"/>
                <w:szCs w:val="24"/>
              </w:rPr>
              <w:t>255)</w:t>
            </w:r>
          </w:p>
        </w:tc>
        <w:tc>
          <w:tcPr>
            <w:tcW w:w="946" w:type="pct"/>
            <w:vAlign w:val="center"/>
          </w:tcPr>
          <w:p w14:paraId="37C4702C"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NOT NULL</w:t>
            </w:r>
          </w:p>
        </w:tc>
        <w:tc>
          <w:tcPr>
            <w:tcW w:w="1388" w:type="pct"/>
            <w:vAlign w:val="center"/>
          </w:tcPr>
          <w:p w14:paraId="06101C0F" w14:textId="20B0070E" w:rsidR="00904514" w:rsidRDefault="008364B3" w:rsidP="00EC4343">
            <w:pPr>
              <w:pStyle w:val="ListParagraph"/>
              <w:spacing w:line="240" w:lineRule="auto"/>
              <w:ind w:left="0" w:firstLine="0"/>
              <w:jc w:val="center"/>
              <w:rPr>
                <w:rFonts w:cs="Times New Roman"/>
                <w:szCs w:val="24"/>
              </w:rPr>
            </w:pPr>
            <w:r>
              <w:rPr>
                <w:rFonts w:cs="Times New Roman"/>
                <w:szCs w:val="24"/>
              </w:rPr>
              <w:t xml:space="preserve">Turunan dari </w:t>
            </w:r>
            <w:r w:rsidR="00904514">
              <w:rPr>
                <w:rFonts w:cs="Times New Roman"/>
                <w:szCs w:val="24"/>
              </w:rPr>
              <w:t>kode_mobil</w:t>
            </w:r>
          </w:p>
        </w:tc>
      </w:tr>
    </w:tbl>
    <w:p w14:paraId="31B708F6" w14:textId="42CC8209" w:rsidR="00904514" w:rsidRDefault="00904514" w:rsidP="006A5CB3">
      <w:pPr>
        <w:tabs>
          <w:tab w:val="left" w:pos="2478"/>
        </w:tabs>
        <w:ind w:firstLine="0"/>
        <w:rPr>
          <w:rFonts w:cs="Times New Roman"/>
          <w:szCs w:val="24"/>
        </w:rPr>
      </w:pPr>
    </w:p>
    <w:p w14:paraId="55DF9D1B" w14:textId="152AFDFC" w:rsidR="00904514" w:rsidRDefault="00904514" w:rsidP="00EC4343">
      <w:r>
        <w:t xml:space="preserve">Tabel kode_mobil adalah tabel yang digunakan untuk menyimpan data dari kode mobil dari field kode_mobil pada tabel komponen. Field kode_mobil pada tabel komponen memiliki tipe data object. Sehingga di dalam field kode_mobil akan disimpan Object yang menjadi suatu field yang flexible penamaannya. </w:t>
      </w:r>
      <w:r>
        <w:lastRenderedPageBreak/>
        <w:t xml:space="preserve">Sebagai contoh, seperti yang tertera pada tabel 4.9 terdapat kolom tipe_EL. “EL” diambil dari kode Surat Perintah Kerja yang masuk ke dalam order. </w:t>
      </w:r>
    </w:p>
    <w:p w14:paraId="2D5E6100" w14:textId="77777777" w:rsidR="00C3310F" w:rsidRDefault="00C3310F" w:rsidP="00A54A7C"/>
    <w:p w14:paraId="66108281" w14:textId="010F7125" w:rsidR="00C3310F" w:rsidRPr="00243776" w:rsidRDefault="00C3310F" w:rsidP="00C3310F">
      <w:pPr>
        <w:pStyle w:val="captionTable"/>
      </w:pPr>
      <w:r w:rsidRPr="00243776">
        <w:t>Tabel 4.</w:t>
      </w:r>
      <w:r w:rsidR="00C62FFE">
        <w:t>10</w:t>
      </w:r>
    </w:p>
    <w:p w14:paraId="226B6A34" w14:textId="3E67CA97" w:rsidR="00C3310F" w:rsidRDefault="00C3310F" w:rsidP="00C3310F">
      <w:pPr>
        <w:pStyle w:val="captionTable"/>
      </w:pPr>
      <w:r w:rsidRPr="00243776">
        <w:t>Tabel</w:t>
      </w:r>
      <w:r>
        <w:t xml:space="preserve"> </w:t>
      </w:r>
      <w:r w:rsidR="002D374E">
        <w:t>Konversi</w:t>
      </w:r>
    </w:p>
    <w:tbl>
      <w:tblPr>
        <w:tblStyle w:val="TableGrid1"/>
        <w:tblW w:w="5000" w:type="pct"/>
        <w:tblLook w:val="04A0" w:firstRow="1" w:lastRow="0" w:firstColumn="1" w:lastColumn="0" w:noHBand="0" w:noVBand="1"/>
      </w:tblPr>
      <w:tblGrid>
        <w:gridCol w:w="511"/>
        <w:gridCol w:w="2004"/>
        <w:gridCol w:w="1911"/>
        <w:gridCol w:w="1666"/>
        <w:gridCol w:w="1836"/>
      </w:tblGrid>
      <w:tr w:rsidR="00002DE4" w:rsidRPr="00A327C2" w14:paraId="558006C8" w14:textId="77777777" w:rsidTr="00002DE4">
        <w:trPr>
          <w:trHeight w:val="227"/>
        </w:trPr>
        <w:tc>
          <w:tcPr>
            <w:tcW w:w="322" w:type="pct"/>
            <w:vAlign w:val="center"/>
          </w:tcPr>
          <w:p w14:paraId="226C790B" w14:textId="77777777" w:rsidR="00A327C2" w:rsidRPr="00A327C2" w:rsidRDefault="00A327C2" w:rsidP="00A327C2">
            <w:pPr>
              <w:spacing w:line="240" w:lineRule="auto"/>
              <w:ind w:firstLine="0"/>
              <w:contextualSpacing/>
              <w:jc w:val="center"/>
              <w:rPr>
                <w:rFonts w:cs="Times New Roman"/>
                <w:b/>
                <w:bCs/>
                <w:szCs w:val="24"/>
              </w:rPr>
            </w:pPr>
            <w:r w:rsidRPr="00A327C2">
              <w:rPr>
                <w:rFonts w:cs="Times New Roman"/>
                <w:b/>
                <w:bCs/>
                <w:szCs w:val="24"/>
              </w:rPr>
              <w:t>No</w:t>
            </w:r>
          </w:p>
        </w:tc>
        <w:tc>
          <w:tcPr>
            <w:tcW w:w="1264" w:type="pct"/>
            <w:vAlign w:val="center"/>
          </w:tcPr>
          <w:p w14:paraId="366C4F5F" w14:textId="77777777" w:rsidR="00A327C2" w:rsidRPr="00A327C2" w:rsidRDefault="00A327C2" w:rsidP="00A327C2">
            <w:pPr>
              <w:spacing w:line="240" w:lineRule="auto"/>
              <w:ind w:firstLine="0"/>
              <w:contextualSpacing/>
              <w:jc w:val="center"/>
              <w:rPr>
                <w:rFonts w:cs="Times New Roman"/>
                <w:b/>
                <w:bCs/>
                <w:szCs w:val="24"/>
              </w:rPr>
            </w:pPr>
            <w:r w:rsidRPr="00A327C2">
              <w:rPr>
                <w:rFonts w:cs="Times New Roman"/>
                <w:b/>
                <w:bCs/>
                <w:szCs w:val="24"/>
              </w:rPr>
              <w:t>Kolom</w:t>
            </w:r>
          </w:p>
        </w:tc>
        <w:tc>
          <w:tcPr>
            <w:tcW w:w="1205" w:type="pct"/>
            <w:vAlign w:val="center"/>
          </w:tcPr>
          <w:p w14:paraId="742DC813" w14:textId="77777777" w:rsidR="00A327C2" w:rsidRPr="00A327C2" w:rsidRDefault="00A327C2" w:rsidP="00A327C2">
            <w:pPr>
              <w:spacing w:line="240" w:lineRule="auto"/>
              <w:ind w:firstLine="0"/>
              <w:contextualSpacing/>
              <w:jc w:val="center"/>
              <w:rPr>
                <w:rFonts w:cs="Times New Roman"/>
                <w:b/>
                <w:bCs/>
                <w:szCs w:val="24"/>
              </w:rPr>
            </w:pPr>
            <w:r w:rsidRPr="00A327C2">
              <w:rPr>
                <w:rFonts w:cs="Times New Roman"/>
                <w:b/>
                <w:bCs/>
                <w:szCs w:val="24"/>
              </w:rPr>
              <w:t>Tipe</w:t>
            </w:r>
          </w:p>
        </w:tc>
        <w:tc>
          <w:tcPr>
            <w:tcW w:w="1051" w:type="pct"/>
            <w:vAlign w:val="center"/>
          </w:tcPr>
          <w:p w14:paraId="1B617591" w14:textId="77777777" w:rsidR="00A327C2" w:rsidRPr="00A327C2" w:rsidRDefault="00A327C2" w:rsidP="00A327C2">
            <w:pPr>
              <w:spacing w:line="240" w:lineRule="auto"/>
              <w:ind w:firstLine="0"/>
              <w:contextualSpacing/>
              <w:jc w:val="center"/>
              <w:rPr>
                <w:rFonts w:cs="Times New Roman"/>
                <w:b/>
                <w:bCs/>
                <w:szCs w:val="24"/>
              </w:rPr>
            </w:pPr>
            <w:r w:rsidRPr="00A327C2">
              <w:rPr>
                <w:rFonts w:cs="Times New Roman"/>
                <w:b/>
                <w:bCs/>
                <w:szCs w:val="24"/>
              </w:rPr>
              <w:t>Constraint</w:t>
            </w:r>
          </w:p>
        </w:tc>
        <w:tc>
          <w:tcPr>
            <w:tcW w:w="1159" w:type="pct"/>
            <w:vAlign w:val="center"/>
          </w:tcPr>
          <w:p w14:paraId="04E80E7A" w14:textId="77777777" w:rsidR="00A327C2" w:rsidRPr="00A327C2" w:rsidRDefault="00A327C2" w:rsidP="00A327C2">
            <w:pPr>
              <w:spacing w:line="240" w:lineRule="auto"/>
              <w:ind w:firstLine="0"/>
              <w:contextualSpacing/>
              <w:jc w:val="center"/>
              <w:rPr>
                <w:rFonts w:cs="Times New Roman"/>
                <w:b/>
                <w:bCs/>
                <w:szCs w:val="24"/>
              </w:rPr>
            </w:pPr>
            <w:r w:rsidRPr="00A327C2">
              <w:rPr>
                <w:rFonts w:cs="Times New Roman"/>
                <w:b/>
                <w:bCs/>
                <w:szCs w:val="24"/>
              </w:rPr>
              <w:t>Keterangan</w:t>
            </w:r>
          </w:p>
        </w:tc>
      </w:tr>
      <w:tr w:rsidR="00002DE4" w:rsidRPr="00A327C2" w14:paraId="2422985B" w14:textId="77777777" w:rsidTr="00002DE4">
        <w:trPr>
          <w:trHeight w:val="227"/>
        </w:trPr>
        <w:tc>
          <w:tcPr>
            <w:tcW w:w="322" w:type="pct"/>
            <w:vAlign w:val="center"/>
          </w:tcPr>
          <w:p w14:paraId="2B9103CB" w14:textId="2D093049" w:rsidR="00A327C2" w:rsidRPr="00A327C2" w:rsidRDefault="00766811" w:rsidP="00A327C2">
            <w:pPr>
              <w:spacing w:line="240" w:lineRule="auto"/>
              <w:ind w:firstLine="0"/>
              <w:contextualSpacing/>
              <w:jc w:val="center"/>
              <w:rPr>
                <w:rFonts w:cs="Times New Roman"/>
                <w:szCs w:val="24"/>
              </w:rPr>
            </w:pPr>
            <w:r>
              <w:rPr>
                <w:rFonts w:cs="Times New Roman"/>
                <w:szCs w:val="24"/>
              </w:rPr>
              <w:t>1</w:t>
            </w:r>
          </w:p>
        </w:tc>
        <w:tc>
          <w:tcPr>
            <w:tcW w:w="1264" w:type="pct"/>
            <w:vAlign w:val="center"/>
          </w:tcPr>
          <w:p w14:paraId="754B541E" w14:textId="7F565521" w:rsidR="00A327C2" w:rsidRPr="00A327C2" w:rsidRDefault="009815EA" w:rsidP="00A327C2">
            <w:pPr>
              <w:spacing w:line="240" w:lineRule="auto"/>
              <w:ind w:firstLine="0"/>
              <w:contextualSpacing/>
              <w:jc w:val="center"/>
              <w:rPr>
                <w:rFonts w:cs="Times New Roman"/>
                <w:szCs w:val="24"/>
              </w:rPr>
            </w:pPr>
            <w:r>
              <w:rPr>
                <w:rFonts w:cs="Times New Roman"/>
                <w:szCs w:val="24"/>
              </w:rPr>
              <w:t>Konversi</w:t>
            </w:r>
            <w:r w:rsidR="00D66C9C">
              <w:rPr>
                <w:rFonts w:cs="Times New Roman"/>
                <w:szCs w:val="24"/>
              </w:rPr>
              <w:t>_id</w:t>
            </w:r>
          </w:p>
        </w:tc>
        <w:tc>
          <w:tcPr>
            <w:tcW w:w="1205" w:type="pct"/>
            <w:vAlign w:val="center"/>
          </w:tcPr>
          <w:p w14:paraId="65E6E6C7" w14:textId="1C88FEAE" w:rsidR="00A327C2" w:rsidRPr="00A327C2" w:rsidRDefault="00597841" w:rsidP="00A327C2">
            <w:pPr>
              <w:spacing w:line="240" w:lineRule="auto"/>
              <w:ind w:firstLine="0"/>
              <w:contextualSpacing/>
              <w:jc w:val="center"/>
              <w:rPr>
                <w:rFonts w:cs="Times New Roman"/>
                <w:szCs w:val="24"/>
              </w:rPr>
            </w:pPr>
            <w:r>
              <w:rPr>
                <w:rFonts w:cs="Times New Roman"/>
                <w:szCs w:val="24"/>
              </w:rPr>
              <w:t>OBJECT_ID</w:t>
            </w:r>
          </w:p>
        </w:tc>
        <w:tc>
          <w:tcPr>
            <w:tcW w:w="1051" w:type="pct"/>
            <w:vAlign w:val="center"/>
          </w:tcPr>
          <w:p w14:paraId="66303F13" w14:textId="635B95E8" w:rsidR="00A327C2" w:rsidRPr="00A327C2" w:rsidRDefault="00D66C9C" w:rsidP="00A327C2">
            <w:pPr>
              <w:spacing w:line="240" w:lineRule="auto"/>
              <w:ind w:firstLine="0"/>
              <w:contextualSpacing/>
              <w:jc w:val="center"/>
              <w:rPr>
                <w:rFonts w:cs="Times New Roman"/>
                <w:szCs w:val="24"/>
              </w:rPr>
            </w:pPr>
            <w:r>
              <w:rPr>
                <w:rFonts w:cs="Times New Roman"/>
                <w:szCs w:val="24"/>
              </w:rPr>
              <w:t>Primary Key</w:t>
            </w:r>
          </w:p>
        </w:tc>
        <w:tc>
          <w:tcPr>
            <w:tcW w:w="1159" w:type="pct"/>
            <w:vAlign w:val="center"/>
          </w:tcPr>
          <w:p w14:paraId="63F0B37C" w14:textId="4515707A" w:rsidR="00A327C2" w:rsidRPr="00A327C2" w:rsidRDefault="00271D47" w:rsidP="00A327C2">
            <w:pPr>
              <w:spacing w:line="240" w:lineRule="auto"/>
              <w:ind w:firstLine="0"/>
              <w:contextualSpacing/>
              <w:jc w:val="center"/>
              <w:rPr>
                <w:rFonts w:cs="Times New Roman"/>
                <w:szCs w:val="24"/>
              </w:rPr>
            </w:pPr>
            <w:r>
              <w:rPr>
                <w:rFonts w:cs="Times New Roman"/>
                <w:szCs w:val="24"/>
              </w:rPr>
              <w:t>Auto increment</w:t>
            </w:r>
          </w:p>
        </w:tc>
      </w:tr>
      <w:tr w:rsidR="00002DE4" w:rsidRPr="00A327C2" w14:paraId="7F314276" w14:textId="77777777" w:rsidTr="00002DE4">
        <w:trPr>
          <w:trHeight w:val="227"/>
        </w:trPr>
        <w:tc>
          <w:tcPr>
            <w:tcW w:w="322" w:type="pct"/>
            <w:vAlign w:val="center"/>
          </w:tcPr>
          <w:p w14:paraId="5E3B9BA5" w14:textId="548E3D0E" w:rsidR="008F7D63" w:rsidRPr="00A327C2" w:rsidRDefault="008F7D63" w:rsidP="008F7D63">
            <w:pPr>
              <w:spacing w:line="240" w:lineRule="auto"/>
              <w:ind w:firstLine="0"/>
              <w:contextualSpacing/>
              <w:jc w:val="center"/>
              <w:rPr>
                <w:rFonts w:cs="Times New Roman"/>
                <w:szCs w:val="24"/>
              </w:rPr>
            </w:pPr>
            <w:r>
              <w:rPr>
                <w:rFonts w:cs="Times New Roman"/>
                <w:szCs w:val="24"/>
              </w:rPr>
              <w:t>2</w:t>
            </w:r>
          </w:p>
        </w:tc>
        <w:tc>
          <w:tcPr>
            <w:tcW w:w="1264" w:type="pct"/>
            <w:vAlign w:val="center"/>
          </w:tcPr>
          <w:p w14:paraId="2FCEF8D0" w14:textId="08F488B1" w:rsidR="008F7D63" w:rsidRPr="00A327C2" w:rsidRDefault="008F7D63" w:rsidP="008F7D63">
            <w:pPr>
              <w:spacing w:line="240" w:lineRule="auto"/>
              <w:ind w:firstLine="0"/>
              <w:contextualSpacing/>
              <w:jc w:val="center"/>
              <w:rPr>
                <w:rFonts w:cs="Times New Roman"/>
                <w:szCs w:val="24"/>
              </w:rPr>
            </w:pPr>
            <w:r>
              <w:rPr>
                <w:rFonts w:cs="Times New Roman"/>
                <w:szCs w:val="24"/>
              </w:rPr>
              <w:t>NOSPK</w:t>
            </w:r>
          </w:p>
        </w:tc>
        <w:tc>
          <w:tcPr>
            <w:tcW w:w="1205" w:type="pct"/>
            <w:vAlign w:val="center"/>
          </w:tcPr>
          <w:p w14:paraId="322BFE4F" w14:textId="2568CECE" w:rsidR="008F7D63" w:rsidRPr="00A327C2" w:rsidRDefault="008F7D63" w:rsidP="008F7D63">
            <w:pPr>
              <w:spacing w:line="240" w:lineRule="auto"/>
              <w:ind w:firstLine="0"/>
              <w:contextualSpacing/>
              <w:jc w:val="center"/>
              <w:rPr>
                <w:rFonts w:cs="Times New Roman"/>
                <w:szCs w:val="24"/>
              </w:rPr>
            </w:pPr>
            <w:proofErr w:type="gramStart"/>
            <w:r>
              <w:rPr>
                <w:rFonts w:cs="Times New Roman"/>
                <w:szCs w:val="24"/>
              </w:rPr>
              <w:t>VARCHAR(</w:t>
            </w:r>
            <w:proofErr w:type="gramEnd"/>
            <w:r>
              <w:rPr>
                <w:rFonts w:cs="Times New Roman"/>
                <w:szCs w:val="24"/>
              </w:rPr>
              <w:t>255)</w:t>
            </w:r>
          </w:p>
        </w:tc>
        <w:tc>
          <w:tcPr>
            <w:tcW w:w="1051" w:type="pct"/>
            <w:vAlign w:val="center"/>
          </w:tcPr>
          <w:p w14:paraId="5CC7DFC2" w14:textId="58FC6F4E" w:rsidR="008F7D63" w:rsidRPr="00A327C2" w:rsidRDefault="00EE67F2" w:rsidP="008F7D63">
            <w:pPr>
              <w:spacing w:line="240" w:lineRule="auto"/>
              <w:ind w:firstLine="0"/>
              <w:contextualSpacing/>
              <w:jc w:val="center"/>
              <w:rPr>
                <w:rFonts w:cs="Times New Roman"/>
                <w:szCs w:val="24"/>
              </w:rPr>
            </w:pPr>
            <w:r>
              <w:rPr>
                <w:rFonts w:cs="Times New Roman"/>
                <w:szCs w:val="24"/>
              </w:rPr>
              <w:t>NOT NUL</w:t>
            </w:r>
            <w:r w:rsidR="003C59C1">
              <w:rPr>
                <w:rFonts w:cs="Times New Roman"/>
                <w:szCs w:val="24"/>
              </w:rPr>
              <w:t>L</w:t>
            </w:r>
          </w:p>
        </w:tc>
        <w:tc>
          <w:tcPr>
            <w:tcW w:w="1159" w:type="pct"/>
            <w:vAlign w:val="center"/>
          </w:tcPr>
          <w:p w14:paraId="7AE0051E" w14:textId="77777777" w:rsidR="008F7D63" w:rsidRPr="00A327C2" w:rsidRDefault="008F7D63" w:rsidP="008F7D63">
            <w:pPr>
              <w:spacing w:line="240" w:lineRule="auto"/>
              <w:ind w:firstLine="0"/>
              <w:contextualSpacing/>
              <w:jc w:val="center"/>
              <w:rPr>
                <w:rFonts w:cs="Times New Roman"/>
                <w:szCs w:val="24"/>
              </w:rPr>
            </w:pPr>
          </w:p>
        </w:tc>
      </w:tr>
      <w:tr w:rsidR="00002DE4" w:rsidRPr="00A327C2" w14:paraId="4C8178F3" w14:textId="77777777" w:rsidTr="00002DE4">
        <w:trPr>
          <w:trHeight w:val="227"/>
        </w:trPr>
        <w:tc>
          <w:tcPr>
            <w:tcW w:w="322" w:type="pct"/>
            <w:vAlign w:val="center"/>
          </w:tcPr>
          <w:p w14:paraId="1FCF9EBB" w14:textId="6FC9286F" w:rsidR="007539D4" w:rsidRPr="00A327C2" w:rsidRDefault="007539D4" w:rsidP="007539D4">
            <w:pPr>
              <w:spacing w:line="240" w:lineRule="auto"/>
              <w:ind w:firstLine="0"/>
              <w:contextualSpacing/>
              <w:jc w:val="center"/>
              <w:rPr>
                <w:rFonts w:cs="Times New Roman"/>
                <w:szCs w:val="24"/>
              </w:rPr>
            </w:pPr>
            <w:r>
              <w:rPr>
                <w:rFonts w:cs="Times New Roman"/>
                <w:szCs w:val="24"/>
              </w:rPr>
              <w:t>3</w:t>
            </w:r>
          </w:p>
        </w:tc>
        <w:tc>
          <w:tcPr>
            <w:tcW w:w="1264" w:type="pct"/>
            <w:vAlign w:val="center"/>
          </w:tcPr>
          <w:p w14:paraId="7B093B21" w14:textId="04A792F8" w:rsidR="007539D4" w:rsidRPr="00A327C2" w:rsidRDefault="007539D4" w:rsidP="007539D4">
            <w:pPr>
              <w:spacing w:line="240" w:lineRule="auto"/>
              <w:ind w:firstLine="0"/>
              <w:contextualSpacing/>
              <w:jc w:val="center"/>
              <w:rPr>
                <w:rFonts w:cs="Times New Roman"/>
                <w:szCs w:val="24"/>
              </w:rPr>
            </w:pPr>
            <w:r>
              <w:rPr>
                <w:rFonts w:cs="Times New Roman"/>
                <w:szCs w:val="24"/>
              </w:rPr>
              <w:t>Namastall</w:t>
            </w:r>
          </w:p>
        </w:tc>
        <w:tc>
          <w:tcPr>
            <w:tcW w:w="1205" w:type="pct"/>
            <w:vAlign w:val="center"/>
          </w:tcPr>
          <w:p w14:paraId="2C2E60F8" w14:textId="2D9E3CE1" w:rsidR="007539D4" w:rsidRPr="00A327C2" w:rsidRDefault="007539D4" w:rsidP="007539D4">
            <w:pPr>
              <w:spacing w:line="240" w:lineRule="auto"/>
              <w:ind w:firstLine="0"/>
              <w:contextualSpacing/>
              <w:jc w:val="center"/>
              <w:rPr>
                <w:rFonts w:cs="Times New Roman"/>
                <w:szCs w:val="24"/>
              </w:rPr>
            </w:pPr>
            <w:proofErr w:type="gramStart"/>
            <w:r>
              <w:rPr>
                <w:rFonts w:cs="Times New Roman"/>
                <w:szCs w:val="24"/>
              </w:rPr>
              <w:t>VARCHAR(</w:t>
            </w:r>
            <w:proofErr w:type="gramEnd"/>
            <w:r>
              <w:rPr>
                <w:rFonts w:cs="Times New Roman"/>
                <w:szCs w:val="24"/>
              </w:rPr>
              <w:t>255)</w:t>
            </w:r>
          </w:p>
        </w:tc>
        <w:tc>
          <w:tcPr>
            <w:tcW w:w="1051" w:type="pct"/>
            <w:vAlign w:val="center"/>
          </w:tcPr>
          <w:p w14:paraId="0A4AC6DD" w14:textId="4E68E769" w:rsidR="007539D4" w:rsidRPr="00A327C2" w:rsidRDefault="007539D4" w:rsidP="007539D4">
            <w:pPr>
              <w:spacing w:line="240" w:lineRule="auto"/>
              <w:ind w:firstLine="0"/>
              <w:contextualSpacing/>
              <w:jc w:val="center"/>
              <w:rPr>
                <w:rFonts w:cs="Times New Roman"/>
                <w:szCs w:val="24"/>
              </w:rPr>
            </w:pPr>
            <w:r>
              <w:rPr>
                <w:rFonts w:cs="Times New Roman"/>
                <w:szCs w:val="24"/>
              </w:rPr>
              <w:t>NOT NULL</w:t>
            </w:r>
          </w:p>
        </w:tc>
        <w:tc>
          <w:tcPr>
            <w:tcW w:w="1159" w:type="pct"/>
            <w:vAlign w:val="center"/>
          </w:tcPr>
          <w:p w14:paraId="71BBCBAC" w14:textId="77777777" w:rsidR="007539D4" w:rsidRPr="00A327C2" w:rsidRDefault="007539D4" w:rsidP="007539D4">
            <w:pPr>
              <w:spacing w:line="240" w:lineRule="auto"/>
              <w:ind w:firstLine="0"/>
              <w:contextualSpacing/>
              <w:jc w:val="center"/>
              <w:rPr>
                <w:rFonts w:cs="Times New Roman"/>
                <w:szCs w:val="24"/>
              </w:rPr>
            </w:pPr>
          </w:p>
        </w:tc>
      </w:tr>
      <w:tr w:rsidR="00002DE4" w:rsidRPr="00A327C2" w14:paraId="106D28FA" w14:textId="77777777" w:rsidTr="00002DE4">
        <w:trPr>
          <w:trHeight w:val="227"/>
        </w:trPr>
        <w:tc>
          <w:tcPr>
            <w:tcW w:w="322" w:type="pct"/>
            <w:vAlign w:val="center"/>
          </w:tcPr>
          <w:p w14:paraId="1E09D8AC" w14:textId="13212F2D" w:rsidR="007539D4" w:rsidRPr="00A327C2" w:rsidRDefault="007539D4" w:rsidP="007539D4">
            <w:pPr>
              <w:spacing w:line="240" w:lineRule="auto"/>
              <w:ind w:firstLine="0"/>
              <w:contextualSpacing/>
              <w:jc w:val="center"/>
              <w:rPr>
                <w:rFonts w:cs="Times New Roman"/>
                <w:szCs w:val="24"/>
              </w:rPr>
            </w:pPr>
            <w:r>
              <w:rPr>
                <w:rFonts w:cs="Times New Roman"/>
                <w:szCs w:val="24"/>
              </w:rPr>
              <w:t>4</w:t>
            </w:r>
          </w:p>
        </w:tc>
        <w:tc>
          <w:tcPr>
            <w:tcW w:w="1264" w:type="pct"/>
            <w:vAlign w:val="center"/>
          </w:tcPr>
          <w:p w14:paraId="7ACA0284" w14:textId="14FFEFB2" w:rsidR="007539D4" w:rsidRPr="00A327C2" w:rsidRDefault="007539D4" w:rsidP="007539D4">
            <w:pPr>
              <w:spacing w:line="240" w:lineRule="auto"/>
              <w:ind w:firstLine="0"/>
              <w:contextualSpacing/>
              <w:jc w:val="center"/>
              <w:rPr>
                <w:rFonts w:cs="Times New Roman"/>
                <w:szCs w:val="24"/>
              </w:rPr>
            </w:pPr>
            <w:r>
              <w:rPr>
                <w:rFonts w:cs="Times New Roman"/>
                <w:szCs w:val="24"/>
              </w:rPr>
              <w:t>Departemen</w:t>
            </w:r>
          </w:p>
        </w:tc>
        <w:tc>
          <w:tcPr>
            <w:tcW w:w="1205" w:type="pct"/>
            <w:vAlign w:val="center"/>
          </w:tcPr>
          <w:p w14:paraId="32CF7F76" w14:textId="2A3BFFDD" w:rsidR="007539D4" w:rsidRPr="00A327C2" w:rsidRDefault="007539D4" w:rsidP="007539D4">
            <w:pPr>
              <w:spacing w:line="240" w:lineRule="auto"/>
              <w:ind w:firstLine="0"/>
              <w:contextualSpacing/>
              <w:jc w:val="center"/>
              <w:rPr>
                <w:rFonts w:cs="Times New Roman"/>
                <w:szCs w:val="24"/>
              </w:rPr>
            </w:pPr>
            <w:proofErr w:type="gramStart"/>
            <w:r>
              <w:rPr>
                <w:rFonts w:cs="Times New Roman"/>
                <w:szCs w:val="24"/>
              </w:rPr>
              <w:t>VARCHAR(</w:t>
            </w:r>
            <w:proofErr w:type="gramEnd"/>
            <w:r>
              <w:rPr>
                <w:rFonts w:cs="Times New Roman"/>
                <w:szCs w:val="24"/>
              </w:rPr>
              <w:t>255)</w:t>
            </w:r>
          </w:p>
        </w:tc>
        <w:tc>
          <w:tcPr>
            <w:tcW w:w="1051" w:type="pct"/>
            <w:vAlign w:val="center"/>
          </w:tcPr>
          <w:p w14:paraId="5D598EEF" w14:textId="298281BC" w:rsidR="007539D4" w:rsidRPr="00A327C2" w:rsidRDefault="007539D4" w:rsidP="007539D4">
            <w:pPr>
              <w:spacing w:line="240" w:lineRule="auto"/>
              <w:ind w:firstLine="0"/>
              <w:contextualSpacing/>
              <w:jc w:val="center"/>
              <w:rPr>
                <w:rFonts w:cs="Times New Roman"/>
                <w:szCs w:val="24"/>
              </w:rPr>
            </w:pPr>
            <w:r>
              <w:rPr>
                <w:rFonts w:cs="Times New Roman"/>
                <w:szCs w:val="24"/>
              </w:rPr>
              <w:t>NOT NULL</w:t>
            </w:r>
          </w:p>
        </w:tc>
        <w:tc>
          <w:tcPr>
            <w:tcW w:w="1159" w:type="pct"/>
            <w:vAlign w:val="center"/>
          </w:tcPr>
          <w:p w14:paraId="4FCD4216" w14:textId="77777777" w:rsidR="007539D4" w:rsidRPr="00A327C2" w:rsidRDefault="007539D4" w:rsidP="007539D4">
            <w:pPr>
              <w:spacing w:line="240" w:lineRule="auto"/>
              <w:ind w:firstLine="0"/>
              <w:contextualSpacing/>
              <w:jc w:val="center"/>
              <w:rPr>
                <w:rFonts w:cs="Times New Roman"/>
                <w:szCs w:val="24"/>
              </w:rPr>
            </w:pPr>
          </w:p>
        </w:tc>
      </w:tr>
      <w:tr w:rsidR="00002DE4" w:rsidRPr="00A327C2" w14:paraId="5DE4C6E3" w14:textId="77777777" w:rsidTr="00002DE4">
        <w:trPr>
          <w:trHeight w:val="227"/>
        </w:trPr>
        <w:tc>
          <w:tcPr>
            <w:tcW w:w="322" w:type="pct"/>
            <w:vAlign w:val="center"/>
          </w:tcPr>
          <w:p w14:paraId="46C9B046" w14:textId="7B1B86C5" w:rsidR="007539D4" w:rsidRPr="00A327C2" w:rsidRDefault="007539D4" w:rsidP="007539D4">
            <w:pPr>
              <w:spacing w:line="240" w:lineRule="auto"/>
              <w:ind w:firstLine="0"/>
              <w:contextualSpacing/>
              <w:jc w:val="center"/>
              <w:rPr>
                <w:rFonts w:cs="Times New Roman"/>
                <w:szCs w:val="24"/>
              </w:rPr>
            </w:pPr>
            <w:r>
              <w:rPr>
                <w:rFonts w:cs="Times New Roman"/>
                <w:szCs w:val="24"/>
              </w:rPr>
              <w:t>5</w:t>
            </w:r>
          </w:p>
        </w:tc>
        <w:tc>
          <w:tcPr>
            <w:tcW w:w="1264" w:type="pct"/>
            <w:vAlign w:val="center"/>
          </w:tcPr>
          <w:p w14:paraId="427C42C6" w14:textId="0366F7D7" w:rsidR="007539D4" w:rsidRPr="00A327C2" w:rsidRDefault="007539D4" w:rsidP="007539D4">
            <w:pPr>
              <w:spacing w:line="240" w:lineRule="auto"/>
              <w:ind w:firstLine="0"/>
              <w:contextualSpacing/>
              <w:jc w:val="center"/>
              <w:rPr>
                <w:rFonts w:cs="Times New Roman"/>
                <w:szCs w:val="24"/>
              </w:rPr>
            </w:pPr>
            <w:r>
              <w:rPr>
                <w:rFonts w:cs="Times New Roman"/>
                <w:szCs w:val="24"/>
              </w:rPr>
              <w:t>Stall</w:t>
            </w:r>
          </w:p>
        </w:tc>
        <w:tc>
          <w:tcPr>
            <w:tcW w:w="1205" w:type="pct"/>
            <w:vAlign w:val="center"/>
          </w:tcPr>
          <w:p w14:paraId="341A7B80" w14:textId="5BBA579B" w:rsidR="007539D4" w:rsidRPr="00A327C2" w:rsidRDefault="00D208ED" w:rsidP="007539D4">
            <w:pPr>
              <w:spacing w:line="240" w:lineRule="auto"/>
              <w:ind w:firstLine="0"/>
              <w:contextualSpacing/>
              <w:jc w:val="center"/>
              <w:rPr>
                <w:rFonts w:cs="Times New Roman"/>
                <w:szCs w:val="24"/>
              </w:rPr>
            </w:pPr>
            <w:r>
              <w:rPr>
                <w:rFonts w:cs="Times New Roman"/>
                <w:szCs w:val="24"/>
              </w:rPr>
              <w:t>INT (50)</w:t>
            </w:r>
          </w:p>
        </w:tc>
        <w:tc>
          <w:tcPr>
            <w:tcW w:w="1051" w:type="pct"/>
            <w:vAlign w:val="center"/>
          </w:tcPr>
          <w:p w14:paraId="7700A19B" w14:textId="0EB7D3EE" w:rsidR="007539D4" w:rsidRPr="00A327C2" w:rsidRDefault="007539D4" w:rsidP="007539D4">
            <w:pPr>
              <w:spacing w:line="240" w:lineRule="auto"/>
              <w:ind w:firstLine="0"/>
              <w:contextualSpacing/>
              <w:jc w:val="center"/>
              <w:rPr>
                <w:rFonts w:cs="Times New Roman"/>
                <w:szCs w:val="24"/>
              </w:rPr>
            </w:pPr>
            <w:r>
              <w:rPr>
                <w:rFonts w:cs="Times New Roman"/>
                <w:szCs w:val="24"/>
              </w:rPr>
              <w:t>NOT NULL</w:t>
            </w:r>
          </w:p>
        </w:tc>
        <w:tc>
          <w:tcPr>
            <w:tcW w:w="1159" w:type="pct"/>
            <w:vAlign w:val="center"/>
          </w:tcPr>
          <w:p w14:paraId="6E44BBC8" w14:textId="77777777" w:rsidR="007539D4" w:rsidRPr="00A327C2" w:rsidRDefault="007539D4" w:rsidP="007539D4">
            <w:pPr>
              <w:spacing w:line="240" w:lineRule="auto"/>
              <w:ind w:firstLine="0"/>
              <w:contextualSpacing/>
              <w:jc w:val="center"/>
              <w:rPr>
                <w:rFonts w:cs="Times New Roman"/>
                <w:szCs w:val="24"/>
              </w:rPr>
            </w:pPr>
          </w:p>
        </w:tc>
      </w:tr>
      <w:tr w:rsidR="007539D4" w:rsidRPr="00A327C2" w14:paraId="5FD28B42" w14:textId="77777777" w:rsidTr="00002DE4">
        <w:trPr>
          <w:trHeight w:val="227"/>
        </w:trPr>
        <w:tc>
          <w:tcPr>
            <w:tcW w:w="322" w:type="pct"/>
            <w:vAlign w:val="center"/>
          </w:tcPr>
          <w:p w14:paraId="0F8E4AE5" w14:textId="0C2A655A" w:rsidR="007539D4" w:rsidRDefault="007539D4" w:rsidP="007539D4">
            <w:pPr>
              <w:spacing w:line="240" w:lineRule="auto"/>
              <w:ind w:firstLine="0"/>
              <w:contextualSpacing/>
              <w:jc w:val="center"/>
              <w:rPr>
                <w:rFonts w:cs="Times New Roman"/>
                <w:szCs w:val="24"/>
              </w:rPr>
            </w:pPr>
            <w:r>
              <w:rPr>
                <w:rFonts w:cs="Times New Roman"/>
                <w:szCs w:val="24"/>
              </w:rPr>
              <w:t>6</w:t>
            </w:r>
          </w:p>
        </w:tc>
        <w:tc>
          <w:tcPr>
            <w:tcW w:w="1264" w:type="pct"/>
            <w:vAlign w:val="center"/>
          </w:tcPr>
          <w:p w14:paraId="60DBF520" w14:textId="70555652" w:rsidR="007539D4" w:rsidRDefault="007539D4" w:rsidP="007539D4">
            <w:pPr>
              <w:spacing w:line="240" w:lineRule="auto"/>
              <w:ind w:firstLine="0"/>
              <w:contextualSpacing/>
              <w:jc w:val="center"/>
              <w:rPr>
                <w:rFonts w:cs="Times New Roman"/>
                <w:szCs w:val="24"/>
              </w:rPr>
            </w:pPr>
            <w:r>
              <w:rPr>
                <w:rFonts w:cs="Times New Roman"/>
                <w:szCs w:val="24"/>
              </w:rPr>
              <w:t>Checked</w:t>
            </w:r>
          </w:p>
        </w:tc>
        <w:tc>
          <w:tcPr>
            <w:tcW w:w="1205" w:type="pct"/>
            <w:vAlign w:val="center"/>
          </w:tcPr>
          <w:p w14:paraId="7157C6D5" w14:textId="2E21A1F1" w:rsidR="007539D4" w:rsidRPr="00A327C2" w:rsidRDefault="007539D4" w:rsidP="007539D4">
            <w:pPr>
              <w:spacing w:line="240" w:lineRule="auto"/>
              <w:ind w:firstLine="0"/>
              <w:contextualSpacing/>
              <w:jc w:val="center"/>
              <w:rPr>
                <w:rFonts w:cs="Times New Roman"/>
                <w:szCs w:val="24"/>
              </w:rPr>
            </w:pPr>
            <w:proofErr w:type="gramStart"/>
            <w:r>
              <w:rPr>
                <w:rFonts w:cs="Times New Roman"/>
                <w:szCs w:val="24"/>
              </w:rPr>
              <w:t>VARCHAR(</w:t>
            </w:r>
            <w:proofErr w:type="gramEnd"/>
            <w:r>
              <w:rPr>
                <w:rFonts w:cs="Times New Roman"/>
                <w:szCs w:val="24"/>
              </w:rPr>
              <w:t>255)</w:t>
            </w:r>
          </w:p>
        </w:tc>
        <w:tc>
          <w:tcPr>
            <w:tcW w:w="1051" w:type="pct"/>
            <w:vAlign w:val="center"/>
          </w:tcPr>
          <w:p w14:paraId="4F73BD08" w14:textId="3D4A01A4" w:rsidR="007539D4" w:rsidRPr="00A327C2" w:rsidRDefault="007539D4" w:rsidP="007539D4">
            <w:pPr>
              <w:spacing w:line="240" w:lineRule="auto"/>
              <w:ind w:firstLine="0"/>
              <w:contextualSpacing/>
              <w:jc w:val="center"/>
              <w:rPr>
                <w:rFonts w:cs="Times New Roman"/>
                <w:szCs w:val="24"/>
              </w:rPr>
            </w:pPr>
            <w:r>
              <w:rPr>
                <w:rFonts w:cs="Times New Roman"/>
                <w:szCs w:val="24"/>
              </w:rPr>
              <w:t>NOT NULL</w:t>
            </w:r>
          </w:p>
        </w:tc>
        <w:tc>
          <w:tcPr>
            <w:tcW w:w="1159" w:type="pct"/>
            <w:vAlign w:val="center"/>
          </w:tcPr>
          <w:p w14:paraId="2627CC3A" w14:textId="77777777" w:rsidR="007539D4" w:rsidRPr="00A327C2" w:rsidRDefault="007539D4" w:rsidP="007539D4">
            <w:pPr>
              <w:spacing w:line="240" w:lineRule="auto"/>
              <w:ind w:firstLine="0"/>
              <w:contextualSpacing/>
              <w:jc w:val="center"/>
              <w:rPr>
                <w:rFonts w:cs="Times New Roman"/>
                <w:szCs w:val="24"/>
              </w:rPr>
            </w:pPr>
          </w:p>
        </w:tc>
      </w:tr>
      <w:tr w:rsidR="007539D4" w:rsidRPr="00A327C2" w14:paraId="598537F4" w14:textId="77777777" w:rsidTr="00002DE4">
        <w:trPr>
          <w:trHeight w:val="227"/>
        </w:trPr>
        <w:tc>
          <w:tcPr>
            <w:tcW w:w="322" w:type="pct"/>
            <w:vAlign w:val="center"/>
          </w:tcPr>
          <w:p w14:paraId="2926AC02" w14:textId="14DD7783" w:rsidR="007539D4" w:rsidRDefault="007539D4" w:rsidP="007539D4">
            <w:pPr>
              <w:spacing w:line="240" w:lineRule="auto"/>
              <w:ind w:firstLine="0"/>
              <w:contextualSpacing/>
              <w:jc w:val="center"/>
              <w:rPr>
                <w:rFonts w:cs="Times New Roman"/>
                <w:szCs w:val="24"/>
              </w:rPr>
            </w:pPr>
            <w:r>
              <w:rPr>
                <w:rFonts w:cs="Times New Roman"/>
                <w:szCs w:val="24"/>
              </w:rPr>
              <w:t>7</w:t>
            </w:r>
          </w:p>
        </w:tc>
        <w:tc>
          <w:tcPr>
            <w:tcW w:w="1264" w:type="pct"/>
            <w:vAlign w:val="center"/>
          </w:tcPr>
          <w:p w14:paraId="4BA184E5" w14:textId="73363B4B" w:rsidR="007539D4" w:rsidRDefault="007539D4" w:rsidP="007539D4">
            <w:pPr>
              <w:spacing w:line="240" w:lineRule="auto"/>
              <w:ind w:firstLine="0"/>
              <w:contextualSpacing/>
              <w:jc w:val="center"/>
              <w:rPr>
                <w:rFonts w:cs="Times New Roman"/>
                <w:szCs w:val="24"/>
              </w:rPr>
            </w:pPr>
            <w:r>
              <w:rPr>
                <w:rFonts w:cs="Times New Roman"/>
                <w:szCs w:val="24"/>
              </w:rPr>
              <w:t>Status</w:t>
            </w:r>
          </w:p>
        </w:tc>
        <w:tc>
          <w:tcPr>
            <w:tcW w:w="1205" w:type="pct"/>
            <w:vAlign w:val="center"/>
          </w:tcPr>
          <w:p w14:paraId="0E741990" w14:textId="29AAE859" w:rsidR="007539D4" w:rsidRPr="00A327C2" w:rsidRDefault="007539D4" w:rsidP="007539D4">
            <w:pPr>
              <w:spacing w:line="240" w:lineRule="auto"/>
              <w:ind w:firstLine="0"/>
              <w:contextualSpacing/>
              <w:jc w:val="center"/>
              <w:rPr>
                <w:rFonts w:cs="Times New Roman"/>
                <w:szCs w:val="24"/>
              </w:rPr>
            </w:pPr>
            <w:proofErr w:type="gramStart"/>
            <w:r>
              <w:rPr>
                <w:rFonts w:cs="Times New Roman"/>
                <w:szCs w:val="24"/>
              </w:rPr>
              <w:t>VARCHAR(</w:t>
            </w:r>
            <w:proofErr w:type="gramEnd"/>
            <w:r>
              <w:rPr>
                <w:rFonts w:cs="Times New Roman"/>
                <w:szCs w:val="24"/>
              </w:rPr>
              <w:t>255)</w:t>
            </w:r>
          </w:p>
        </w:tc>
        <w:tc>
          <w:tcPr>
            <w:tcW w:w="1051" w:type="pct"/>
            <w:vAlign w:val="center"/>
          </w:tcPr>
          <w:p w14:paraId="17057106" w14:textId="5B2DC28C" w:rsidR="007539D4" w:rsidRPr="00A327C2" w:rsidRDefault="007539D4" w:rsidP="007539D4">
            <w:pPr>
              <w:spacing w:line="240" w:lineRule="auto"/>
              <w:ind w:firstLine="0"/>
              <w:contextualSpacing/>
              <w:jc w:val="center"/>
              <w:rPr>
                <w:rFonts w:cs="Times New Roman"/>
                <w:szCs w:val="24"/>
              </w:rPr>
            </w:pPr>
            <w:r>
              <w:rPr>
                <w:rFonts w:cs="Times New Roman"/>
                <w:szCs w:val="24"/>
              </w:rPr>
              <w:t>NOT NULL</w:t>
            </w:r>
          </w:p>
        </w:tc>
        <w:tc>
          <w:tcPr>
            <w:tcW w:w="1159" w:type="pct"/>
            <w:vAlign w:val="center"/>
          </w:tcPr>
          <w:p w14:paraId="46CDA023" w14:textId="77777777" w:rsidR="007539D4" w:rsidRPr="00A327C2" w:rsidRDefault="007539D4" w:rsidP="007539D4">
            <w:pPr>
              <w:spacing w:line="240" w:lineRule="auto"/>
              <w:ind w:firstLine="0"/>
              <w:contextualSpacing/>
              <w:jc w:val="center"/>
              <w:rPr>
                <w:rFonts w:cs="Times New Roman"/>
                <w:szCs w:val="24"/>
              </w:rPr>
            </w:pPr>
          </w:p>
        </w:tc>
      </w:tr>
      <w:tr w:rsidR="007539D4" w:rsidRPr="00A327C2" w14:paraId="6D7B8939" w14:textId="77777777" w:rsidTr="00002DE4">
        <w:trPr>
          <w:trHeight w:val="227"/>
        </w:trPr>
        <w:tc>
          <w:tcPr>
            <w:tcW w:w="322" w:type="pct"/>
            <w:vAlign w:val="center"/>
          </w:tcPr>
          <w:p w14:paraId="58E8ECE0" w14:textId="0F3E897A" w:rsidR="007539D4" w:rsidRDefault="007539D4" w:rsidP="007539D4">
            <w:pPr>
              <w:spacing w:line="240" w:lineRule="auto"/>
              <w:ind w:firstLine="0"/>
              <w:contextualSpacing/>
              <w:jc w:val="center"/>
              <w:rPr>
                <w:rFonts w:cs="Times New Roman"/>
                <w:szCs w:val="24"/>
              </w:rPr>
            </w:pPr>
            <w:r>
              <w:rPr>
                <w:rFonts w:cs="Times New Roman"/>
                <w:szCs w:val="24"/>
              </w:rPr>
              <w:t>8</w:t>
            </w:r>
          </w:p>
        </w:tc>
        <w:tc>
          <w:tcPr>
            <w:tcW w:w="1264" w:type="pct"/>
            <w:vAlign w:val="center"/>
          </w:tcPr>
          <w:p w14:paraId="7AD43BAB" w14:textId="65EE09FD" w:rsidR="007539D4" w:rsidRDefault="007539D4" w:rsidP="007539D4">
            <w:pPr>
              <w:spacing w:line="240" w:lineRule="auto"/>
              <w:ind w:firstLine="0"/>
              <w:contextualSpacing/>
              <w:jc w:val="center"/>
              <w:rPr>
                <w:rFonts w:cs="Times New Roman"/>
                <w:szCs w:val="24"/>
              </w:rPr>
            </w:pPr>
            <w:r>
              <w:rPr>
                <w:rFonts w:cs="Times New Roman"/>
                <w:szCs w:val="24"/>
              </w:rPr>
              <w:t>Created_at</w:t>
            </w:r>
          </w:p>
        </w:tc>
        <w:tc>
          <w:tcPr>
            <w:tcW w:w="1205" w:type="pct"/>
            <w:vAlign w:val="center"/>
          </w:tcPr>
          <w:p w14:paraId="3B01F759" w14:textId="24A1D816" w:rsidR="007539D4" w:rsidRPr="00A327C2" w:rsidRDefault="007539D4" w:rsidP="007539D4">
            <w:pPr>
              <w:spacing w:line="240" w:lineRule="auto"/>
              <w:ind w:firstLine="0"/>
              <w:contextualSpacing/>
              <w:jc w:val="center"/>
              <w:rPr>
                <w:rFonts w:cs="Times New Roman"/>
                <w:szCs w:val="24"/>
              </w:rPr>
            </w:pPr>
            <w:r>
              <w:rPr>
                <w:rFonts w:cs="Times New Roman"/>
                <w:szCs w:val="24"/>
              </w:rPr>
              <w:t>DATETIME</w:t>
            </w:r>
          </w:p>
        </w:tc>
        <w:tc>
          <w:tcPr>
            <w:tcW w:w="1051" w:type="pct"/>
            <w:vAlign w:val="center"/>
          </w:tcPr>
          <w:p w14:paraId="557ADE48" w14:textId="058D6A20" w:rsidR="007539D4" w:rsidRPr="00A327C2" w:rsidRDefault="007539D4" w:rsidP="007539D4">
            <w:pPr>
              <w:spacing w:line="240" w:lineRule="auto"/>
              <w:ind w:firstLine="0"/>
              <w:contextualSpacing/>
              <w:jc w:val="center"/>
              <w:rPr>
                <w:rFonts w:cs="Times New Roman"/>
                <w:szCs w:val="24"/>
              </w:rPr>
            </w:pPr>
            <w:r>
              <w:rPr>
                <w:rFonts w:cs="Times New Roman"/>
                <w:szCs w:val="24"/>
              </w:rPr>
              <w:t>NOT NULL</w:t>
            </w:r>
          </w:p>
        </w:tc>
        <w:tc>
          <w:tcPr>
            <w:tcW w:w="1159" w:type="pct"/>
            <w:vAlign w:val="center"/>
          </w:tcPr>
          <w:p w14:paraId="65AE5EE6" w14:textId="77777777" w:rsidR="007539D4" w:rsidRPr="00A327C2" w:rsidRDefault="007539D4" w:rsidP="007539D4">
            <w:pPr>
              <w:spacing w:line="240" w:lineRule="auto"/>
              <w:ind w:firstLine="0"/>
              <w:contextualSpacing/>
              <w:jc w:val="center"/>
              <w:rPr>
                <w:rFonts w:cs="Times New Roman"/>
                <w:szCs w:val="24"/>
              </w:rPr>
            </w:pPr>
          </w:p>
        </w:tc>
      </w:tr>
      <w:tr w:rsidR="007539D4" w:rsidRPr="00A327C2" w14:paraId="639134D3" w14:textId="77777777" w:rsidTr="00002DE4">
        <w:trPr>
          <w:trHeight w:val="227"/>
        </w:trPr>
        <w:tc>
          <w:tcPr>
            <w:tcW w:w="322" w:type="pct"/>
            <w:vAlign w:val="center"/>
          </w:tcPr>
          <w:p w14:paraId="1EA765DF" w14:textId="6D2CB93A" w:rsidR="007539D4" w:rsidRDefault="007539D4" w:rsidP="007539D4">
            <w:pPr>
              <w:spacing w:line="240" w:lineRule="auto"/>
              <w:ind w:firstLine="0"/>
              <w:contextualSpacing/>
              <w:jc w:val="center"/>
              <w:rPr>
                <w:rFonts w:cs="Times New Roman"/>
                <w:szCs w:val="24"/>
              </w:rPr>
            </w:pPr>
            <w:r>
              <w:rPr>
                <w:rFonts w:cs="Times New Roman"/>
                <w:szCs w:val="24"/>
              </w:rPr>
              <w:t>9</w:t>
            </w:r>
          </w:p>
        </w:tc>
        <w:tc>
          <w:tcPr>
            <w:tcW w:w="1264" w:type="pct"/>
            <w:vAlign w:val="center"/>
          </w:tcPr>
          <w:p w14:paraId="16FBE778" w14:textId="69429B0B" w:rsidR="007539D4" w:rsidRDefault="007539D4" w:rsidP="007539D4">
            <w:pPr>
              <w:spacing w:line="240" w:lineRule="auto"/>
              <w:ind w:firstLine="0"/>
              <w:contextualSpacing/>
              <w:jc w:val="center"/>
              <w:rPr>
                <w:rFonts w:cs="Times New Roman"/>
                <w:szCs w:val="24"/>
              </w:rPr>
            </w:pPr>
            <w:r>
              <w:rPr>
                <w:rFonts w:cs="Times New Roman"/>
                <w:szCs w:val="24"/>
              </w:rPr>
              <w:t>Updated</w:t>
            </w:r>
            <w:r w:rsidR="00C1089D">
              <w:rPr>
                <w:rFonts w:cs="Times New Roman"/>
                <w:szCs w:val="24"/>
              </w:rPr>
              <w:t>_at</w:t>
            </w:r>
          </w:p>
        </w:tc>
        <w:tc>
          <w:tcPr>
            <w:tcW w:w="1205" w:type="pct"/>
            <w:vAlign w:val="center"/>
          </w:tcPr>
          <w:p w14:paraId="58EB96B2" w14:textId="3A7E616D" w:rsidR="007539D4" w:rsidRPr="00A327C2" w:rsidRDefault="007539D4" w:rsidP="007539D4">
            <w:pPr>
              <w:spacing w:line="240" w:lineRule="auto"/>
              <w:ind w:firstLine="0"/>
              <w:contextualSpacing/>
              <w:jc w:val="center"/>
              <w:rPr>
                <w:rFonts w:cs="Times New Roman"/>
                <w:szCs w:val="24"/>
              </w:rPr>
            </w:pPr>
            <w:r>
              <w:rPr>
                <w:rFonts w:cs="Times New Roman"/>
                <w:szCs w:val="24"/>
              </w:rPr>
              <w:t>DATETIME</w:t>
            </w:r>
          </w:p>
        </w:tc>
        <w:tc>
          <w:tcPr>
            <w:tcW w:w="1051" w:type="pct"/>
            <w:vAlign w:val="center"/>
          </w:tcPr>
          <w:p w14:paraId="61011C07" w14:textId="1D2D0B5E" w:rsidR="007539D4" w:rsidRPr="00A327C2" w:rsidRDefault="007539D4" w:rsidP="007539D4">
            <w:pPr>
              <w:spacing w:line="240" w:lineRule="auto"/>
              <w:ind w:firstLine="0"/>
              <w:contextualSpacing/>
              <w:jc w:val="center"/>
              <w:rPr>
                <w:rFonts w:cs="Times New Roman"/>
                <w:szCs w:val="24"/>
              </w:rPr>
            </w:pPr>
            <w:r>
              <w:rPr>
                <w:rFonts w:cs="Times New Roman"/>
                <w:szCs w:val="24"/>
              </w:rPr>
              <w:t>NOT NULL</w:t>
            </w:r>
          </w:p>
        </w:tc>
        <w:tc>
          <w:tcPr>
            <w:tcW w:w="1159" w:type="pct"/>
            <w:vAlign w:val="center"/>
          </w:tcPr>
          <w:p w14:paraId="029D31EE" w14:textId="77777777" w:rsidR="007539D4" w:rsidRPr="00A327C2" w:rsidRDefault="007539D4" w:rsidP="007539D4">
            <w:pPr>
              <w:spacing w:line="240" w:lineRule="auto"/>
              <w:ind w:firstLine="0"/>
              <w:contextualSpacing/>
              <w:jc w:val="center"/>
              <w:rPr>
                <w:rFonts w:cs="Times New Roman"/>
                <w:szCs w:val="24"/>
              </w:rPr>
            </w:pPr>
          </w:p>
        </w:tc>
      </w:tr>
      <w:tr w:rsidR="00D67525" w:rsidRPr="00A327C2" w14:paraId="10384391" w14:textId="77777777" w:rsidTr="00002DE4">
        <w:trPr>
          <w:trHeight w:val="227"/>
        </w:trPr>
        <w:tc>
          <w:tcPr>
            <w:tcW w:w="322" w:type="pct"/>
            <w:vAlign w:val="center"/>
          </w:tcPr>
          <w:p w14:paraId="5DCABA89" w14:textId="5760C5C2" w:rsidR="00D67525" w:rsidRDefault="00D67525" w:rsidP="007539D4">
            <w:pPr>
              <w:spacing w:line="240" w:lineRule="auto"/>
              <w:ind w:firstLine="0"/>
              <w:contextualSpacing/>
              <w:jc w:val="center"/>
              <w:rPr>
                <w:rFonts w:cs="Times New Roman"/>
                <w:szCs w:val="24"/>
              </w:rPr>
            </w:pPr>
            <w:r>
              <w:rPr>
                <w:rFonts w:cs="Times New Roman"/>
                <w:szCs w:val="24"/>
              </w:rPr>
              <w:t>10</w:t>
            </w:r>
          </w:p>
        </w:tc>
        <w:tc>
          <w:tcPr>
            <w:tcW w:w="1264" w:type="pct"/>
            <w:vAlign w:val="center"/>
          </w:tcPr>
          <w:p w14:paraId="45630C7C" w14:textId="2973523B" w:rsidR="00D67525" w:rsidRDefault="00D67525" w:rsidP="007539D4">
            <w:pPr>
              <w:spacing w:line="240" w:lineRule="auto"/>
              <w:ind w:firstLine="0"/>
              <w:contextualSpacing/>
              <w:jc w:val="center"/>
              <w:rPr>
                <w:rFonts w:cs="Times New Roman"/>
                <w:szCs w:val="24"/>
              </w:rPr>
            </w:pPr>
            <w:r>
              <w:rPr>
                <w:rFonts w:cs="Times New Roman"/>
                <w:szCs w:val="24"/>
              </w:rPr>
              <w:t>Kit</w:t>
            </w:r>
          </w:p>
        </w:tc>
        <w:tc>
          <w:tcPr>
            <w:tcW w:w="1205" w:type="pct"/>
            <w:vAlign w:val="center"/>
          </w:tcPr>
          <w:p w14:paraId="03E2CE69" w14:textId="3E2C4DB4" w:rsidR="00D67525" w:rsidRDefault="00D67525" w:rsidP="007539D4">
            <w:pPr>
              <w:spacing w:line="240" w:lineRule="auto"/>
              <w:ind w:firstLine="0"/>
              <w:contextualSpacing/>
              <w:jc w:val="center"/>
              <w:rPr>
                <w:rFonts w:cs="Times New Roman"/>
                <w:szCs w:val="24"/>
              </w:rPr>
            </w:pPr>
            <w:r>
              <w:rPr>
                <w:rFonts w:cs="Times New Roman"/>
                <w:szCs w:val="24"/>
              </w:rPr>
              <w:t>ARRAY</w:t>
            </w:r>
          </w:p>
        </w:tc>
        <w:tc>
          <w:tcPr>
            <w:tcW w:w="1051" w:type="pct"/>
            <w:vAlign w:val="center"/>
          </w:tcPr>
          <w:p w14:paraId="2F15520F" w14:textId="5B485EC6" w:rsidR="00D67525" w:rsidRDefault="00D67525" w:rsidP="007539D4">
            <w:pPr>
              <w:spacing w:line="240" w:lineRule="auto"/>
              <w:ind w:firstLine="0"/>
              <w:contextualSpacing/>
              <w:jc w:val="center"/>
              <w:rPr>
                <w:rFonts w:cs="Times New Roman"/>
                <w:szCs w:val="24"/>
              </w:rPr>
            </w:pPr>
            <w:r>
              <w:rPr>
                <w:rFonts w:cs="Times New Roman"/>
                <w:szCs w:val="24"/>
              </w:rPr>
              <w:t xml:space="preserve">NOT NULL </w:t>
            </w:r>
          </w:p>
        </w:tc>
        <w:tc>
          <w:tcPr>
            <w:tcW w:w="1159" w:type="pct"/>
            <w:vAlign w:val="center"/>
          </w:tcPr>
          <w:p w14:paraId="5FF9E0F7" w14:textId="3EB5159F" w:rsidR="00D67525" w:rsidRPr="00A327C2" w:rsidRDefault="00D67525" w:rsidP="007539D4">
            <w:pPr>
              <w:spacing w:line="240" w:lineRule="auto"/>
              <w:ind w:firstLine="0"/>
              <w:contextualSpacing/>
              <w:jc w:val="center"/>
              <w:rPr>
                <w:rFonts w:cs="Times New Roman"/>
                <w:szCs w:val="24"/>
              </w:rPr>
            </w:pPr>
            <w:r>
              <w:rPr>
                <w:rFonts w:cs="Times New Roman"/>
                <w:szCs w:val="24"/>
              </w:rPr>
              <w:t>Foreign key ke masterkit (kode_kit)</w:t>
            </w:r>
          </w:p>
        </w:tc>
      </w:tr>
      <w:tr w:rsidR="00692FB2" w:rsidRPr="00A327C2" w14:paraId="47467D33" w14:textId="77777777" w:rsidTr="00002DE4">
        <w:trPr>
          <w:trHeight w:val="227"/>
        </w:trPr>
        <w:tc>
          <w:tcPr>
            <w:tcW w:w="322" w:type="pct"/>
            <w:vAlign w:val="center"/>
          </w:tcPr>
          <w:p w14:paraId="3D7515FD" w14:textId="3C879E6A" w:rsidR="00692FB2" w:rsidRDefault="00692FB2" w:rsidP="007539D4">
            <w:pPr>
              <w:spacing w:line="240" w:lineRule="auto"/>
              <w:ind w:firstLine="0"/>
              <w:contextualSpacing/>
              <w:jc w:val="center"/>
              <w:rPr>
                <w:rFonts w:cs="Times New Roman"/>
                <w:szCs w:val="24"/>
              </w:rPr>
            </w:pPr>
            <w:r>
              <w:rPr>
                <w:rFonts w:cs="Times New Roman"/>
                <w:szCs w:val="24"/>
              </w:rPr>
              <w:t>1</w:t>
            </w:r>
            <w:r w:rsidR="00D67525">
              <w:rPr>
                <w:rFonts w:cs="Times New Roman"/>
                <w:szCs w:val="24"/>
              </w:rPr>
              <w:t>1</w:t>
            </w:r>
          </w:p>
        </w:tc>
        <w:tc>
          <w:tcPr>
            <w:tcW w:w="1264" w:type="pct"/>
            <w:vAlign w:val="center"/>
          </w:tcPr>
          <w:p w14:paraId="4FD95204" w14:textId="2B6F6256" w:rsidR="00692FB2" w:rsidRDefault="00692FB2" w:rsidP="007539D4">
            <w:pPr>
              <w:spacing w:line="240" w:lineRule="auto"/>
              <w:ind w:firstLine="0"/>
              <w:contextualSpacing/>
              <w:jc w:val="center"/>
              <w:rPr>
                <w:rFonts w:cs="Times New Roman"/>
                <w:szCs w:val="24"/>
              </w:rPr>
            </w:pPr>
            <w:r>
              <w:rPr>
                <w:rFonts w:cs="Times New Roman"/>
                <w:szCs w:val="24"/>
              </w:rPr>
              <w:t>Errors</w:t>
            </w:r>
          </w:p>
        </w:tc>
        <w:tc>
          <w:tcPr>
            <w:tcW w:w="1205" w:type="pct"/>
            <w:vAlign w:val="center"/>
          </w:tcPr>
          <w:p w14:paraId="5F2C4BC0" w14:textId="0452FD55" w:rsidR="00692FB2" w:rsidRDefault="00692FB2" w:rsidP="007539D4">
            <w:pPr>
              <w:spacing w:line="240" w:lineRule="auto"/>
              <w:ind w:firstLine="0"/>
              <w:contextualSpacing/>
              <w:jc w:val="center"/>
              <w:rPr>
                <w:rFonts w:cs="Times New Roman"/>
                <w:szCs w:val="24"/>
              </w:rPr>
            </w:pPr>
            <w:r>
              <w:rPr>
                <w:rFonts w:cs="Times New Roman"/>
                <w:szCs w:val="24"/>
              </w:rPr>
              <w:t>ARRAY</w:t>
            </w:r>
          </w:p>
        </w:tc>
        <w:tc>
          <w:tcPr>
            <w:tcW w:w="1051" w:type="pct"/>
            <w:vAlign w:val="center"/>
          </w:tcPr>
          <w:p w14:paraId="4162FEF5" w14:textId="77777777" w:rsidR="00692FB2" w:rsidRDefault="00692FB2" w:rsidP="00C9442F">
            <w:pPr>
              <w:spacing w:line="240" w:lineRule="auto"/>
              <w:ind w:firstLine="0"/>
              <w:contextualSpacing/>
              <w:rPr>
                <w:rFonts w:cs="Times New Roman"/>
                <w:szCs w:val="24"/>
              </w:rPr>
            </w:pPr>
          </w:p>
        </w:tc>
        <w:tc>
          <w:tcPr>
            <w:tcW w:w="1159" w:type="pct"/>
            <w:vAlign w:val="center"/>
          </w:tcPr>
          <w:p w14:paraId="0DDBE0A9" w14:textId="77777777" w:rsidR="00692FB2" w:rsidRPr="00A327C2" w:rsidRDefault="00692FB2" w:rsidP="007539D4">
            <w:pPr>
              <w:spacing w:line="240" w:lineRule="auto"/>
              <w:ind w:firstLine="0"/>
              <w:contextualSpacing/>
              <w:jc w:val="center"/>
              <w:rPr>
                <w:rFonts w:cs="Times New Roman"/>
                <w:szCs w:val="24"/>
              </w:rPr>
            </w:pPr>
          </w:p>
        </w:tc>
      </w:tr>
    </w:tbl>
    <w:p w14:paraId="326412A8" w14:textId="5319B6AF" w:rsidR="00A327C2" w:rsidRDefault="00A327C2" w:rsidP="00A54A7C"/>
    <w:p w14:paraId="75A779F2" w14:textId="73901660" w:rsidR="00B356A1" w:rsidRDefault="00DE6D34" w:rsidP="00753805">
      <w:r>
        <w:t xml:space="preserve">Tabel Saved_Conversion </w:t>
      </w:r>
      <w:r w:rsidR="005658A5">
        <w:t xml:space="preserve">merupakan tabel yang digunakan untuk menyimpan seluruh data konversi Surat Perintah Kerja. </w:t>
      </w:r>
      <w:r w:rsidR="004E1E35">
        <w:t xml:space="preserve">Apabila pengguna berhasil melakukan order dari Surat Perintah Kerja, detail dari order tersebut akan tersimpan pada tabel Saved_Conversion. </w:t>
      </w:r>
      <w:r w:rsidR="0000014A">
        <w:t xml:space="preserve">Tabel Saved_Conversion akan meyimpan id dari histori konversi dengan </w:t>
      </w:r>
      <w:r w:rsidR="00567717">
        <w:t xml:space="preserve">field </w:t>
      </w:r>
      <w:r w:rsidR="006C78C9">
        <w:t>Konversi</w:t>
      </w:r>
      <w:r w:rsidR="0000014A">
        <w:t xml:space="preserve">_id, menyimpan nomor SPK dengan </w:t>
      </w:r>
      <w:r w:rsidR="0094478E">
        <w:t xml:space="preserve">field </w:t>
      </w:r>
      <w:r w:rsidR="0000014A">
        <w:t xml:space="preserve">NOSPK, menyimpan nama stall dengan </w:t>
      </w:r>
      <w:r w:rsidR="001C1B6A">
        <w:t xml:space="preserve">field </w:t>
      </w:r>
      <w:r w:rsidR="0000014A">
        <w:t xml:space="preserve">Namastall, menyimpan nama departemen dengan </w:t>
      </w:r>
      <w:r w:rsidR="007E52EB">
        <w:t xml:space="preserve">field </w:t>
      </w:r>
      <w:r w:rsidR="0000014A">
        <w:t xml:space="preserve">Departemen, menyimpan stall dengan </w:t>
      </w:r>
      <w:r w:rsidR="006C12D8">
        <w:t xml:space="preserve">field </w:t>
      </w:r>
      <w:r w:rsidR="0000014A">
        <w:t xml:space="preserve">Stall, </w:t>
      </w:r>
      <w:r w:rsidR="00567717">
        <w:t xml:space="preserve">menyimpan </w:t>
      </w:r>
      <w:r w:rsidR="008900B1">
        <w:t xml:space="preserve">validasi dengan field Checked, menyimpan status dengan field Status, menyimpan tanggal dari </w:t>
      </w:r>
      <w:r w:rsidR="004D7BBF">
        <w:t xml:space="preserve">histori konversi </w:t>
      </w:r>
      <w:r w:rsidR="00C1089D">
        <w:t xml:space="preserve">dengan field Created_at, menyimpan </w:t>
      </w:r>
      <w:r w:rsidR="005A7B36">
        <w:t>data perubahan dari histori konversi dengan field Updated_at</w:t>
      </w:r>
      <w:r w:rsidR="002E0CA2">
        <w:t>, dan menyimpan data error dengan field Errors</w:t>
      </w:r>
      <w:r w:rsidR="000C010D">
        <w:t>.</w:t>
      </w:r>
    </w:p>
    <w:p w14:paraId="79B764BF" w14:textId="77777777" w:rsidR="00AA2808" w:rsidRPr="00753805" w:rsidRDefault="00AA2808" w:rsidP="00753805"/>
    <w:p w14:paraId="1CCA198D" w14:textId="1DAABC35" w:rsidR="00904514" w:rsidRPr="005B095F" w:rsidRDefault="00904514">
      <w:pPr>
        <w:pStyle w:val="JudulSubBabdenganNomor"/>
        <w:numPr>
          <w:ilvl w:val="1"/>
          <w:numId w:val="12"/>
        </w:numPr>
        <w:ind w:left="720" w:hanging="720"/>
        <w:rPr>
          <w:sz w:val="24"/>
          <w:szCs w:val="24"/>
        </w:rPr>
      </w:pPr>
      <w:r>
        <w:t>Desain Interface</w:t>
      </w:r>
    </w:p>
    <w:p w14:paraId="1042FA09" w14:textId="77777777" w:rsidR="00904514" w:rsidRDefault="00904514" w:rsidP="00EC4343">
      <w:r>
        <w:t xml:space="preserve">Desain antarmuka pengguna (User Iterface Design) adalah desain untuk komputer, peralatan, mesin, perangkat komunikasi mobile, aplikasi perangkat lunak, dan situs web yang berfokus pada pengalaman pengguna (User Experence) </w:t>
      </w:r>
      <w:r>
        <w:lastRenderedPageBreak/>
        <w:t xml:space="preserve">dan interaksi. Tujuan dari Desain Interface adalah untuk membuat interaksi pengguna sesederhana dan seefisien mungkin, dalam hal mencapai tujuan pengguna atau apa yang sering disebut dengan user-centered design. Pada subbab ini akan dijelaskan mengenai seluruh desain interface dari aplikasi website PT. Adiputro Wirasejati. Desain antarmuka pada aplikasi website PT. Adiputro Wirasejati akan dibagi menjadi tiga sesuai dengan role yang ada. Desain antarmuka akan dibagi berdasarkan Super Admin, Admin, dan Staff. </w:t>
      </w:r>
    </w:p>
    <w:p w14:paraId="747EED81" w14:textId="77777777" w:rsidR="00904514" w:rsidRPr="00844F89" w:rsidRDefault="00904514" w:rsidP="00904514">
      <w:pPr>
        <w:ind w:firstLine="709"/>
        <w:rPr>
          <w:rFonts w:cs="Times New Roman"/>
          <w:szCs w:val="24"/>
        </w:rPr>
      </w:pPr>
    </w:p>
    <w:p w14:paraId="446A5D95" w14:textId="2DC12110" w:rsidR="00904514" w:rsidRPr="009549A4" w:rsidRDefault="00904514">
      <w:pPr>
        <w:pStyle w:val="STTSJudulSubBab"/>
        <w:numPr>
          <w:ilvl w:val="2"/>
          <w:numId w:val="12"/>
        </w:numPr>
        <w:rPr>
          <w:sz w:val="24"/>
          <w:szCs w:val="24"/>
        </w:rPr>
      </w:pPr>
      <w:r>
        <w:t>Desain Interface Umum</w:t>
      </w:r>
    </w:p>
    <w:p w14:paraId="3F94F060" w14:textId="02205CEC" w:rsidR="00904514" w:rsidRDefault="00904514" w:rsidP="00EC4343">
      <w:r>
        <w:t xml:space="preserve">Pada subbab ini akan dijelaskan mengenai desain interface umum yang dapat diakses oleh semua role pada aplikasi website PT. Adiputro Wirasejati. Beberapa desain interface yang dapat diakses oleh semua role adalah halaman login, dan halaman home. Desain interface dari masing – masing role akan dijelaskan pada subbab berikutnya. </w:t>
      </w:r>
      <w:r w:rsidR="004C378C">
        <w:t>Desain interface akan dijelaskan berdasarkan Role Super Admin, Role Admin, dan Role Staff.</w:t>
      </w:r>
    </w:p>
    <w:p w14:paraId="4FD66525" w14:textId="77777777" w:rsidR="00904514" w:rsidRDefault="00904514" w:rsidP="00EC4343"/>
    <w:p w14:paraId="6EF32736" w14:textId="04D37825" w:rsidR="00904514" w:rsidRDefault="00904514">
      <w:pPr>
        <w:pStyle w:val="STTSJudulSubBab"/>
        <w:numPr>
          <w:ilvl w:val="3"/>
          <w:numId w:val="12"/>
        </w:numPr>
        <w:ind w:left="1004" w:hanging="1004"/>
      </w:pPr>
      <w:r>
        <w:t>Halaman Depan</w:t>
      </w:r>
    </w:p>
    <w:p w14:paraId="4B6A2AAE" w14:textId="77777777" w:rsidR="00A54A7C" w:rsidRPr="00FF21F6" w:rsidRDefault="00A54A7C" w:rsidP="00A54A7C">
      <w:pPr>
        <w:pStyle w:val="GambarDesc"/>
      </w:pPr>
      <w:r>
        <w:drawing>
          <wp:inline distT="0" distB="0" distL="0" distR="0" wp14:anchorId="2B9004FA" wp14:editId="4F1BA890">
            <wp:extent cx="5033010" cy="2406770"/>
            <wp:effectExtent l="19050" t="19050" r="1524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14980"/>
                    <a:stretch/>
                  </pic:blipFill>
                  <pic:spPr bwMode="auto">
                    <a:xfrm>
                      <a:off x="0" y="0"/>
                      <a:ext cx="5033010" cy="2406770"/>
                    </a:xfrm>
                    <a:prstGeom prst="rect">
                      <a:avLst/>
                    </a:prstGeom>
                    <a:noFill/>
                    <a:ln>
                      <a:solidFill>
                        <a:schemeClr val="bg2">
                          <a:lumMod val="75000"/>
                        </a:schemeClr>
                      </a:solidFill>
                    </a:ln>
                    <a:extLst>
                      <a:ext uri="{53640926-AAD7-44D8-BBD7-CCE9431645EC}">
                        <a14:shadowObscured xmlns:a14="http://schemas.microsoft.com/office/drawing/2010/main"/>
                      </a:ext>
                    </a:extLst>
                  </pic:spPr>
                </pic:pic>
              </a:graphicData>
            </a:graphic>
          </wp:inline>
        </w:drawing>
      </w:r>
      <w:r>
        <w:br/>
      </w:r>
      <w:r w:rsidRPr="00FF21F6">
        <w:t>Gambar 4.</w:t>
      </w:r>
      <w:r>
        <w:t>8</w:t>
      </w:r>
    </w:p>
    <w:p w14:paraId="42F4272F" w14:textId="77777777" w:rsidR="00A54A7C" w:rsidRDefault="00A54A7C" w:rsidP="00A54A7C">
      <w:pPr>
        <w:pStyle w:val="GambarDesc"/>
        <w:rPr>
          <w:rFonts w:cs="Times New Roman"/>
          <w:szCs w:val="24"/>
        </w:rPr>
      </w:pPr>
      <w:r w:rsidRPr="00FF21F6">
        <w:rPr>
          <w:rFonts w:cs="Times New Roman"/>
          <w:szCs w:val="24"/>
        </w:rPr>
        <w:t>Halaman Depan</w:t>
      </w:r>
    </w:p>
    <w:p w14:paraId="26B6BC7F" w14:textId="77777777" w:rsidR="00A54A7C" w:rsidRDefault="00A54A7C" w:rsidP="00A54A7C">
      <w:pPr>
        <w:ind w:firstLine="0"/>
      </w:pPr>
    </w:p>
    <w:p w14:paraId="197A51F7" w14:textId="7DB919CB" w:rsidR="00F11E6B" w:rsidRDefault="00F11E6B" w:rsidP="00F11E6B">
      <w:r>
        <w:t>Gambar 4.</w:t>
      </w:r>
      <w:r w:rsidR="00125A05">
        <w:t>8</w:t>
      </w:r>
      <w:r>
        <w:t xml:space="preserve"> merupakan halaman depan dari aplikasi website PT. Adiputro Wirasejati. Pada sudut kiri dari halaman ini terdapat logo dari PT. Adiputro </w:t>
      </w:r>
      <w:r>
        <w:lastRenderedPageBreak/>
        <w:t>Wirasejati. Pada bagian tengah dari halaman ini diisi dengan slider yang berisi gambar – gambar dari kendaraan yang tersedia di PT. Adiputro Wirasejati. Pada sudut kanan dari halaman ini terdapat tombol login.</w:t>
      </w:r>
    </w:p>
    <w:p w14:paraId="04A73691" w14:textId="77777777" w:rsidR="00F11E6B" w:rsidRDefault="00F11E6B" w:rsidP="00F11E6B">
      <w:pPr>
        <w:ind w:firstLine="0"/>
      </w:pPr>
      <w:proofErr w:type="gramStart"/>
      <w:r>
        <w:t>Keterangan :</w:t>
      </w:r>
      <w:proofErr w:type="gramEnd"/>
    </w:p>
    <w:p w14:paraId="110BB8D6" w14:textId="55CC2B62" w:rsidR="00904514" w:rsidRPr="00A54A7C" w:rsidRDefault="00F11E6B" w:rsidP="00A54A7C">
      <w:pPr>
        <w:pStyle w:val="BulletStyleNumber"/>
      </w:pPr>
      <w:r>
        <w:t>Tombol untuk menuju halaman login</w:t>
      </w:r>
    </w:p>
    <w:p w14:paraId="189B6FD0" w14:textId="77777777" w:rsidR="00772C24" w:rsidRDefault="00772C24" w:rsidP="00772C24">
      <w:pPr>
        <w:pStyle w:val="BulletStyleNumber"/>
        <w:numPr>
          <w:ilvl w:val="0"/>
          <w:numId w:val="0"/>
        </w:numPr>
        <w:ind w:left="425"/>
      </w:pPr>
    </w:p>
    <w:p w14:paraId="6033D0F4" w14:textId="29943128" w:rsidR="00904514" w:rsidRDefault="00904514">
      <w:pPr>
        <w:pStyle w:val="STTSJudulSubBab"/>
        <w:numPr>
          <w:ilvl w:val="3"/>
          <w:numId w:val="12"/>
        </w:numPr>
        <w:ind w:left="1004" w:hanging="1004"/>
      </w:pPr>
      <w:r>
        <w:t>Halaman Login</w:t>
      </w:r>
    </w:p>
    <w:p w14:paraId="57A5408A" w14:textId="5B7858FF" w:rsidR="00690D6C" w:rsidRDefault="00690D6C" w:rsidP="00690D6C">
      <w:r>
        <w:t>Gambar 4.</w:t>
      </w:r>
      <w:r w:rsidR="00D31591">
        <w:t>9</w:t>
      </w:r>
      <w:r>
        <w:t xml:space="preserve"> merupakan tampilan dari halaman login aplikasi website PT. Adiputro Wirasejati. Pada sudut kiri dari halaman ini terdapat logo dari PT. Adiputro Wirasejati. Pada bagian tengah dari halaman login ini terdapat kolom untuk mengisi username dan password. Di bawah dua kolom tersebut terdapat sebuah tombol untuk login. </w:t>
      </w:r>
    </w:p>
    <w:p w14:paraId="79A9DC16" w14:textId="77777777" w:rsidR="00690D6C" w:rsidRDefault="00690D6C" w:rsidP="00690D6C">
      <w:pPr>
        <w:ind w:firstLine="0"/>
      </w:pPr>
      <w:proofErr w:type="gramStart"/>
      <w:r>
        <w:t>Keterangan :</w:t>
      </w:r>
      <w:proofErr w:type="gramEnd"/>
    </w:p>
    <w:p w14:paraId="046D3A5F" w14:textId="77777777" w:rsidR="00690D6C" w:rsidRPr="00772C24" w:rsidRDefault="00690D6C">
      <w:pPr>
        <w:pStyle w:val="BulletStyleNumber"/>
        <w:numPr>
          <w:ilvl w:val="0"/>
          <w:numId w:val="14"/>
        </w:numPr>
        <w:ind w:left="426" w:hanging="426"/>
      </w:pPr>
      <w:r w:rsidRPr="00772C24">
        <w:t>Kolom username</w:t>
      </w:r>
    </w:p>
    <w:p w14:paraId="6D650415" w14:textId="77777777" w:rsidR="00690D6C" w:rsidRDefault="00690D6C" w:rsidP="00690D6C">
      <w:pPr>
        <w:pStyle w:val="BulletStyleNumber"/>
      </w:pPr>
      <w:r>
        <w:t>Kolom password</w:t>
      </w:r>
    </w:p>
    <w:p w14:paraId="352E98B6" w14:textId="2E9321AF" w:rsidR="00690D6C" w:rsidRDefault="00690D6C" w:rsidP="00756B06">
      <w:pPr>
        <w:pStyle w:val="BulletStyleNumber"/>
      </w:pPr>
      <w:r>
        <w:t>Tombol untuk login</w:t>
      </w:r>
    </w:p>
    <w:p w14:paraId="5D800732" w14:textId="77777777" w:rsidR="004303AA" w:rsidRDefault="004303AA" w:rsidP="004303AA">
      <w:pPr>
        <w:pStyle w:val="BulletStyleNumber"/>
        <w:numPr>
          <w:ilvl w:val="0"/>
          <w:numId w:val="0"/>
        </w:numPr>
        <w:ind w:left="425"/>
      </w:pPr>
    </w:p>
    <w:p w14:paraId="3EE41D79" w14:textId="77777777" w:rsidR="00904514" w:rsidRDefault="00904514" w:rsidP="00772C24">
      <w:pPr>
        <w:pStyle w:val="STTSGambar"/>
      </w:pPr>
      <w:r>
        <w:rPr>
          <w:noProof/>
        </w:rPr>
        <w:drawing>
          <wp:inline distT="0" distB="0" distL="0" distR="0" wp14:anchorId="4756A949" wp14:editId="66553B49">
            <wp:extent cx="5038090" cy="1578634"/>
            <wp:effectExtent l="19050" t="19050" r="10160" b="215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44209"/>
                    <a:stretch/>
                  </pic:blipFill>
                  <pic:spPr bwMode="auto">
                    <a:xfrm>
                      <a:off x="0" y="0"/>
                      <a:ext cx="5038090" cy="1578634"/>
                    </a:xfrm>
                    <a:prstGeom prst="rect">
                      <a:avLst/>
                    </a:prstGeom>
                    <a:noFill/>
                    <a:ln>
                      <a:solidFill>
                        <a:schemeClr val="bg2">
                          <a:lumMod val="75000"/>
                        </a:schemeClr>
                      </a:solidFill>
                    </a:ln>
                    <a:extLst>
                      <a:ext uri="{53640926-AAD7-44D8-BBD7-CCE9431645EC}">
                        <a14:shadowObscured xmlns:a14="http://schemas.microsoft.com/office/drawing/2010/main"/>
                      </a:ext>
                    </a:extLst>
                  </pic:spPr>
                </pic:pic>
              </a:graphicData>
            </a:graphic>
          </wp:inline>
        </w:drawing>
      </w:r>
    </w:p>
    <w:p w14:paraId="79F93162" w14:textId="13A0F417" w:rsidR="00904514" w:rsidRPr="004303AA" w:rsidRDefault="00904514" w:rsidP="004303AA">
      <w:pPr>
        <w:pStyle w:val="GambarDesc"/>
      </w:pPr>
      <w:r>
        <w:t>Gambar 4.</w:t>
      </w:r>
      <w:r w:rsidR="00AB1B5B">
        <w:t>9</w:t>
      </w:r>
      <w:r>
        <w:br/>
        <w:t>Halaman Login</w:t>
      </w:r>
    </w:p>
    <w:p w14:paraId="489E1EBC" w14:textId="77777777" w:rsidR="00904514" w:rsidRPr="009F2E2D" w:rsidRDefault="00904514" w:rsidP="00772C24">
      <w:pPr>
        <w:pStyle w:val="Bulletstyle"/>
      </w:pPr>
      <w:r>
        <w:t>Pop-Up Gagal Login</w:t>
      </w:r>
    </w:p>
    <w:p w14:paraId="750DEFA8" w14:textId="3883C348" w:rsidR="00904514" w:rsidRDefault="00904514" w:rsidP="00772C24">
      <w:pPr>
        <w:pStyle w:val="BulletParagraphwithoutindent"/>
      </w:pPr>
      <w:r>
        <w:t>Gambar 4.</w:t>
      </w:r>
      <w:r w:rsidR="006D2255">
        <w:t>10</w:t>
      </w:r>
      <w:r>
        <w:t xml:space="preserve"> merupakan tampilan dari halaman login yang gagal pada aplikasi website PT. Adiputro Wirasejati. Saat pengguna aplikasi website ini salah memasukkan username atau password, maka akan muncul pop-up seperti pada gambar 4.7. Pada pop-up tersebut terdapat sebuah tombol “OK” yang apabila </w:t>
      </w:r>
      <w:r>
        <w:lastRenderedPageBreak/>
        <w:t xml:space="preserve">ditekan, maka pop-up tersebut akan tertutup. Pada pop-up ini juga akan diberikan pesan “Periksa kembali username dan password anda”. </w:t>
      </w:r>
    </w:p>
    <w:p w14:paraId="709B1221" w14:textId="77777777" w:rsidR="00772C24" w:rsidRDefault="00772C24" w:rsidP="00772C24">
      <w:pPr>
        <w:pStyle w:val="BulletParagraphwithoutindent"/>
      </w:pPr>
    </w:p>
    <w:p w14:paraId="32AFE64F" w14:textId="04AEC01A" w:rsidR="00904514" w:rsidRDefault="00904514" w:rsidP="00772C24">
      <w:pPr>
        <w:pStyle w:val="Gambar"/>
        <w:rPr>
          <w:b/>
          <w:bCs/>
        </w:rPr>
      </w:pPr>
      <w:r w:rsidRPr="00772C24">
        <w:drawing>
          <wp:inline distT="0" distB="0" distL="0" distR="0" wp14:anchorId="0D06CB11" wp14:editId="27C379AA">
            <wp:extent cx="3681653" cy="1568348"/>
            <wp:effectExtent l="19050" t="19050" r="14605" b="133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2568" b="26207"/>
                    <a:stretch/>
                  </pic:blipFill>
                  <pic:spPr bwMode="auto">
                    <a:xfrm>
                      <a:off x="0" y="0"/>
                      <a:ext cx="3682909" cy="1568883"/>
                    </a:xfrm>
                    <a:prstGeom prst="rect">
                      <a:avLst/>
                    </a:prstGeom>
                    <a:noFill/>
                    <a:ln w="9525" cap="flat" cmpd="sng" algn="ctr">
                      <a:solidFill>
                        <a:schemeClr val="bg2">
                          <a:lumMod val="75000"/>
                        </a:scheme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br/>
      </w:r>
      <w:r w:rsidRPr="005E3DD7">
        <w:rPr>
          <w:b/>
          <w:bCs/>
        </w:rPr>
        <w:t>Gambar 4.</w:t>
      </w:r>
      <w:r w:rsidR="00A9076B">
        <w:rPr>
          <w:b/>
          <w:bCs/>
        </w:rPr>
        <w:t>10</w:t>
      </w:r>
      <w:r w:rsidRPr="005E3DD7">
        <w:rPr>
          <w:b/>
          <w:bCs/>
        </w:rPr>
        <w:br/>
        <w:t>Tampilan Gagal Login</w:t>
      </w:r>
    </w:p>
    <w:p w14:paraId="21233C4B" w14:textId="77777777" w:rsidR="00904514" w:rsidRPr="007972A0" w:rsidRDefault="00904514" w:rsidP="00904514">
      <w:pPr>
        <w:rPr>
          <w:rFonts w:cs="Times New Roman"/>
          <w:szCs w:val="24"/>
        </w:rPr>
      </w:pPr>
    </w:p>
    <w:p w14:paraId="5FCCC9AF" w14:textId="03D3CFA3" w:rsidR="00904514" w:rsidRPr="004847CB" w:rsidRDefault="00904514">
      <w:pPr>
        <w:pStyle w:val="STTSJudulSubBab"/>
        <w:numPr>
          <w:ilvl w:val="2"/>
          <w:numId w:val="12"/>
        </w:numPr>
        <w:rPr>
          <w:sz w:val="24"/>
          <w:szCs w:val="24"/>
        </w:rPr>
      </w:pPr>
      <w:r>
        <w:t xml:space="preserve">Desain Interface Role Super Admin </w:t>
      </w:r>
    </w:p>
    <w:p w14:paraId="4E622081" w14:textId="5ED3592A" w:rsidR="00904514" w:rsidRDefault="00904514" w:rsidP="00772C24">
      <w:r>
        <w:t xml:space="preserve">Pada subbab ini akan dijelaskan mengenai seluruh desain interface yang ada pada Role Super Admin. Role Super Admin memiliki desain interface dengan jumlah paling banyak dibandingkan dengan role lainnya. Hal itu terjadi karena Role Super Admin memiliki fitur terbanyak. Desain interface yang terdapat pada Role Super </w:t>
      </w:r>
      <w:proofErr w:type="gramStart"/>
      <w:r>
        <w:t>Admin  adalah</w:t>
      </w:r>
      <w:proofErr w:type="gramEnd"/>
      <w:r>
        <w:t xml:space="preserve"> halaman input, halaman cek, halaman history, halaman master, dan halaman settings. Pada subbab berikut akan dijelaskan secara detail mengenai halaman – halaman tersebut.</w:t>
      </w:r>
    </w:p>
    <w:p w14:paraId="6D1092F8" w14:textId="77777777" w:rsidR="00772C24" w:rsidRPr="008E4AAA" w:rsidRDefault="00772C24" w:rsidP="00772C24"/>
    <w:p w14:paraId="6D10AF96" w14:textId="5F41E627" w:rsidR="00A54A7C" w:rsidRPr="00A54A7C" w:rsidRDefault="00772C24" w:rsidP="00A54A7C">
      <w:pPr>
        <w:pStyle w:val="STTSJudulSubBab"/>
        <w:numPr>
          <w:ilvl w:val="3"/>
          <w:numId w:val="12"/>
        </w:numPr>
        <w:ind w:left="1004" w:hanging="1004"/>
      </w:pPr>
      <w:r>
        <w:t>Halaman Input</w:t>
      </w:r>
    </w:p>
    <w:p w14:paraId="3A2B8FCC" w14:textId="77777777" w:rsidR="00A54A7C" w:rsidRDefault="00A54A7C" w:rsidP="00A54A7C">
      <w:pPr>
        <w:pStyle w:val="Gambar"/>
      </w:pPr>
      <w:r>
        <w:drawing>
          <wp:inline distT="0" distB="0" distL="0" distR="0" wp14:anchorId="3BBD5DC3" wp14:editId="6AC2CC64">
            <wp:extent cx="3779520" cy="1507825"/>
            <wp:effectExtent l="19050" t="19050" r="11430" b="165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28967"/>
                    <a:stretch/>
                  </pic:blipFill>
                  <pic:spPr bwMode="auto">
                    <a:xfrm>
                      <a:off x="0" y="0"/>
                      <a:ext cx="3780000" cy="1508016"/>
                    </a:xfrm>
                    <a:prstGeom prst="rect">
                      <a:avLst/>
                    </a:prstGeom>
                    <a:noFill/>
                    <a:ln w="9525" cap="flat" cmpd="sng" algn="ctr">
                      <a:solidFill>
                        <a:schemeClr val="bg2">
                          <a:lumMod val="75000"/>
                        </a:scheme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4385E33" w14:textId="77777777" w:rsidR="00A54A7C" w:rsidRDefault="00A54A7C" w:rsidP="00A54A7C">
      <w:pPr>
        <w:pStyle w:val="GambarDesc"/>
      </w:pPr>
      <w:r>
        <w:t>Gambar 4.11</w:t>
      </w:r>
    </w:p>
    <w:p w14:paraId="4005D0E4" w14:textId="473ECB51" w:rsidR="00A54A7C" w:rsidRDefault="00A54A7C" w:rsidP="00A54A7C">
      <w:pPr>
        <w:pStyle w:val="GambarDesc"/>
      </w:pPr>
      <w:r>
        <w:t>Tampilan Halaman Input Super Admin</w:t>
      </w:r>
    </w:p>
    <w:p w14:paraId="4F0AAB55" w14:textId="77777777" w:rsidR="00A54A7C" w:rsidRPr="00A54A7C" w:rsidRDefault="00A54A7C" w:rsidP="00A54A7C">
      <w:pPr>
        <w:pStyle w:val="GambarDesc"/>
        <w:jc w:val="both"/>
      </w:pPr>
    </w:p>
    <w:p w14:paraId="27795142" w14:textId="675BAB9A" w:rsidR="0020508A" w:rsidRPr="00A54A7C" w:rsidRDefault="00756B06" w:rsidP="00A54A7C">
      <w:pPr>
        <w:rPr>
          <w:rFonts w:cs="Times New Roman"/>
          <w:szCs w:val="24"/>
        </w:rPr>
      </w:pPr>
      <w:r w:rsidRPr="00756B06">
        <w:rPr>
          <w:rFonts w:cs="Times New Roman"/>
          <w:szCs w:val="24"/>
        </w:rPr>
        <w:lastRenderedPageBreak/>
        <w:t>Gambar 4.</w:t>
      </w:r>
      <w:r w:rsidR="00A60B68">
        <w:rPr>
          <w:rFonts w:cs="Times New Roman"/>
          <w:szCs w:val="24"/>
        </w:rPr>
        <w:t>11</w:t>
      </w:r>
      <w:r w:rsidRPr="00756B06">
        <w:rPr>
          <w:rFonts w:cs="Times New Roman"/>
          <w:szCs w:val="24"/>
        </w:rPr>
        <w:t xml:space="preserve"> merupakan tampilan dari halaman input milik role Super Admin pada aplikasi website PT. Adiputro Wirasejati. Pada bagian sudut kanan atas terdapat beberapa tombol navigasi, pada bagian utama pada halaman ini terdapat beberapa tombol, drop-down option, dan juga tabel data. </w:t>
      </w:r>
    </w:p>
    <w:p w14:paraId="556841B0" w14:textId="77777777" w:rsidR="00904514" w:rsidRDefault="00904514" w:rsidP="00772C24">
      <w:pPr>
        <w:ind w:firstLine="0"/>
      </w:pPr>
      <w:proofErr w:type="gramStart"/>
      <w:r>
        <w:t>Keterangan :</w:t>
      </w:r>
      <w:proofErr w:type="gramEnd"/>
    </w:p>
    <w:p w14:paraId="1BACD176" w14:textId="7FDB8D21" w:rsidR="00904514" w:rsidRDefault="00904514">
      <w:pPr>
        <w:pStyle w:val="BulletStyleNumber"/>
        <w:numPr>
          <w:ilvl w:val="0"/>
          <w:numId w:val="15"/>
        </w:numPr>
        <w:ind w:left="426" w:hanging="426"/>
      </w:pPr>
      <w:r>
        <w:t>Tombol navigasi untuk menuju halaman Home (utama)</w:t>
      </w:r>
    </w:p>
    <w:p w14:paraId="4FEC4B25" w14:textId="796ACACA" w:rsidR="00904514" w:rsidRDefault="00904514" w:rsidP="00772C24">
      <w:pPr>
        <w:pStyle w:val="BulletStyleNumber"/>
      </w:pPr>
      <w:r>
        <w:t>Tombol navigasi untuk menuju halaman Input</w:t>
      </w:r>
    </w:p>
    <w:p w14:paraId="370BBBE2" w14:textId="4FFE7236" w:rsidR="00904514" w:rsidRDefault="00904514" w:rsidP="00772C24">
      <w:pPr>
        <w:pStyle w:val="BulletStyleNumber"/>
      </w:pPr>
      <w:r>
        <w:t>Tombol navigasi untuk menuju halaman Master</w:t>
      </w:r>
    </w:p>
    <w:p w14:paraId="5833A717" w14:textId="4045C760" w:rsidR="00904514" w:rsidRDefault="00904514" w:rsidP="00772C24">
      <w:pPr>
        <w:pStyle w:val="BulletStyleNumber"/>
      </w:pPr>
      <w:r>
        <w:t>Tombol navigasi untuk menuju halaman Settings</w:t>
      </w:r>
    </w:p>
    <w:p w14:paraId="509DFCF7" w14:textId="01CA12F4" w:rsidR="00904514" w:rsidRDefault="00904514" w:rsidP="00772C24">
      <w:pPr>
        <w:pStyle w:val="BulletStyleNumber"/>
      </w:pPr>
      <w:r>
        <w:t>Tombol untuk melakukan Logout</w:t>
      </w:r>
    </w:p>
    <w:p w14:paraId="57FE60E0" w14:textId="6BF3C499" w:rsidR="00904514" w:rsidRDefault="00904514" w:rsidP="00772C24">
      <w:pPr>
        <w:pStyle w:val="BulletStyleNumber"/>
      </w:pPr>
      <w:r>
        <w:t>Tombol untuk melakukan tarik data SPK</w:t>
      </w:r>
    </w:p>
    <w:p w14:paraId="54D766B6" w14:textId="774D4F9A" w:rsidR="00904514" w:rsidRDefault="00904514" w:rsidP="00772C24">
      <w:pPr>
        <w:pStyle w:val="BulletStyleNumber"/>
      </w:pPr>
      <w:r>
        <w:t>Drop-down option nomor Surat Perintah Kerja</w:t>
      </w:r>
    </w:p>
    <w:p w14:paraId="668C3F30" w14:textId="49E87E97" w:rsidR="00904514" w:rsidRDefault="00904514" w:rsidP="00772C24">
      <w:pPr>
        <w:pStyle w:val="BulletStyleNumber"/>
      </w:pPr>
      <w:r>
        <w:t>Drop-down option Departemen</w:t>
      </w:r>
    </w:p>
    <w:p w14:paraId="2D6103EF" w14:textId="50A44B45" w:rsidR="00904514" w:rsidRDefault="00904514" w:rsidP="00772C24">
      <w:pPr>
        <w:pStyle w:val="BulletStyleNumber"/>
      </w:pPr>
      <w:r>
        <w:t>Drop-down option Nama Stall</w:t>
      </w:r>
    </w:p>
    <w:p w14:paraId="7DE0A616" w14:textId="790BB178" w:rsidR="00904514" w:rsidRDefault="00904514" w:rsidP="00772C24">
      <w:pPr>
        <w:pStyle w:val="BulletStyleNumber"/>
      </w:pPr>
      <w:r>
        <w:t>Drop-down option Stall</w:t>
      </w:r>
    </w:p>
    <w:p w14:paraId="2E509806" w14:textId="10F290BC" w:rsidR="00904514" w:rsidRDefault="00904514" w:rsidP="00772C24">
      <w:pPr>
        <w:pStyle w:val="BulletStyleNumber"/>
      </w:pPr>
      <w:r>
        <w:t>Tombol untuk menambahkan order</w:t>
      </w:r>
    </w:p>
    <w:p w14:paraId="64E4E5BC" w14:textId="5B80A0C9" w:rsidR="00904514" w:rsidRDefault="00904514" w:rsidP="00772C24">
      <w:pPr>
        <w:pStyle w:val="BulletStyleNumber"/>
      </w:pPr>
      <w:r>
        <w:t>Tombol untuk menuju halaman CEK</w:t>
      </w:r>
    </w:p>
    <w:p w14:paraId="3C4E490B" w14:textId="70A53122" w:rsidR="00904514" w:rsidRDefault="00904514" w:rsidP="00772C24">
      <w:pPr>
        <w:pStyle w:val="BulletStyleNumber"/>
      </w:pPr>
      <w:r>
        <w:t>Tombol untuk menuju halaman History</w:t>
      </w:r>
    </w:p>
    <w:p w14:paraId="22550C7B" w14:textId="0C5AD7B2" w:rsidR="00904514" w:rsidRDefault="00904514" w:rsidP="00772C24">
      <w:pPr>
        <w:pStyle w:val="BulletStyleNumber"/>
      </w:pPr>
      <w:r>
        <w:t>Tabel data SPK</w:t>
      </w:r>
    </w:p>
    <w:p w14:paraId="33CC8A39" w14:textId="14118256" w:rsidR="00904514" w:rsidRDefault="00904514" w:rsidP="00772C24">
      <w:pPr>
        <w:pStyle w:val="BulletStyleNumber"/>
      </w:pPr>
      <w:r>
        <w:t>Tombol untuk mengakses Problem</w:t>
      </w:r>
    </w:p>
    <w:p w14:paraId="48DF87BF" w14:textId="7EC1D955" w:rsidR="00904514" w:rsidRDefault="00904514" w:rsidP="00772C24">
      <w:pPr>
        <w:pStyle w:val="BulletStyleNumber"/>
      </w:pPr>
      <w:r>
        <w:t>Tombol untuk menghapus SPK yang sudah terdaftar</w:t>
      </w:r>
    </w:p>
    <w:p w14:paraId="42677876" w14:textId="6DBB85A4" w:rsidR="00904514" w:rsidRDefault="00904514" w:rsidP="00772C24">
      <w:pPr>
        <w:pStyle w:val="BulletStyleNumber"/>
      </w:pPr>
      <w:r>
        <w:t>Drop-down option tampilan jumlah baris pada tabel 14</w:t>
      </w:r>
    </w:p>
    <w:p w14:paraId="16852B0D" w14:textId="4E02D6D8" w:rsidR="00904514" w:rsidRDefault="00904514" w:rsidP="00772C24">
      <w:pPr>
        <w:pStyle w:val="BulletStyleNumber"/>
      </w:pPr>
      <w:r>
        <w:t>Tombol untuk pagination halaman sebelumnya</w:t>
      </w:r>
    </w:p>
    <w:p w14:paraId="079E521A" w14:textId="6813F25C" w:rsidR="000654DB" w:rsidRDefault="00904514" w:rsidP="00A54A7C">
      <w:pPr>
        <w:pStyle w:val="BulletStyleNumber"/>
      </w:pPr>
      <w:r>
        <w:t>Tombol untuk pagination halaman berikutnya</w:t>
      </w:r>
    </w:p>
    <w:p w14:paraId="49BEFBE9" w14:textId="77777777" w:rsidR="00E42F8A" w:rsidRDefault="00E42F8A" w:rsidP="00AA2421">
      <w:pPr>
        <w:pStyle w:val="BulletStyleNumber"/>
        <w:numPr>
          <w:ilvl w:val="0"/>
          <w:numId w:val="0"/>
        </w:numPr>
        <w:ind w:left="425"/>
      </w:pPr>
    </w:p>
    <w:p w14:paraId="2F80F0E6" w14:textId="77777777" w:rsidR="00904514" w:rsidRDefault="00904514" w:rsidP="00FE398F">
      <w:pPr>
        <w:pStyle w:val="Bulletstyle"/>
      </w:pPr>
      <w:r>
        <w:t>Pop-up gagal tarik data Surat Perintah Kerja</w:t>
      </w:r>
    </w:p>
    <w:p w14:paraId="00A6831F" w14:textId="3C5188FB" w:rsidR="00904514" w:rsidRDefault="00904514" w:rsidP="009F6C2D">
      <w:pPr>
        <w:pStyle w:val="BulletParagraphwithoutindent"/>
      </w:pPr>
      <w:r>
        <w:t>Gambar 4.</w:t>
      </w:r>
      <w:r w:rsidR="0066767E">
        <w:t>12</w:t>
      </w:r>
      <w:r>
        <w:t xml:space="preserve"> merupakan tampilan dari gagalnya penarikan data SPK pada halaman input aplikasi website PT. Adiputro Wirasejati. Saat data dari Surat Perintah Kerja yang ingin ditarik tidak tersedia, maka akan dimunculkan pop-up dengan pesan “Gagal tarik data SPK”. Pop-up ini akan muncul setelah </w:t>
      </w:r>
      <w:r>
        <w:lastRenderedPageBreak/>
        <w:t>pengguna menekan tombol 6 (TARIK DATA SPK). Terdapat sebuah tombol dengan nama tombol “OK” untuk menutup pop-up tersebut.</w:t>
      </w:r>
    </w:p>
    <w:p w14:paraId="0F00EE64" w14:textId="77777777" w:rsidR="00904514" w:rsidRPr="009F6C2D" w:rsidRDefault="00904514" w:rsidP="009F6C2D">
      <w:pPr>
        <w:pStyle w:val="BulletParagraphwithoutindent"/>
      </w:pPr>
      <w:proofErr w:type="gramStart"/>
      <w:r w:rsidRPr="009F6C2D">
        <w:t>Keterangan :</w:t>
      </w:r>
      <w:proofErr w:type="gramEnd"/>
    </w:p>
    <w:p w14:paraId="31C639AA" w14:textId="2016887E" w:rsidR="00904514" w:rsidRPr="009F6C2D" w:rsidRDefault="00904514">
      <w:pPr>
        <w:pStyle w:val="BulletStyleNumber"/>
        <w:numPr>
          <w:ilvl w:val="0"/>
          <w:numId w:val="16"/>
        </w:numPr>
        <w:ind w:left="850" w:hanging="425"/>
      </w:pPr>
      <w:r w:rsidRPr="009F6C2D">
        <w:t>Tombol “OK” untuk menutup pop-up</w:t>
      </w:r>
    </w:p>
    <w:p w14:paraId="1C9EEABE" w14:textId="77777777" w:rsidR="00904514" w:rsidRDefault="00904514" w:rsidP="009F6C2D"/>
    <w:p w14:paraId="17A02ACB" w14:textId="77777777" w:rsidR="00904514" w:rsidRDefault="00904514" w:rsidP="009F6C2D">
      <w:pPr>
        <w:pStyle w:val="Gambar"/>
      </w:pPr>
      <w:r>
        <w:drawing>
          <wp:inline distT="0" distB="0" distL="0" distR="0" wp14:anchorId="25D1D223" wp14:editId="68B46EC8">
            <wp:extent cx="3223880" cy="1268813"/>
            <wp:effectExtent l="19050" t="19050" r="15240" b="266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30027"/>
                    <a:stretch/>
                  </pic:blipFill>
                  <pic:spPr bwMode="auto">
                    <a:xfrm>
                      <a:off x="0" y="0"/>
                      <a:ext cx="3257816" cy="1282169"/>
                    </a:xfrm>
                    <a:prstGeom prst="rect">
                      <a:avLst/>
                    </a:prstGeom>
                    <a:noFill/>
                    <a:ln w="9525" cap="flat" cmpd="sng" algn="ctr">
                      <a:solidFill>
                        <a:schemeClr val="bg2">
                          <a:lumMod val="75000"/>
                        </a:scheme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6966C92" w14:textId="6DED6173" w:rsidR="00904514" w:rsidRDefault="00904514" w:rsidP="009F6C2D">
      <w:pPr>
        <w:pStyle w:val="GambarDesc"/>
      </w:pPr>
      <w:r w:rsidRPr="00C87FDF">
        <w:t>Gambar 4.</w:t>
      </w:r>
      <w:r w:rsidR="00234D5C">
        <w:t>1</w:t>
      </w:r>
      <w:r w:rsidR="00B01B2E">
        <w:t>2</w:t>
      </w:r>
      <w:r w:rsidRPr="00C87FDF">
        <w:br/>
        <w:t>Tampilan Gagal Tarik Data SPK</w:t>
      </w:r>
    </w:p>
    <w:p w14:paraId="03D015CA" w14:textId="77777777" w:rsidR="00904514" w:rsidRDefault="00904514" w:rsidP="009F6C2D"/>
    <w:p w14:paraId="60E0A219" w14:textId="77777777" w:rsidR="00904514" w:rsidRPr="00FE398F" w:rsidRDefault="00904514" w:rsidP="00FE398F">
      <w:pPr>
        <w:pStyle w:val="Bulletstyle"/>
      </w:pPr>
      <w:r w:rsidRPr="00FE398F">
        <w:t>Pop-up sukses tarik data Surat Perintah Kerja</w:t>
      </w:r>
    </w:p>
    <w:p w14:paraId="24B7905F" w14:textId="5CF6C5C7" w:rsidR="00904514" w:rsidRDefault="00904514" w:rsidP="009F6C2D">
      <w:pPr>
        <w:pStyle w:val="BulletParagraphwithoutindent"/>
      </w:pPr>
      <w:r>
        <w:t>Gambar 4.</w:t>
      </w:r>
      <w:r w:rsidR="00167DED">
        <w:t>13</w:t>
      </w:r>
      <w:r>
        <w:t xml:space="preserve"> merupakan tampilan apabila pengguna berhasil menarik data dari Surat Perintah Kerja. Apabila data dari Surat Perintah Kerja yang ditarik tersedia, maka akan muncul pop-up dengan pesan “Data SPK sukses ditarik”. Pop-up ini akan muncul setelah pengguna menekan tombol 6 (TARIK DATA SPK). Terdapat sebuah tombol dengan nama tombol “OK” untuk menutup pop-up tersebut.</w:t>
      </w:r>
    </w:p>
    <w:p w14:paraId="6FFBB8CB" w14:textId="13C35CEB" w:rsidR="009F6C2D" w:rsidRPr="00A3411A" w:rsidRDefault="00904514" w:rsidP="003B0FCE">
      <w:pPr>
        <w:pStyle w:val="GambarDesc"/>
      </w:pPr>
      <w:r>
        <w:drawing>
          <wp:inline distT="0" distB="0" distL="0" distR="0" wp14:anchorId="63B7252D" wp14:editId="4E68B04B">
            <wp:extent cx="3026909" cy="1278123"/>
            <wp:effectExtent l="19050" t="19050" r="21590" b="177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24926"/>
                    <a:stretch/>
                  </pic:blipFill>
                  <pic:spPr bwMode="auto">
                    <a:xfrm>
                      <a:off x="0" y="0"/>
                      <a:ext cx="3126019" cy="1319972"/>
                    </a:xfrm>
                    <a:prstGeom prst="rect">
                      <a:avLst/>
                    </a:prstGeom>
                    <a:noFill/>
                    <a:ln w="9525" cap="flat" cmpd="sng" algn="ctr">
                      <a:solidFill>
                        <a:srgbClr val="E7E6E6">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br/>
      </w:r>
      <w:r w:rsidRPr="00417428">
        <w:t>Gambar 4.1</w:t>
      </w:r>
      <w:r w:rsidR="006B2CA3">
        <w:t>3</w:t>
      </w:r>
      <w:r w:rsidRPr="00417428">
        <w:br/>
        <w:t>Tampilan Sukses Tarik Data SPK</w:t>
      </w:r>
    </w:p>
    <w:p w14:paraId="3DE29334" w14:textId="77777777" w:rsidR="00904514" w:rsidRDefault="00904514" w:rsidP="00FE398F">
      <w:pPr>
        <w:pStyle w:val="Bulletstyle"/>
      </w:pPr>
      <w:r>
        <w:t>Pop-up problem</w:t>
      </w:r>
    </w:p>
    <w:p w14:paraId="3835F9E6" w14:textId="3AB1AB9B" w:rsidR="00904514" w:rsidRDefault="00904514" w:rsidP="009F6C2D">
      <w:pPr>
        <w:pStyle w:val="BulletParagraphwithoutindent"/>
      </w:pPr>
      <w:r>
        <w:t>Gambar 4.1</w:t>
      </w:r>
      <w:r w:rsidR="00E40180">
        <w:t>4</w:t>
      </w:r>
      <w:r>
        <w:t xml:space="preserve"> merupakan tampilan dari pop-up problem pada data tabel input Surat Perintah Kerja. Setiap data yang masuk kedalam tabel data 14 akan memiliki satu tombol Problem dan satu tombol Hapus. Apabila terdapat masalah pada Surat Perintah Kerja yang bersangkutan, pengguna dapat </w:t>
      </w:r>
      <w:r>
        <w:lastRenderedPageBreak/>
        <w:t xml:space="preserve">melihatnya dengan menekan tombol problem (15). Apabila tombol problem ditekan, maka pop-up seperti gambar dibawah akan muncul. Pada pop-up ini akan tertera masalah – masalah yang terjadi pada SPK yang bersangkutan. </w:t>
      </w:r>
    </w:p>
    <w:p w14:paraId="09C0B563" w14:textId="362F7DED" w:rsidR="00904514" w:rsidRDefault="00904514" w:rsidP="009F6C2D">
      <w:pPr>
        <w:pStyle w:val="BulletParagraphwithoutindent"/>
      </w:pPr>
      <w:proofErr w:type="gramStart"/>
      <w:r w:rsidRPr="009F6C2D">
        <w:t>Keterangan :</w:t>
      </w:r>
      <w:proofErr w:type="gramEnd"/>
      <w:r w:rsidRPr="009F6C2D">
        <w:t xml:space="preserve"> </w:t>
      </w:r>
    </w:p>
    <w:p w14:paraId="0468364A" w14:textId="77AE667B" w:rsidR="009F6C2D" w:rsidRPr="009F6C2D" w:rsidRDefault="009F6C2D">
      <w:pPr>
        <w:pStyle w:val="BulletStyleNumber"/>
        <w:numPr>
          <w:ilvl w:val="0"/>
          <w:numId w:val="17"/>
        </w:numPr>
        <w:ind w:left="850" w:hanging="425"/>
      </w:pPr>
      <w:r>
        <w:t xml:space="preserve">Masalah </w:t>
      </w:r>
      <w:r w:rsidRPr="009F6C2D">
        <w:rPr>
          <w:rFonts w:cs="Times New Roman"/>
          <w:bCs/>
          <w:szCs w:val="24"/>
        </w:rPr>
        <w:t>– masalah yang ada pada SPK yang bersangkutan</w:t>
      </w:r>
    </w:p>
    <w:p w14:paraId="789E6AE6" w14:textId="4EF2B714" w:rsidR="009F6C2D" w:rsidRPr="009F6C2D" w:rsidRDefault="009F6C2D">
      <w:pPr>
        <w:pStyle w:val="BulletStyleNumber"/>
        <w:numPr>
          <w:ilvl w:val="0"/>
          <w:numId w:val="16"/>
        </w:numPr>
        <w:ind w:left="850" w:hanging="425"/>
      </w:pPr>
      <w:r>
        <w:rPr>
          <w:rFonts w:cs="Times New Roman"/>
          <w:bCs/>
          <w:szCs w:val="24"/>
        </w:rPr>
        <w:t>Tombol cancel untuk menutup pop-up</w:t>
      </w:r>
    </w:p>
    <w:p w14:paraId="5066529B" w14:textId="77777777" w:rsidR="009F6C2D" w:rsidRPr="009F6C2D" w:rsidRDefault="009F6C2D" w:rsidP="009F6C2D">
      <w:pPr>
        <w:pStyle w:val="BulletStyleNumber"/>
        <w:numPr>
          <w:ilvl w:val="0"/>
          <w:numId w:val="0"/>
        </w:numPr>
        <w:ind w:left="850"/>
      </w:pPr>
    </w:p>
    <w:p w14:paraId="3D09F165" w14:textId="77777777" w:rsidR="00904514" w:rsidRDefault="00904514" w:rsidP="009F6C2D">
      <w:pPr>
        <w:pStyle w:val="Gambar"/>
      </w:pPr>
      <w:r>
        <w:drawing>
          <wp:inline distT="0" distB="0" distL="0" distR="0" wp14:anchorId="787A2A1A" wp14:editId="2937018B">
            <wp:extent cx="3839674" cy="1565453"/>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27513"/>
                    <a:stretch/>
                  </pic:blipFill>
                  <pic:spPr bwMode="auto">
                    <a:xfrm>
                      <a:off x="0" y="0"/>
                      <a:ext cx="3849172" cy="1569325"/>
                    </a:xfrm>
                    <a:prstGeom prst="rect">
                      <a:avLst/>
                    </a:prstGeom>
                    <a:noFill/>
                    <a:ln>
                      <a:noFill/>
                    </a:ln>
                    <a:extLst>
                      <a:ext uri="{53640926-AAD7-44D8-BBD7-CCE9431645EC}">
                        <a14:shadowObscured xmlns:a14="http://schemas.microsoft.com/office/drawing/2010/main"/>
                      </a:ext>
                    </a:extLst>
                  </pic:spPr>
                </pic:pic>
              </a:graphicData>
            </a:graphic>
          </wp:inline>
        </w:drawing>
      </w:r>
    </w:p>
    <w:p w14:paraId="74934925" w14:textId="49A91DD3" w:rsidR="00904514" w:rsidRDefault="00904514" w:rsidP="00723900">
      <w:pPr>
        <w:pStyle w:val="GambarDesc"/>
      </w:pPr>
      <w:r w:rsidRPr="006F0A11">
        <w:t>Gambar 4.1</w:t>
      </w:r>
      <w:r w:rsidR="00810284">
        <w:t>4</w:t>
      </w:r>
      <w:r w:rsidRPr="006F0A11">
        <w:br/>
        <w:t>Pop-up Problem</w:t>
      </w:r>
    </w:p>
    <w:p w14:paraId="77EA0FA6" w14:textId="77777777" w:rsidR="0061658B" w:rsidRDefault="0061658B" w:rsidP="0061658B"/>
    <w:p w14:paraId="5169FDD6" w14:textId="77777777" w:rsidR="00904514" w:rsidRDefault="00904514" w:rsidP="00FE398F">
      <w:pPr>
        <w:pStyle w:val="Bulletstyle"/>
      </w:pPr>
      <w:r>
        <w:t>Pop-up hapus SPK</w:t>
      </w:r>
    </w:p>
    <w:p w14:paraId="003129E6" w14:textId="77777777" w:rsidR="00A54A7C" w:rsidRPr="007B1CEF" w:rsidRDefault="00A54A7C" w:rsidP="00A54A7C">
      <w:pPr>
        <w:pStyle w:val="GambarDesc"/>
      </w:pPr>
      <w:r>
        <w:drawing>
          <wp:inline distT="0" distB="0" distL="0" distR="0" wp14:anchorId="792117F8" wp14:editId="05A186E0">
            <wp:extent cx="3779149" cy="1385468"/>
            <wp:effectExtent l="19050" t="19050" r="12065" b="247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34725"/>
                    <a:stretch/>
                  </pic:blipFill>
                  <pic:spPr bwMode="auto">
                    <a:xfrm>
                      <a:off x="0" y="0"/>
                      <a:ext cx="3780000" cy="1385780"/>
                    </a:xfrm>
                    <a:prstGeom prst="rect">
                      <a:avLst/>
                    </a:prstGeom>
                    <a:noFill/>
                    <a:ln w="9525" cap="flat" cmpd="sng" algn="ctr">
                      <a:solidFill>
                        <a:srgbClr val="E7E6E6">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br/>
      </w:r>
      <w:r w:rsidRPr="00CC4EBF">
        <w:t>Gambar 4.1</w:t>
      </w:r>
      <w:r>
        <w:t>5</w:t>
      </w:r>
      <w:r w:rsidRPr="00CC4EBF">
        <w:br/>
        <w:t>Pop-up Hapus SPK</w:t>
      </w:r>
    </w:p>
    <w:p w14:paraId="13640C1B" w14:textId="77777777" w:rsidR="00A54A7C" w:rsidRDefault="00A54A7C" w:rsidP="009F6C2D">
      <w:pPr>
        <w:pStyle w:val="BulletParagraphwithoutindent"/>
      </w:pPr>
    </w:p>
    <w:p w14:paraId="6A3BDC12" w14:textId="19880CE9" w:rsidR="00904514" w:rsidRDefault="00904514" w:rsidP="009F6C2D">
      <w:pPr>
        <w:pStyle w:val="BulletParagraphwithoutindent"/>
      </w:pPr>
      <w:r>
        <w:t>Gambar 4.1</w:t>
      </w:r>
      <w:r w:rsidR="00827D35">
        <w:t>5</w:t>
      </w:r>
      <w:r>
        <w:t xml:space="preserve"> merupakan tampilan dari pop-up saat akan menghapus data dari Surat Perintah Kerja yang bersangkutan. Pop-up tersebut akan muncul apabila pengguna menekan tombol HAPUS (16). Pop-up ini berguna untuk meyakinkan pengguna untuk menghapus data dari Surat Perintah Kerja yang bersangkutan. Apabila pengguna akan menghapus data Surat Perintah Kerja, maka pengguna bisa menekan tombol “OK”, apabila tidak ingin menghapus data tersebut maka pengguna bisa menekan tombol “Cancel”.</w:t>
      </w:r>
    </w:p>
    <w:p w14:paraId="15769CDF" w14:textId="28BD090E" w:rsidR="00904514" w:rsidRDefault="00904514" w:rsidP="009F6C2D">
      <w:pPr>
        <w:pStyle w:val="BulletParagraphwithoutindent"/>
      </w:pPr>
      <w:proofErr w:type="gramStart"/>
      <w:r>
        <w:lastRenderedPageBreak/>
        <w:t>Keterangan :</w:t>
      </w:r>
      <w:proofErr w:type="gramEnd"/>
    </w:p>
    <w:p w14:paraId="6A61D35B" w14:textId="2C46A119" w:rsidR="009F6C2D" w:rsidRPr="009F6C2D" w:rsidRDefault="009F6C2D" w:rsidP="0016781F">
      <w:pPr>
        <w:pStyle w:val="BulletStyleNumber"/>
        <w:numPr>
          <w:ilvl w:val="0"/>
          <w:numId w:val="18"/>
        </w:numPr>
        <w:ind w:left="851" w:hanging="425"/>
      </w:pPr>
      <w:r>
        <w:t>T</w:t>
      </w:r>
      <w:r w:rsidRPr="009F6C2D">
        <w:rPr>
          <w:rFonts w:cs="Times New Roman"/>
          <w:bCs/>
          <w:szCs w:val="24"/>
        </w:rPr>
        <w:t>ombol Cancel untuk membatalkan penghapusan</w:t>
      </w:r>
    </w:p>
    <w:p w14:paraId="59A8F03E" w14:textId="1E7DCC54" w:rsidR="00904514" w:rsidRDefault="009F6C2D">
      <w:pPr>
        <w:pStyle w:val="BulletStyleNumber"/>
        <w:numPr>
          <w:ilvl w:val="0"/>
          <w:numId w:val="17"/>
        </w:numPr>
        <w:ind w:left="850" w:hanging="425"/>
      </w:pPr>
      <w:r>
        <w:rPr>
          <w:rFonts w:cs="Times New Roman"/>
          <w:bCs/>
          <w:szCs w:val="24"/>
        </w:rPr>
        <w:t>Tombol OK untuk melakukan penghapusan</w:t>
      </w:r>
    </w:p>
    <w:p w14:paraId="6D5A6289" w14:textId="77777777" w:rsidR="00904514" w:rsidRPr="00C87FDF" w:rsidRDefault="00904514" w:rsidP="009F6C2D"/>
    <w:p w14:paraId="151B39A1" w14:textId="2A34744B" w:rsidR="0099510D" w:rsidRDefault="00904514">
      <w:pPr>
        <w:pStyle w:val="STTSJudulSubBab"/>
        <w:numPr>
          <w:ilvl w:val="3"/>
          <w:numId w:val="12"/>
        </w:numPr>
        <w:ind w:left="1004" w:hanging="1004"/>
      </w:pPr>
      <w:r>
        <w:t>Halaman CEK</w:t>
      </w:r>
    </w:p>
    <w:p w14:paraId="038C7FA1" w14:textId="77777777" w:rsidR="0099510D" w:rsidRDefault="0099510D" w:rsidP="0099510D">
      <w:r w:rsidRPr="004028DF">
        <w:t>Pada subbab ini akan dijelaskan mengenai halaman cek dari aplikasi website PT. Adiputro Wirasejati. Halaman CEK akan menampilkan seluruh data dari Surat Perintah Kerja yang akan disorder menuju divisi gudang dan divisi assembly. Pada halaman CEK terdapat kolom pencarian yang berguna untuk melakukan filter terhadap data Surat Perintah Kerja berdasarkan id. Terdapat tombol untuk mengunduh file dengan format excel, dan tombol untuk melakukan penyetakkan. Apabila data dari halaman CEK dicetak, maka secara otomatis data akan diteruskan ke</w:t>
      </w:r>
      <w:r>
        <w:t xml:space="preserve"> </w:t>
      </w:r>
      <w:r w:rsidRPr="004028DF">
        <w:t xml:space="preserve">divisi assembly dan divisi gudang. </w:t>
      </w:r>
    </w:p>
    <w:p w14:paraId="5CBACA83" w14:textId="490297F5" w:rsidR="0099510D" w:rsidRPr="004028DF" w:rsidRDefault="0099510D" w:rsidP="0099510D">
      <w:pPr>
        <w:ind w:firstLine="0"/>
      </w:pPr>
      <w:r w:rsidRPr="004028DF">
        <w:t>Keterangan:</w:t>
      </w:r>
    </w:p>
    <w:p w14:paraId="04F7F0B0" w14:textId="5CA59659" w:rsidR="0099510D" w:rsidRDefault="0099510D">
      <w:pPr>
        <w:pStyle w:val="BulletStyleNumber"/>
        <w:numPr>
          <w:ilvl w:val="0"/>
          <w:numId w:val="19"/>
        </w:numPr>
        <w:ind w:left="425" w:hanging="425"/>
      </w:pPr>
      <w:r w:rsidRPr="004028DF">
        <w:t>Kolom pencarian data (filter by id)</w:t>
      </w:r>
    </w:p>
    <w:p w14:paraId="417AF78E" w14:textId="2522FA37" w:rsidR="0099510D" w:rsidRDefault="0099510D" w:rsidP="0099510D">
      <w:pPr>
        <w:pStyle w:val="BulletStyleNumber"/>
      </w:pPr>
      <w:r w:rsidRPr="004028DF">
        <w:t>Tombol download excel</w:t>
      </w:r>
    </w:p>
    <w:p w14:paraId="2FD0DAD6" w14:textId="4B8CCA11" w:rsidR="0099510D" w:rsidRPr="004028DF" w:rsidRDefault="0099510D" w:rsidP="0099510D">
      <w:pPr>
        <w:pStyle w:val="BulletStyleNumber"/>
      </w:pPr>
      <w:r w:rsidRPr="004028DF">
        <w:t>Tombol cetak</w:t>
      </w:r>
    </w:p>
    <w:p w14:paraId="155E4647" w14:textId="77777777" w:rsidR="0099510D" w:rsidRDefault="0099510D" w:rsidP="0099510D"/>
    <w:p w14:paraId="24A4203E" w14:textId="75C25C80" w:rsidR="00904514" w:rsidRPr="004028DF" w:rsidRDefault="00904514" w:rsidP="009F6C2D">
      <w:pPr>
        <w:pStyle w:val="GambarDesc"/>
      </w:pPr>
      <w:r>
        <w:drawing>
          <wp:inline distT="0" distB="0" distL="0" distR="0" wp14:anchorId="41C8D9A1" wp14:editId="7D4566E0">
            <wp:extent cx="4234667" cy="1969239"/>
            <wp:effectExtent l="19050" t="19050" r="13970" b="1206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89319" cy="1994654"/>
                    </a:xfrm>
                    <a:prstGeom prst="rect">
                      <a:avLst/>
                    </a:prstGeom>
                    <a:noFill/>
                    <a:ln>
                      <a:solidFill>
                        <a:schemeClr val="bg2">
                          <a:lumMod val="75000"/>
                        </a:schemeClr>
                      </a:solidFill>
                    </a:ln>
                  </pic:spPr>
                </pic:pic>
              </a:graphicData>
            </a:graphic>
          </wp:inline>
        </w:drawing>
      </w:r>
      <w:r>
        <w:br/>
      </w:r>
      <w:r w:rsidRPr="004028DF">
        <w:t>Gambar 4.1</w:t>
      </w:r>
      <w:r w:rsidR="00E159FD">
        <w:t>6</w:t>
      </w:r>
    </w:p>
    <w:p w14:paraId="02E6B8A4" w14:textId="2B0216E1" w:rsidR="00904514" w:rsidRDefault="00904514" w:rsidP="00C65534">
      <w:pPr>
        <w:pStyle w:val="GambarDesc"/>
        <w:rPr>
          <w:rFonts w:cs="Times New Roman"/>
        </w:rPr>
      </w:pPr>
      <w:r w:rsidRPr="004028DF">
        <w:rPr>
          <w:rFonts w:cs="Times New Roman"/>
        </w:rPr>
        <w:t>Halaman CEK</w:t>
      </w:r>
    </w:p>
    <w:p w14:paraId="0A3477D4" w14:textId="77777777" w:rsidR="00A54A7C" w:rsidRPr="00C65534" w:rsidRDefault="00A54A7C" w:rsidP="00A54A7C">
      <w:pPr>
        <w:pStyle w:val="BulletParagraphwithoutindent"/>
      </w:pPr>
    </w:p>
    <w:p w14:paraId="6846251F" w14:textId="03525467" w:rsidR="00904514" w:rsidRDefault="00904514" w:rsidP="00FE398F">
      <w:pPr>
        <w:pStyle w:val="Bulletstyle"/>
      </w:pPr>
      <w:r w:rsidRPr="004028DF">
        <w:t>Halaman tampilan cetak data order Surat Perintah Kerja</w:t>
      </w:r>
    </w:p>
    <w:p w14:paraId="2FBFA084" w14:textId="29D0EE04" w:rsidR="0099510D" w:rsidRPr="0099510D" w:rsidRDefault="0099510D" w:rsidP="0099510D">
      <w:pPr>
        <w:pStyle w:val="BulletParagraphwithoutindent"/>
      </w:pPr>
      <w:r w:rsidRPr="0099510D">
        <w:t>Gambar 4.1</w:t>
      </w:r>
      <w:r w:rsidR="00AB2E1B">
        <w:t>7</w:t>
      </w:r>
      <w:r w:rsidRPr="0099510D">
        <w:t xml:space="preserve"> merupakan tampilan dari halaman cetak data order Surat Perintah Kerja yang ada pada halaman CEK. Halaman ini akan muncul setelah </w:t>
      </w:r>
      <w:r w:rsidRPr="0099510D">
        <w:lastRenderedPageBreak/>
        <w:t xml:space="preserve">pengguna menekan tombol cetak pada halaman CEK. Tidak hanya menampilkan tampilan cetak, tombol cetak juga berfungsi untuk meneruskan data yang ada ke divisi gudang dan divisi assembly. </w:t>
      </w:r>
    </w:p>
    <w:p w14:paraId="087C9DD5" w14:textId="77777777" w:rsidR="0099510D" w:rsidRPr="004028DF" w:rsidRDefault="0099510D" w:rsidP="0099510D">
      <w:pPr>
        <w:pStyle w:val="ListParagraph"/>
        <w:ind w:left="426" w:firstLine="0"/>
        <w:rPr>
          <w:rFonts w:cs="Times New Roman"/>
          <w:szCs w:val="24"/>
        </w:rPr>
      </w:pPr>
    </w:p>
    <w:p w14:paraId="4647FE07" w14:textId="77777777" w:rsidR="009C015D" w:rsidRDefault="00904514" w:rsidP="009C015D">
      <w:pPr>
        <w:pStyle w:val="Gambar"/>
      </w:pPr>
      <w:r>
        <w:drawing>
          <wp:inline distT="0" distB="0" distL="0" distR="0" wp14:anchorId="4C2F484E" wp14:editId="79CAECA8">
            <wp:extent cx="3436532" cy="1347498"/>
            <wp:effectExtent l="19050" t="19050" r="12065" b="241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95623" cy="1370668"/>
                    </a:xfrm>
                    <a:prstGeom prst="rect">
                      <a:avLst/>
                    </a:prstGeom>
                    <a:noFill/>
                    <a:ln>
                      <a:solidFill>
                        <a:schemeClr val="bg2">
                          <a:lumMod val="75000"/>
                        </a:schemeClr>
                      </a:solidFill>
                    </a:ln>
                  </pic:spPr>
                </pic:pic>
              </a:graphicData>
            </a:graphic>
          </wp:inline>
        </w:drawing>
      </w:r>
      <w:r w:rsidRPr="008841CC">
        <w:t xml:space="preserve"> </w:t>
      </w:r>
    </w:p>
    <w:p w14:paraId="660B0348" w14:textId="015C2019" w:rsidR="00904514" w:rsidRPr="007B3F78" w:rsidRDefault="00904514" w:rsidP="009C015D">
      <w:pPr>
        <w:pStyle w:val="GambarDesc"/>
      </w:pPr>
      <w:r w:rsidRPr="007B3F78">
        <w:t>Gambar 4.1</w:t>
      </w:r>
      <w:r w:rsidR="005C1520">
        <w:t>7</w:t>
      </w:r>
    </w:p>
    <w:p w14:paraId="4F89DD03" w14:textId="77777777" w:rsidR="00904514" w:rsidRDefault="00904514" w:rsidP="009C015D">
      <w:pPr>
        <w:pStyle w:val="GambarDesc"/>
        <w:rPr>
          <w:rFonts w:cs="Times New Roman"/>
        </w:rPr>
      </w:pPr>
      <w:r w:rsidRPr="007B3F78">
        <w:rPr>
          <w:rFonts w:cs="Times New Roman"/>
        </w:rPr>
        <w:t>Tampilan Cetak data order Surat Perintah Kerja</w:t>
      </w:r>
    </w:p>
    <w:p w14:paraId="76F09F97" w14:textId="77777777" w:rsidR="00904514" w:rsidRPr="007B3F78" w:rsidRDefault="00904514" w:rsidP="00904514">
      <w:pPr>
        <w:spacing w:line="240" w:lineRule="auto"/>
        <w:jc w:val="center"/>
        <w:rPr>
          <w:rFonts w:cs="Times New Roman"/>
          <w:b/>
          <w:bCs/>
          <w:szCs w:val="24"/>
        </w:rPr>
      </w:pPr>
    </w:p>
    <w:p w14:paraId="33C20EE7" w14:textId="5247A744" w:rsidR="0099510D" w:rsidRPr="004522A9" w:rsidRDefault="0099510D">
      <w:pPr>
        <w:pStyle w:val="STTSJudulSubBab"/>
        <w:numPr>
          <w:ilvl w:val="3"/>
          <w:numId w:val="12"/>
        </w:numPr>
        <w:ind w:left="1004" w:hanging="1004"/>
      </w:pPr>
      <w:r>
        <w:t>Halaman History</w:t>
      </w:r>
    </w:p>
    <w:p w14:paraId="4481A471" w14:textId="510F88D6" w:rsidR="00D70E09" w:rsidRDefault="00904514" w:rsidP="0099510D">
      <w:r w:rsidRPr="00151375">
        <w:t xml:space="preserve">Pada subbab ini akan dijelaskan mengenai halaman history dari aplikasi website PT. Adiputro Wirasejati. Halaman history akan menampilkan seluruh histori dari penambahan data Surat Perintah Kerja pada halaman input. Terdapat sebuah tabel data dengan header Nomor SPK, Nama Stall, Stall, Departemen, Status, Waktu Update Terakhir, dan Action. Field action berisi dua tombol yaitu tombol CEK dan tombol Hapus. Apabila tombol CEK ditekan, maka pengguna akan diarahkan ke halaman CEK. Bila tombol Hapus ditekan, maka histori dari input data Surat Perintah Kerja yang bersangkutan akan dihapus. </w:t>
      </w:r>
    </w:p>
    <w:p w14:paraId="5C0150E2" w14:textId="77777777" w:rsidR="006A03B8" w:rsidRDefault="006A03B8" w:rsidP="0099510D"/>
    <w:p w14:paraId="386BA291" w14:textId="3988D175" w:rsidR="00904514" w:rsidRDefault="00D70E09" w:rsidP="00D70E09">
      <w:pPr>
        <w:pStyle w:val="Gambar"/>
      </w:pPr>
      <w:r>
        <w:drawing>
          <wp:inline distT="0" distB="0" distL="0" distR="0" wp14:anchorId="1C686A58" wp14:editId="6CC464C5">
            <wp:extent cx="3234905" cy="1064581"/>
            <wp:effectExtent l="19050" t="19050" r="22860" b="215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77556" cy="1078617"/>
                    </a:xfrm>
                    <a:prstGeom prst="rect">
                      <a:avLst/>
                    </a:prstGeom>
                    <a:noFill/>
                    <a:ln>
                      <a:solidFill>
                        <a:schemeClr val="bg2">
                          <a:lumMod val="75000"/>
                        </a:schemeClr>
                      </a:solidFill>
                    </a:ln>
                  </pic:spPr>
                </pic:pic>
              </a:graphicData>
            </a:graphic>
          </wp:inline>
        </w:drawing>
      </w:r>
    </w:p>
    <w:p w14:paraId="1493FE37" w14:textId="51DDD6E9" w:rsidR="006A03B8" w:rsidRPr="00151375" w:rsidRDefault="006A03B8" w:rsidP="006A03B8">
      <w:pPr>
        <w:pStyle w:val="GambarDesc"/>
      </w:pPr>
      <w:r w:rsidRPr="00151375">
        <w:t>Gambar 4.1</w:t>
      </w:r>
      <w:r w:rsidR="00E118F0">
        <w:t>8</w:t>
      </w:r>
    </w:p>
    <w:p w14:paraId="50D849CC" w14:textId="1455C69D" w:rsidR="006A03B8" w:rsidRDefault="006A03B8" w:rsidP="005567FE">
      <w:pPr>
        <w:pStyle w:val="GambarDesc"/>
      </w:pPr>
      <w:r w:rsidRPr="00151375">
        <w:t>Tampilan Halaman History</w:t>
      </w:r>
    </w:p>
    <w:p w14:paraId="39B12AC2" w14:textId="77777777" w:rsidR="0056171B" w:rsidRPr="00151375" w:rsidRDefault="0056171B" w:rsidP="005567FE">
      <w:pPr>
        <w:pStyle w:val="GambarDesc"/>
      </w:pPr>
    </w:p>
    <w:p w14:paraId="14486A9F" w14:textId="77777777" w:rsidR="00904514" w:rsidRPr="00151375" w:rsidRDefault="00904514" w:rsidP="0099510D">
      <w:pPr>
        <w:ind w:firstLine="0"/>
      </w:pPr>
      <w:proofErr w:type="gramStart"/>
      <w:r w:rsidRPr="00151375">
        <w:t>Keterangan :</w:t>
      </w:r>
      <w:proofErr w:type="gramEnd"/>
    </w:p>
    <w:p w14:paraId="0242979E" w14:textId="3B211829" w:rsidR="0099510D" w:rsidRDefault="00904514">
      <w:pPr>
        <w:pStyle w:val="BulletStyleNumber"/>
        <w:numPr>
          <w:ilvl w:val="0"/>
          <w:numId w:val="20"/>
        </w:numPr>
        <w:ind w:left="425" w:hanging="425"/>
      </w:pPr>
      <w:r w:rsidRPr="00151375">
        <w:t>Tombol CEK (menuju halaman Cek)</w:t>
      </w:r>
    </w:p>
    <w:p w14:paraId="5E794433" w14:textId="5D796A49" w:rsidR="00904514" w:rsidRPr="0099510D" w:rsidRDefault="00904514">
      <w:pPr>
        <w:pStyle w:val="BulletStyleNumber"/>
        <w:numPr>
          <w:ilvl w:val="0"/>
          <w:numId w:val="20"/>
        </w:numPr>
        <w:ind w:left="425" w:hanging="425"/>
      </w:pPr>
      <w:r w:rsidRPr="0099510D">
        <w:rPr>
          <w:rFonts w:cs="Times New Roman"/>
          <w:szCs w:val="24"/>
        </w:rPr>
        <w:t>Tombol hapus histori</w:t>
      </w:r>
    </w:p>
    <w:p w14:paraId="6D3A39A2" w14:textId="72945392" w:rsidR="00904514" w:rsidRDefault="00904514" w:rsidP="0099510D"/>
    <w:p w14:paraId="731623FE" w14:textId="420F5144" w:rsidR="00904514" w:rsidRPr="008425EC" w:rsidRDefault="0099510D">
      <w:pPr>
        <w:pStyle w:val="STTSJudulSubBab"/>
        <w:numPr>
          <w:ilvl w:val="3"/>
          <w:numId w:val="12"/>
        </w:numPr>
        <w:ind w:left="1004" w:hanging="1004"/>
      </w:pPr>
      <w:r>
        <w:t>Halaman Master</w:t>
      </w:r>
    </w:p>
    <w:p w14:paraId="7E7F3B98" w14:textId="2553EE47" w:rsidR="008425EC" w:rsidRDefault="00904514" w:rsidP="00DA4CFE">
      <w:r w:rsidRPr="00151375">
        <w:t xml:space="preserve">Pada subbab ini akan dijelaskan mengenai desain interface dari halaman Master pada aplikasi website PT. Adiputro Wirasejati. Pada halaman ini akan tertera seluruh data master yang berisikan nama kit dan kode kit yang dibutuhkan dalam proses perakitan kendaraan. Data – data tersebut tersusun dengan rapi di dalam data tabel. Apabila pengguna hendak melakukan pengubahan pada data yang ada, pengguna bisa menekan tombol CEK. Maka pengguna akan langsung diarahkan ke halaman tambah master dengan data yang sudah tertera dan siap untuk diubah. Tombol hapus digunakan untuk menghapus data kit yang sudah ada. Tombol hapus hanya tersedia untuk Role Super Admin. </w:t>
      </w:r>
    </w:p>
    <w:p w14:paraId="1FE8F150" w14:textId="77777777" w:rsidR="00AD2FE2" w:rsidRDefault="00AD2FE2" w:rsidP="00A54A7C">
      <w:pPr>
        <w:pStyle w:val="BulletParagraphMoreThan1"/>
      </w:pPr>
    </w:p>
    <w:p w14:paraId="711772D9" w14:textId="77777777" w:rsidR="00DA4CFE" w:rsidRDefault="00DA4CFE" w:rsidP="00DA4CFE">
      <w:pPr>
        <w:pStyle w:val="Gambar"/>
      </w:pPr>
      <w:r>
        <w:drawing>
          <wp:inline distT="0" distB="0" distL="0" distR="0" wp14:anchorId="6286996E" wp14:editId="60B90EFD">
            <wp:extent cx="3959225" cy="1693744"/>
            <wp:effectExtent l="19050" t="19050" r="22225" b="209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23829"/>
                    <a:stretch/>
                  </pic:blipFill>
                  <pic:spPr bwMode="auto">
                    <a:xfrm>
                      <a:off x="0" y="0"/>
                      <a:ext cx="3970000" cy="1698354"/>
                    </a:xfrm>
                    <a:prstGeom prst="rect">
                      <a:avLst/>
                    </a:prstGeom>
                    <a:noFill/>
                    <a:ln w="9525" cap="flat" cmpd="sng" algn="ctr">
                      <a:solidFill>
                        <a:schemeClr val="bg2">
                          <a:lumMod val="75000"/>
                        </a:scheme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ACD2DFD" w14:textId="13D4B085" w:rsidR="008425EC" w:rsidRDefault="00DA4CFE" w:rsidP="00CD5EA2">
      <w:pPr>
        <w:pStyle w:val="GambarDesc"/>
      </w:pPr>
      <w:r w:rsidRPr="00F639BD">
        <w:t>Gambar 4.1</w:t>
      </w:r>
      <w:r w:rsidR="00671187">
        <w:t>9</w:t>
      </w:r>
      <w:r w:rsidRPr="00F639BD">
        <w:br/>
        <w:t>Tampilan Halaman Master</w:t>
      </w:r>
    </w:p>
    <w:p w14:paraId="76CDC96D" w14:textId="77777777" w:rsidR="0078127E" w:rsidRPr="00151375" w:rsidRDefault="0078127E" w:rsidP="00A54A7C">
      <w:pPr>
        <w:pStyle w:val="BulletParagraphMoreThan1"/>
      </w:pPr>
    </w:p>
    <w:p w14:paraId="5F0E4A0D" w14:textId="77777777" w:rsidR="00904514" w:rsidRPr="00151375" w:rsidRDefault="00904514" w:rsidP="0099510D">
      <w:pPr>
        <w:ind w:firstLine="0"/>
        <w:rPr>
          <w:rFonts w:cs="Times New Roman"/>
          <w:szCs w:val="24"/>
        </w:rPr>
      </w:pPr>
      <w:proofErr w:type="gramStart"/>
      <w:r w:rsidRPr="00151375">
        <w:rPr>
          <w:rFonts w:cs="Times New Roman"/>
          <w:szCs w:val="24"/>
        </w:rPr>
        <w:t>Keterangan :</w:t>
      </w:r>
      <w:proofErr w:type="gramEnd"/>
      <w:r w:rsidRPr="00151375">
        <w:rPr>
          <w:rFonts w:cs="Times New Roman"/>
          <w:szCs w:val="24"/>
        </w:rPr>
        <w:t xml:space="preserve"> </w:t>
      </w:r>
    </w:p>
    <w:p w14:paraId="0684E152" w14:textId="3C53396A" w:rsidR="0099510D" w:rsidRDefault="00904514">
      <w:pPr>
        <w:pStyle w:val="BulletStyleNumber"/>
        <w:numPr>
          <w:ilvl w:val="0"/>
          <w:numId w:val="21"/>
        </w:numPr>
        <w:ind w:left="426" w:hanging="426"/>
      </w:pPr>
      <w:r w:rsidRPr="00151375">
        <w:t>Tombol Tambah Master</w:t>
      </w:r>
    </w:p>
    <w:p w14:paraId="482B7DE9" w14:textId="60C9E496" w:rsidR="0099510D" w:rsidRPr="0099510D" w:rsidRDefault="00904514">
      <w:pPr>
        <w:pStyle w:val="BulletStyleNumber"/>
        <w:numPr>
          <w:ilvl w:val="0"/>
          <w:numId w:val="21"/>
        </w:numPr>
        <w:ind w:left="426" w:hanging="426"/>
      </w:pPr>
      <w:r w:rsidRPr="0099510D">
        <w:rPr>
          <w:rFonts w:cs="Times New Roman"/>
          <w:szCs w:val="24"/>
        </w:rPr>
        <w:t>Tombol edit data kit</w:t>
      </w:r>
    </w:p>
    <w:p w14:paraId="75740359" w14:textId="761D6573" w:rsidR="0099510D" w:rsidRPr="0099510D" w:rsidRDefault="00904514">
      <w:pPr>
        <w:pStyle w:val="BulletStyleNumber"/>
        <w:numPr>
          <w:ilvl w:val="0"/>
          <w:numId w:val="21"/>
        </w:numPr>
        <w:ind w:left="426" w:hanging="426"/>
      </w:pPr>
      <w:r w:rsidRPr="0099510D">
        <w:rPr>
          <w:rFonts w:cs="Times New Roman"/>
          <w:szCs w:val="24"/>
        </w:rPr>
        <w:t>Tombol hapus data kit</w:t>
      </w:r>
    </w:p>
    <w:p w14:paraId="58A08032" w14:textId="5314DCF7" w:rsidR="00EA1C53" w:rsidRPr="00A54A7C" w:rsidRDefault="00904514" w:rsidP="00A54A7C">
      <w:pPr>
        <w:pStyle w:val="BulletStyleNumber"/>
        <w:numPr>
          <w:ilvl w:val="0"/>
          <w:numId w:val="21"/>
        </w:numPr>
        <w:ind w:left="426" w:hanging="426"/>
      </w:pPr>
      <w:r w:rsidRPr="0099510D">
        <w:rPr>
          <w:rFonts w:cs="Times New Roman"/>
          <w:szCs w:val="24"/>
        </w:rPr>
        <w:t>Kolom pencarian data kit</w:t>
      </w:r>
    </w:p>
    <w:p w14:paraId="626DD196" w14:textId="77777777" w:rsidR="00A54A7C" w:rsidRPr="0099510D" w:rsidRDefault="00A54A7C" w:rsidP="00A54A7C">
      <w:pPr>
        <w:pStyle w:val="BulletStyleNumber"/>
        <w:numPr>
          <w:ilvl w:val="0"/>
          <w:numId w:val="0"/>
        </w:numPr>
      </w:pPr>
    </w:p>
    <w:p w14:paraId="6BC6E455" w14:textId="1F2DB388" w:rsidR="00FE398F" w:rsidRDefault="00904514" w:rsidP="00BB7670">
      <w:pPr>
        <w:pStyle w:val="Bulletstyle"/>
      </w:pPr>
      <w:r>
        <w:t>Pop-up hapus data master</w:t>
      </w:r>
    </w:p>
    <w:p w14:paraId="773BC08F" w14:textId="4B344EB9" w:rsidR="00904514" w:rsidRDefault="00904514" w:rsidP="00FE398F">
      <w:r>
        <w:t>Gambar 4.</w:t>
      </w:r>
      <w:r w:rsidR="0093536C">
        <w:t>20</w:t>
      </w:r>
      <w:r>
        <w:t xml:space="preserve"> merupakan tampilan dari pop-up verifikasi penghapusan data master. Apabila pengguna menekan tombol hapus pada tabel di halaman master, maka pop-up ini akan keluar untuk meyakinkan pengguna. Apabila pengguna sudah </w:t>
      </w:r>
      <w:r>
        <w:lastRenderedPageBreak/>
        <w:t>yakin untuk menghapus data yang bersangkutan maka pengguna bisa menekan tombol OK. Apabila pengguna tidak jadi menghapus data yang bersangkutan, maka pengguna bisa menekan tombol Cancel.</w:t>
      </w:r>
    </w:p>
    <w:p w14:paraId="61572995" w14:textId="77777777" w:rsidR="0015548C" w:rsidRDefault="0015548C" w:rsidP="00FE398F"/>
    <w:p w14:paraId="6A6D5442" w14:textId="77777777" w:rsidR="0015548C" w:rsidRDefault="0015548C" w:rsidP="0015548C">
      <w:pPr>
        <w:pStyle w:val="Gambar"/>
      </w:pPr>
      <w:r>
        <w:drawing>
          <wp:inline distT="0" distB="0" distL="0" distR="0" wp14:anchorId="4B007F6B" wp14:editId="6D250003">
            <wp:extent cx="3780000" cy="2122975"/>
            <wp:effectExtent l="19050" t="19050" r="11430"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80000" cy="2122975"/>
                    </a:xfrm>
                    <a:prstGeom prst="rect">
                      <a:avLst/>
                    </a:prstGeom>
                    <a:noFill/>
                    <a:ln>
                      <a:solidFill>
                        <a:schemeClr val="bg2">
                          <a:lumMod val="75000"/>
                        </a:schemeClr>
                      </a:solidFill>
                    </a:ln>
                  </pic:spPr>
                </pic:pic>
              </a:graphicData>
            </a:graphic>
          </wp:inline>
        </w:drawing>
      </w:r>
    </w:p>
    <w:p w14:paraId="7F466793" w14:textId="77777777" w:rsidR="0015548C" w:rsidRDefault="0015548C" w:rsidP="0015548C">
      <w:pPr>
        <w:pStyle w:val="GambarDesc"/>
      </w:pPr>
      <w:r w:rsidRPr="00195C05">
        <w:t>Gambar 4.</w:t>
      </w:r>
      <w:r>
        <w:t>20</w:t>
      </w:r>
      <w:r>
        <w:br/>
      </w:r>
      <w:r w:rsidRPr="00195C05">
        <w:t>Pop-up Hapus Data Master</w:t>
      </w:r>
    </w:p>
    <w:p w14:paraId="3D7C73A5" w14:textId="77777777" w:rsidR="0015548C" w:rsidRDefault="0015548C" w:rsidP="00FE398F"/>
    <w:p w14:paraId="4A571AE5" w14:textId="77777777" w:rsidR="00904514" w:rsidRPr="0099510D" w:rsidRDefault="00904514" w:rsidP="00FE398F">
      <w:pPr>
        <w:ind w:firstLine="0"/>
      </w:pPr>
      <w:proofErr w:type="gramStart"/>
      <w:r w:rsidRPr="0099510D">
        <w:t>Keterangan :</w:t>
      </w:r>
      <w:proofErr w:type="gramEnd"/>
    </w:p>
    <w:p w14:paraId="48759AD8" w14:textId="77777777" w:rsidR="00FE398F" w:rsidRDefault="00904514">
      <w:pPr>
        <w:pStyle w:val="BulletStyleNumber"/>
        <w:numPr>
          <w:ilvl w:val="0"/>
          <w:numId w:val="23"/>
        </w:numPr>
        <w:ind w:left="426" w:hanging="426"/>
      </w:pPr>
      <w:r>
        <w:t xml:space="preserve">Tombol cancel </w:t>
      </w:r>
    </w:p>
    <w:p w14:paraId="0EC90657" w14:textId="5594CC7C" w:rsidR="00904514" w:rsidRPr="0099510D" w:rsidRDefault="00904514">
      <w:pPr>
        <w:pStyle w:val="BulletStyleNumber"/>
        <w:numPr>
          <w:ilvl w:val="0"/>
          <w:numId w:val="23"/>
        </w:numPr>
        <w:ind w:left="426" w:hanging="426"/>
      </w:pPr>
      <w:r w:rsidRPr="00FE398F">
        <w:rPr>
          <w:rFonts w:cs="Times New Roman"/>
          <w:szCs w:val="24"/>
        </w:rPr>
        <w:t>Tombol OK (konfirmasi penghapusan)</w:t>
      </w:r>
    </w:p>
    <w:p w14:paraId="5310D82C" w14:textId="4C344824" w:rsidR="00904514" w:rsidRDefault="00904514" w:rsidP="00FE398F"/>
    <w:p w14:paraId="647DE727" w14:textId="35DBD566" w:rsidR="00FE398F" w:rsidRPr="00A455E3" w:rsidRDefault="00FE398F">
      <w:pPr>
        <w:pStyle w:val="STTSJudulSubBab"/>
        <w:numPr>
          <w:ilvl w:val="3"/>
          <w:numId w:val="12"/>
        </w:numPr>
        <w:ind w:left="1004" w:hanging="1004"/>
      </w:pPr>
      <w:r>
        <w:t xml:space="preserve">Halaman </w:t>
      </w:r>
      <w:r>
        <w:rPr>
          <w:rFonts w:cs="Times New Roman"/>
          <w:bCs/>
          <w:szCs w:val="28"/>
        </w:rPr>
        <w:t>Tambah Data Master</w:t>
      </w:r>
    </w:p>
    <w:p w14:paraId="630D63E5" w14:textId="77777777" w:rsidR="00A54A7C" w:rsidRDefault="00A54A7C" w:rsidP="00A54A7C">
      <w:pPr>
        <w:pStyle w:val="Gambar"/>
      </w:pPr>
      <w:r w:rsidRPr="00A54A7C">
        <w:drawing>
          <wp:inline distT="0" distB="0" distL="0" distR="0" wp14:anchorId="0288036C" wp14:editId="36F80A32">
            <wp:extent cx="4201064" cy="2359458"/>
            <wp:effectExtent l="19050" t="19050" r="9525" b="222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207838" cy="2363263"/>
                    </a:xfrm>
                    <a:prstGeom prst="rect">
                      <a:avLst/>
                    </a:prstGeom>
                    <a:noFill/>
                    <a:ln>
                      <a:solidFill>
                        <a:schemeClr val="bg2">
                          <a:lumMod val="75000"/>
                        </a:schemeClr>
                      </a:solidFill>
                    </a:ln>
                  </pic:spPr>
                </pic:pic>
              </a:graphicData>
            </a:graphic>
          </wp:inline>
        </w:drawing>
      </w:r>
    </w:p>
    <w:p w14:paraId="11436F31" w14:textId="2F127753" w:rsidR="00A54A7C" w:rsidRDefault="00A54A7C" w:rsidP="00A54A7C">
      <w:pPr>
        <w:pStyle w:val="GambarDesc"/>
      </w:pPr>
      <w:r w:rsidRPr="00A54A7C">
        <w:t>Gambar 4.21</w:t>
      </w:r>
      <w:r w:rsidRPr="00A54A7C">
        <w:br/>
        <w:t>Halaman Tambah Data Master</w:t>
      </w:r>
    </w:p>
    <w:p w14:paraId="72787FF8" w14:textId="77777777" w:rsidR="00A54A7C" w:rsidRDefault="00A54A7C" w:rsidP="00A54A7C">
      <w:pPr>
        <w:pStyle w:val="BulletParagraphMoreThan1"/>
      </w:pPr>
    </w:p>
    <w:p w14:paraId="2F4E2177" w14:textId="081DEDFD" w:rsidR="0057683D" w:rsidRDefault="00904514" w:rsidP="00A54A7C">
      <w:r>
        <w:lastRenderedPageBreak/>
        <w:t xml:space="preserve">Pada subbab ini akan dijelaskan mengenai desain interface dari halaman tambah data master pada aplikasi website PT. Adiputro Wirasejati. Halaman ini berfungsi untuk menampung data yang akan dimasukkan ke dalam database Master. Pada halaman ini akan berisikan banyak kolom yang nantinya akan diisikan detail dari kendaraan yang akan dirakit. Pada halaman ini, pengguna juga dapat melakukan tarik data kit. </w:t>
      </w:r>
    </w:p>
    <w:p w14:paraId="37158B23" w14:textId="77777777" w:rsidR="00904514" w:rsidRDefault="00904514" w:rsidP="00FE398F">
      <w:pPr>
        <w:ind w:firstLine="0"/>
      </w:pPr>
      <w:proofErr w:type="gramStart"/>
      <w:r>
        <w:t>Keterangan :</w:t>
      </w:r>
      <w:proofErr w:type="gramEnd"/>
    </w:p>
    <w:p w14:paraId="44C9FB80" w14:textId="77777777" w:rsidR="00FE398F" w:rsidRDefault="00904514">
      <w:pPr>
        <w:pStyle w:val="BulletStyleNumber"/>
        <w:numPr>
          <w:ilvl w:val="0"/>
          <w:numId w:val="22"/>
        </w:numPr>
        <w:ind w:left="426" w:hanging="426"/>
      </w:pPr>
      <w:r>
        <w:t>Kolom tipe mobil</w:t>
      </w:r>
    </w:p>
    <w:p w14:paraId="386FD9B9" w14:textId="77777777" w:rsidR="00FE398F" w:rsidRDefault="00904514">
      <w:pPr>
        <w:pStyle w:val="BulletStyleNumber"/>
        <w:numPr>
          <w:ilvl w:val="0"/>
          <w:numId w:val="22"/>
        </w:numPr>
        <w:ind w:left="426" w:hanging="426"/>
      </w:pPr>
      <w:r>
        <w:t>Kolom model mobil</w:t>
      </w:r>
    </w:p>
    <w:p w14:paraId="61926B68" w14:textId="77777777" w:rsidR="00FE398F" w:rsidRDefault="00904514">
      <w:pPr>
        <w:pStyle w:val="BulletStyleNumber"/>
        <w:numPr>
          <w:ilvl w:val="0"/>
          <w:numId w:val="22"/>
        </w:numPr>
        <w:ind w:left="426" w:hanging="426"/>
      </w:pPr>
      <w:r>
        <w:t>Kolom tinggi mobil</w:t>
      </w:r>
    </w:p>
    <w:p w14:paraId="684F63D7" w14:textId="77777777" w:rsidR="00FE398F" w:rsidRDefault="00904514">
      <w:pPr>
        <w:pStyle w:val="BulletStyleNumber"/>
        <w:numPr>
          <w:ilvl w:val="0"/>
          <w:numId w:val="22"/>
        </w:numPr>
        <w:ind w:left="426" w:hanging="426"/>
      </w:pPr>
      <w:r>
        <w:t>Drop-down departemen</w:t>
      </w:r>
    </w:p>
    <w:p w14:paraId="7DE9D9AB" w14:textId="77777777" w:rsidR="00FE398F" w:rsidRDefault="00904514">
      <w:pPr>
        <w:pStyle w:val="BulletStyleNumber"/>
        <w:numPr>
          <w:ilvl w:val="0"/>
          <w:numId w:val="22"/>
        </w:numPr>
        <w:ind w:left="426" w:hanging="426"/>
      </w:pPr>
      <w:r>
        <w:t>Drop-down stall</w:t>
      </w:r>
    </w:p>
    <w:p w14:paraId="5894D57A" w14:textId="77777777" w:rsidR="00FE398F" w:rsidRDefault="00904514">
      <w:pPr>
        <w:pStyle w:val="BulletStyleNumber"/>
        <w:numPr>
          <w:ilvl w:val="0"/>
          <w:numId w:val="22"/>
        </w:numPr>
        <w:ind w:left="426" w:hanging="426"/>
      </w:pPr>
      <w:r>
        <w:t>Kolom stock</w:t>
      </w:r>
    </w:p>
    <w:p w14:paraId="21FDED08" w14:textId="77777777" w:rsidR="00FE398F" w:rsidRDefault="00904514">
      <w:pPr>
        <w:pStyle w:val="BulletStyleNumber"/>
        <w:numPr>
          <w:ilvl w:val="0"/>
          <w:numId w:val="22"/>
        </w:numPr>
        <w:ind w:left="426" w:hanging="426"/>
      </w:pPr>
      <w:r>
        <w:t>Tombol tambah komponen tipe mobil</w:t>
      </w:r>
    </w:p>
    <w:p w14:paraId="1EBB0F4D" w14:textId="77777777" w:rsidR="00FE398F" w:rsidRDefault="00904514">
      <w:pPr>
        <w:pStyle w:val="BulletStyleNumber"/>
        <w:numPr>
          <w:ilvl w:val="0"/>
          <w:numId w:val="22"/>
        </w:numPr>
        <w:ind w:left="426" w:hanging="426"/>
      </w:pPr>
      <w:r>
        <w:t>Tombol tambah komponen model mobil</w:t>
      </w:r>
    </w:p>
    <w:p w14:paraId="685CADFA" w14:textId="77777777" w:rsidR="00FE398F" w:rsidRDefault="00904514">
      <w:pPr>
        <w:pStyle w:val="BulletStyleNumber"/>
        <w:numPr>
          <w:ilvl w:val="0"/>
          <w:numId w:val="22"/>
        </w:numPr>
        <w:ind w:left="426" w:hanging="426"/>
      </w:pPr>
      <w:r>
        <w:t>Tombol tambah komponen tinggi mobil</w:t>
      </w:r>
    </w:p>
    <w:p w14:paraId="20A000FB" w14:textId="77777777" w:rsidR="00FE398F" w:rsidRDefault="00904514">
      <w:pPr>
        <w:pStyle w:val="BulletStyleNumber"/>
        <w:numPr>
          <w:ilvl w:val="0"/>
          <w:numId w:val="22"/>
        </w:numPr>
        <w:ind w:left="426" w:hanging="426"/>
      </w:pPr>
      <w:r>
        <w:t>Tombol tambah komponen departemen</w:t>
      </w:r>
    </w:p>
    <w:p w14:paraId="3B401DB4" w14:textId="77777777" w:rsidR="00FE398F" w:rsidRDefault="00904514">
      <w:pPr>
        <w:pStyle w:val="BulletStyleNumber"/>
        <w:numPr>
          <w:ilvl w:val="0"/>
          <w:numId w:val="22"/>
        </w:numPr>
        <w:ind w:left="426" w:hanging="426"/>
      </w:pPr>
      <w:r>
        <w:t>Tombol tambah komponen stall</w:t>
      </w:r>
    </w:p>
    <w:p w14:paraId="02EC6597" w14:textId="77777777" w:rsidR="00FE398F" w:rsidRDefault="00904514">
      <w:pPr>
        <w:pStyle w:val="BulletStyleNumber"/>
        <w:numPr>
          <w:ilvl w:val="0"/>
          <w:numId w:val="22"/>
        </w:numPr>
        <w:ind w:left="426" w:hanging="426"/>
      </w:pPr>
      <w:r>
        <w:t>Tombol tambah komponen stock</w:t>
      </w:r>
    </w:p>
    <w:p w14:paraId="0FBBB4FE" w14:textId="77777777" w:rsidR="00FE398F" w:rsidRDefault="00904514">
      <w:pPr>
        <w:pStyle w:val="BulletStyleNumber"/>
        <w:numPr>
          <w:ilvl w:val="0"/>
          <w:numId w:val="22"/>
        </w:numPr>
        <w:ind w:left="426" w:hanging="426"/>
      </w:pPr>
      <w:r>
        <w:t>Tombol hapus komponen tipe mobil</w:t>
      </w:r>
    </w:p>
    <w:p w14:paraId="1A31EA35" w14:textId="77777777" w:rsidR="00FE398F" w:rsidRDefault="00904514">
      <w:pPr>
        <w:pStyle w:val="BulletStyleNumber"/>
        <w:numPr>
          <w:ilvl w:val="0"/>
          <w:numId w:val="22"/>
        </w:numPr>
        <w:ind w:left="426" w:hanging="426"/>
      </w:pPr>
      <w:r>
        <w:t>Tombol hapus komponen model mobil</w:t>
      </w:r>
    </w:p>
    <w:p w14:paraId="752A7465" w14:textId="77777777" w:rsidR="00FE398F" w:rsidRDefault="00904514">
      <w:pPr>
        <w:pStyle w:val="BulletStyleNumber"/>
        <w:numPr>
          <w:ilvl w:val="0"/>
          <w:numId w:val="22"/>
        </w:numPr>
        <w:ind w:left="426" w:hanging="426"/>
      </w:pPr>
      <w:r>
        <w:t>Tombol hapus komponen tinggi mobil</w:t>
      </w:r>
    </w:p>
    <w:p w14:paraId="73CBFCE4" w14:textId="77777777" w:rsidR="00FE398F" w:rsidRDefault="00904514">
      <w:pPr>
        <w:pStyle w:val="BulletStyleNumber"/>
        <w:numPr>
          <w:ilvl w:val="0"/>
          <w:numId w:val="22"/>
        </w:numPr>
        <w:ind w:left="426" w:hanging="426"/>
      </w:pPr>
      <w:r>
        <w:t>Tombol hapus komponen departemen</w:t>
      </w:r>
    </w:p>
    <w:p w14:paraId="53465556" w14:textId="77777777" w:rsidR="00FE398F" w:rsidRDefault="00904514">
      <w:pPr>
        <w:pStyle w:val="BulletStyleNumber"/>
        <w:numPr>
          <w:ilvl w:val="0"/>
          <w:numId w:val="22"/>
        </w:numPr>
        <w:ind w:left="426" w:hanging="426"/>
      </w:pPr>
      <w:r>
        <w:t>Tombol hapus komponen stall</w:t>
      </w:r>
    </w:p>
    <w:p w14:paraId="706F4E0D" w14:textId="77777777" w:rsidR="00FE398F" w:rsidRDefault="00904514">
      <w:pPr>
        <w:pStyle w:val="BulletStyleNumber"/>
        <w:numPr>
          <w:ilvl w:val="0"/>
          <w:numId w:val="22"/>
        </w:numPr>
        <w:ind w:left="426" w:hanging="426"/>
      </w:pPr>
      <w:r>
        <w:t>Tombol hapus komponen stock</w:t>
      </w:r>
    </w:p>
    <w:p w14:paraId="61F41F2E" w14:textId="77777777" w:rsidR="00FE398F" w:rsidRDefault="00904514">
      <w:pPr>
        <w:pStyle w:val="BulletStyleNumber"/>
        <w:numPr>
          <w:ilvl w:val="0"/>
          <w:numId w:val="22"/>
        </w:numPr>
        <w:ind w:left="426" w:hanging="426"/>
      </w:pPr>
      <w:r>
        <w:t>Tombol tarik data kit</w:t>
      </w:r>
    </w:p>
    <w:p w14:paraId="665D4AA2" w14:textId="77777777" w:rsidR="00FE398F" w:rsidRDefault="00904514">
      <w:pPr>
        <w:pStyle w:val="BulletStyleNumber"/>
        <w:numPr>
          <w:ilvl w:val="0"/>
          <w:numId w:val="22"/>
        </w:numPr>
        <w:ind w:left="426" w:hanging="426"/>
      </w:pPr>
      <w:r>
        <w:t>Kolom generate kode kit</w:t>
      </w:r>
    </w:p>
    <w:p w14:paraId="1F9ABD6A" w14:textId="77777777" w:rsidR="00FE398F" w:rsidRDefault="00904514">
      <w:pPr>
        <w:pStyle w:val="BulletStyleNumber"/>
        <w:numPr>
          <w:ilvl w:val="0"/>
          <w:numId w:val="22"/>
        </w:numPr>
        <w:ind w:left="426" w:hanging="426"/>
      </w:pPr>
      <w:r>
        <w:t>Tombol generate kode kit</w:t>
      </w:r>
    </w:p>
    <w:p w14:paraId="4BFA6194" w14:textId="77777777" w:rsidR="00FE398F" w:rsidRDefault="00904514">
      <w:pPr>
        <w:pStyle w:val="BulletStyleNumber"/>
        <w:numPr>
          <w:ilvl w:val="0"/>
          <w:numId w:val="22"/>
        </w:numPr>
        <w:ind w:left="426" w:hanging="426"/>
      </w:pPr>
      <w:r>
        <w:t>Tombol hapus KIT</w:t>
      </w:r>
    </w:p>
    <w:p w14:paraId="6A441AD2" w14:textId="77777777" w:rsidR="00FE398F" w:rsidRDefault="00904514">
      <w:pPr>
        <w:pStyle w:val="BulletStyleNumber"/>
        <w:numPr>
          <w:ilvl w:val="0"/>
          <w:numId w:val="22"/>
        </w:numPr>
        <w:ind w:left="426" w:hanging="426"/>
      </w:pPr>
      <w:r>
        <w:t>Kolom site ID</w:t>
      </w:r>
    </w:p>
    <w:p w14:paraId="21823B44" w14:textId="77777777" w:rsidR="00FE398F" w:rsidRDefault="00904514">
      <w:pPr>
        <w:pStyle w:val="BulletStyleNumber"/>
        <w:numPr>
          <w:ilvl w:val="0"/>
          <w:numId w:val="22"/>
        </w:numPr>
        <w:ind w:left="426" w:hanging="426"/>
      </w:pPr>
      <w:r>
        <w:t>Kolom rak asal</w:t>
      </w:r>
    </w:p>
    <w:p w14:paraId="6BED5064" w14:textId="77777777" w:rsidR="00FE398F" w:rsidRDefault="00904514">
      <w:pPr>
        <w:pStyle w:val="BulletStyleNumber"/>
        <w:numPr>
          <w:ilvl w:val="0"/>
          <w:numId w:val="22"/>
        </w:numPr>
        <w:ind w:left="426" w:hanging="426"/>
      </w:pPr>
      <w:r>
        <w:lastRenderedPageBreak/>
        <w:t>Kolom rak tujuan</w:t>
      </w:r>
    </w:p>
    <w:p w14:paraId="2FACDD64" w14:textId="77777777" w:rsidR="00FE398F" w:rsidRDefault="00904514">
      <w:pPr>
        <w:pStyle w:val="BulletStyleNumber"/>
        <w:numPr>
          <w:ilvl w:val="0"/>
          <w:numId w:val="22"/>
        </w:numPr>
        <w:ind w:left="426" w:hanging="426"/>
      </w:pPr>
      <w:r>
        <w:t>Tombol tambah additional parameter</w:t>
      </w:r>
    </w:p>
    <w:p w14:paraId="6C8B804F" w14:textId="2A0E49E0" w:rsidR="004E1275" w:rsidRDefault="00904514" w:rsidP="00A54A7C">
      <w:pPr>
        <w:pStyle w:val="BulletStyleNumber"/>
        <w:numPr>
          <w:ilvl w:val="0"/>
          <w:numId w:val="22"/>
        </w:numPr>
        <w:ind w:left="426" w:hanging="426"/>
      </w:pPr>
      <w:r>
        <w:t>Tombol hapus additional parameter</w:t>
      </w:r>
    </w:p>
    <w:p w14:paraId="0134DCD0" w14:textId="77777777" w:rsidR="00A54A7C" w:rsidRPr="004E1275" w:rsidRDefault="00A54A7C" w:rsidP="00A54A7C">
      <w:pPr>
        <w:pStyle w:val="BulletStyleNumber"/>
        <w:numPr>
          <w:ilvl w:val="0"/>
          <w:numId w:val="0"/>
        </w:numPr>
        <w:ind w:left="426"/>
      </w:pPr>
    </w:p>
    <w:p w14:paraId="1EC470B3" w14:textId="30BE4DA8" w:rsidR="00904514" w:rsidRDefault="00904514" w:rsidP="00FE398F">
      <w:pPr>
        <w:pStyle w:val="Bulletstyle"/>
      </w:pPr>
      <w:r w:rsidRPr="00FE398F">
        <w:t>Halaman bawah tambah data master</w:t>
      </w:r>
    </w:p>
    <w:p w14:paraId="5034ED14" w14:textId="0C24D922" w:rsidR="00FE398F" w:rsidRDefault="00FE398F" w:rsidP="00FD2FA4">
      <w:pPr>
        <w:pStyle w:val="BulletParagraphwithoutindent"/>
      </w:pPr>
      <w:r>
        <w:t>Gambar 4.</w:t>
      </w:r>
      <w:r w:rsidR="00F71B56">
        <w:t>22</w:t>
      </w:r>
      <w:r>
        <w:t xml:space="preserve"> merupakan tampilan bawah dari halaman data master. Halaman tambah master merupakan halaman yang cukup panjang dikarenakan komponen dari kit yang ada tidak sedikit. Pada halaman ini terdapat tombol SIMPAN yang berguna untuk input data ke database master. </w:t>
      </w:r>
    </w:p>
    <w:p w14:paraId="1977E658" w14:textId="77777777" w:rsidR="00FE398F" w:rsidRDefault="00FE398F" w:rsidP="00FD2FA4">
      <w:pPr>
        <w:pStyle w:val="BulletParagraphwithoutindent"/>
      </w:pPr>
      <w:proofErr w:type="gramStart"/>
      <w:r>
        <w:t>Keterangan :</w:t>
      </w:r>
      <w:proofErr w:type="gramEnd"/>
    </w:p>
    <w:p w14:paraId="27CC7BC9" w14:textId="22058F26" w:rsidR="00FE398F" w:rsidRPr="001B6274" w:rsidRDefault="00FE398F">
      <w:pPr>
        <w:pStyle w:val="BulletStyleNumber"/>
        <w:numPr>
          <w:ilvl w:val="0"/>
          <w:numId w:val="24"/>
        </w:numPr>
        <w:ind w:left="850" w:hanging="425"/>
      </w:pPr>
      <w:r>
        <w:t>Tombol SIMPAN data master</w:t>
      </w:r>
    </w:p>
    <w:p w14:paraId="0FB5E593" w14:textId="77777777" w:rsidR="00FE398F" w:rsidRPr="00FE398F" w:rsidRDefault="00FE398F" w:rsidP="00FE398F">
      <w:pPr>
        <w:pStyle w:val="Bulletstyle"/>
        <w:numPr>
          <w:ilvl w:val="0"/>
          <w:numId w:val="0"/>
        </w:numPr>
        <w:ind w:left="425"/>
      </w:pPr>
    </w:p>
    <w:p w14:paraId="7124487C" w14:textId="77777777" w:rsidR="00904514" w:rsidRDefault="00904514" w:rsidP="00FD2FA4">
      <w:pPr>
        <w:pStyle w:val="Gambar"/>
      </w:pPr>
      <w:r>
        <w:drawing>
          <wp:inline distT="0" distB="0" distL="0" distR="0" wp14:anchorId="53194738" wp14:editId="0E28C95B">
            <wp:extent cx="3780000" cy="2122975"/>
            <wp:effectExtent l="19050" t="19050" r="11430" b="107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80000" cy="2122975"/>
                    </a:xfrm>
                    <a:prstGeom prst="rect">
                      <a:avLst/>
                    </a:prstGeom>
                    <a:noFill/>
                    <a:ln>
                      <a:solidFill>
                        <a:schemeClr val="bg2">
                          <a:lumMod val="75000"/>
                        </a:schemeClr>
                      </a:solidFill>
                    </a:ln>
                  </pic:spPr>
                </pic:pic>
              </a:graphicData>
            </a:graphic>
          </wp:inline>
        </w:drawing>
      </w:r>
    </w:p>
    <w:p w14:paraId="17FDA580" w14:textId="591E4823" w:rsidR="00904514" w:rsidRDefault="00904514" w:rsidP="00FD2FA4">
      <w:pPr>
        <w:pStyle w:val="GambarDesc"/>
      </w:pPr>
      <w:r w:rsidRPr="00F44B74">
        <w:t>Gambar 4.</w:t>
      </w:r>
      <w:r w:rsidR="00234D5C">
        <w:t>2</w:t>
      </w:r>
      <w:r w:rsidR="00124672">
        <w:t>2</w:t>
      </w:r>
      <w:r w:rsidRPr="00F44B74">
        <w:br/>
        <w:t>Halaman Bawah Tambah Data Master</w:t>
      </w:r>
    </w:p>
    <w:p w14:paraId="5DE9E660" w14:textId="77777777" w:rsidR="00952B4D" w:rsidRDefault="00952B4D" w:rsidP="00A54A7C">
      <w:pPr>
        <w:ind w:firstLine="0"/>
      </w:pPr>
    </w:p>
    <w:p w14:paraId="7F9B65EF" w14:textId="753F0942" w:rsidR="00904514" w:rsidRPr="00952B4D" w:rsidRDefault="00904514" w:rsidP="00952B4D">
      <w:pPr>
        <w:pStyle w:val="Bulletstyle"/>
      </w:pPr>
      <w:r>
        <w:t>Pop-up sukses generate kode kit</w:t>
      </w:r>
    </w:p>
    <w:p w14:paraId="07A279A3" w14:textId="4572FD6F" w:rsidR="00904514" w:rsidRDefault="00904514" w:rsidP="00FD2FA4">
      <w:pPr>
        <w:pStyle w:val="BulletParagraphwithoutindent"/>
      </w:pPr>
      <w:r>
        <w:t>Gambar 4.2</w:t>
      </w:r>
      <w:r w:rsidR="00E765C7">
        <w:t>3</w:t>
      </w:r>
      <w:r>
        <w:t xml:space="preserve"> merupakan gambar dari desain interface pop-up sukses generate data kode kit. Apabila pengguna ingin melakukan generate kode kit, pengguna bisa mengisi kolom kode kit lalu menekan tombol Generate pada halaman Tambah Data Master. Apabila data dari kode kit tersedia, maka muncul pop-up dengan pesan sukses generate kode kit yang dimasukkan. Terdapat sebuah tombol (OK) untuk menutup pop-up tersebut. </w:t>
      </w:r>
    </w:p>
    <w:p w14:paraId="7DDC3EB5" w14:textId="77777777" w:rsidR="00A91991" w:rsidRDefault="00A91991" w:rsidP="00FD2FA4">
      <w:pPr>
        <w:pStyle w:val="BulletParagraphwithoutindent"/>
      </w:pPr>
    </w:p>
    <w:p w14:paraId="71DC3B3D" w14:textId="77777777" w:rsidR="00A91991" w:rsidRDefault="00A91991" w:rsidP="00A91991">
      <w:pPr>
        <w:pStyle w:val="Gambar"/>
      </w:pPr>
      <w:r>
        <w:lastRenderedPageBreak/>
        <w:drawing>
          <wp:inline distT="0" distB="0" distL="0" distR="0" wp14:anchorId="2C6ABED9" wp14:editId="16284EF2">
            <wp:extent cx="3780000" cy="2038646"/>
            <wp:effectExtent l="19050" t="19050" r="11430"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80000" cy="2038646"/>
                    </a:xfrm>
                    <a:prstGeom prst="rect">
                      <a:avLst/>
                    </a:prstGeom>
                    <a:noFill/>
                    <a:ln>
                      <a:solidFill>
                        <a:schemeClr val="bg2">
                          <a:lumMod val="75000"/>
                        </a:schemeClr>
                      </a:solidFill>
                    </a:ln>
                  </pic:spPr>
                </pic:pic>
              </a:graphicData>
            </a:graphic>
          </wp:inline>
        </w:drawing>
      </w:r>
    </w:p>
    <w:p w14:paraId="28D99157" w14:textId="77777777" w:rsidR="00A91991" w:rsidRPr="00C544CF" w:rsidRDefault="00A91991" w:rsidP="00A91991">
      <w:pPr>
        <w:pStyle w:val="GambarDesc"/>
      </w:pPr>
      <w:r w:rsidRPr="00C544CF">
        <w:t>Gambar 4.2</w:t>
      </w:r>
      <w:r>
        <w:t>3</w:t>
      </w:r>
    </w:p>
    <w:p w14:paraId="3DA98BF3" w14:textId="77777777" w:rsidR="00A91991" w:rsidRDefault="00A91991" w:rsidP="00A91991">
      <w:pPr>
        <w:pStyle w:val="GambarDesc"/>
      </w:pPr>
      <w:r w:rsidRPr="00C544CF">
        <w:t>Pop-up sukses generate kode kit</w:t>
      </w:r>
    </w:p>
    <w:p w14:paraId="770A95A5" w14:textId="77777777" w:rsidR="00A91991" w:rsidRDefault="00A91991" w:rsidP="00FD2FA4">
      <w:pPr>
        <w:pStyle w:val="BulletParagraphwithoutindent"/>
      </w:pPr>
    </w:p>
    <w:p w14:paraId="7F2126C5" w14:textId="77777777" w:rsidR="00904514" w:rsidRDefault="00904514" w:rsidP="00FD2FA4">
      <w:pPr>
        <w:pStyle w:val="BulletParagraphwithoutindent"/>
      </w:pPr>
      <w:proofErr w:type="gramStart"/>
      <w:r>
        <w:t>Keterangan :</w:t>
      </w:r>
      <w:proofErr w:type="gramEnd"/>
      <w:r>
        <w:t xml:space="preserve"> </w:t>
      </w:r>
    </w:p>
    <w:p w14:paraId="35D95B7D" w14:textId="7DCEDA60" w:rsidR="00904514" w:rsidRDefault="00904514">
      <w:pPr>
        <w:pStyle w:val="BulletStyleNumber"/>
        <w:numPr>
          <w:ilvl w:val="0"/>
          <w:numId w:val="25"/>
        </w:numPr>
        <w:ind w:left="851" w:hanging="426"/>
      </w:pPr>
      <w:r>
        <w:t>Tombol OK (untuk menutup pop-up)</w:t>
      </w:r>
    </w:p>
    <w:p w14:paraId="6E979111" w14:textId="77777777" w:rsidR="00904514" w:rsidRDefault="00904514" w:rsidP="00904514">
      <w:pPr>
        <w:rPr>
          <w:rFonts w:cs="Times New Roman"/>
          <w:szCs w:val="24"/>
        </w:rPr>
      </w:pPr>
    </w:p>
    <w:p w14:paraId="47A51E07" w14:textId="36D479B5" w:rsidR="00904514" w:rsidRDefault="00904514" w:rsidP="000D2707">
      <w:pPr>
        <w:pStyle w:val="Bulletstyle"/>
      </w:pPr>
      <w:r>
        <w:t>Pop-up gagal generate kode kit</w:t>
      </w:r>
    </w:p>
    <w:p w14:paraId="19C6E362" w14:textId="77777777" w:rsidR="00A54A7C" w:rsidRDefault="00A54A7C" w:rsidP="00A54A7C">
      <w:pPr>
        <w:pStyle w:val="Gambar"/>
      </w:pPr>
      <w:r>
        <w:drawing>
          <wp:inline distT="0" distB="0" distL="0" distR="0" wp14:anchorId="76E9869D" wp14:editId="77DE20B4">
            <wp:extent cx="3780000" cy="2038646"/>
            <wp:effectExtent l="19050" t="19050" r="11430"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80000" cy="2038646"/>
                    </a:xfrm>
                    <a:prstGeom prst="rect">
                      <a:avLst/>
                    </a:prstGeom>
                    <a:noFill/>
                    <a:ln>
                      <a:solidFill>
                        <a:schemeClr val="bg2">
                          <a:lumMod val="75000"/>
                        </a:schemeClr>
                      </a:solidFill>
                    </a:ln>
                  </pic:spPr>
                </pic:pic>
              </a:graphicData>
            </a:graphic>
          </wp:inline>
        </w:drawing>
      </w:r>
    </w:p>
    <w:p w14:paraId="7E0DEA7C" w14:textId="77777777" w:rsidR="00A54A7C" w:rsidRDefault="00A54A7C" w:rsidP="00A54A7C">
      <w:pPr>
        <w:pStyle w:val="GambarDesc"/>
      </w:pPr>
      <w:r w:rsidRPr="00D74B8B">
        <w:t>Gambar 4.2</w:t>
      </w:r>
      <w:r>
        <w:t>4</w:t>
      </w:r>
      <w:r w:rsidRPr="00D74B8B">
        <w:br/>
        <w:t>Pop-up gagal generate kode kit</w:t>
      </w:r>
    </w:p>
    <w:p w14:paraId="104DF544" w14:textId="77777777" w:rsidR="00A54A7C" w:rsidRDefault="00A54A7C" w:rsidP="00A54A7C">
      <w:pPr>
        <w:pStyle w:val="Bulletstyle"/>
        <w:numPr>
          <w:ilvl w:val="0"/>
          <w:numId w:val="0"/>
        </w:numPr>
        <w:ind w:left="425"/>
      </w:pPr>
    </w:p>
    <w:p w14:paraId="247DDF44" w14:textId="271BD2DF" w:rsidR="00904514" w:rsidRPr="00360730" w:rsidRDefault="00904514" w:rsidP="000D2707">
      <w:pPr>
        <w:pStyle w:val="BulletParagraphMoreThan1"/>
      </w:pPr>
      <w:r w:rsidRPr="00360730">
        <w:t>Gambar 4.2</w:t>
      </w:r>
      <w:r w:rsidR="00C831AA">
        <w:t>4</w:t>
      </w:r>
      <w:r w:rsidRPr="00360730">
        <w:t xml:space="preserve"> merupakan gambar dari desain interface pop-up </w:t>
      </w:r>
      <w:r>
        <w:t>gagal</w:t>
      </w:r>
      <w:r w:rsidRPr="00360730">
        <w:t xml:space="preserve"> generate data kode kit. Apabila pengguna ingin melakukan generate kode kit, pengguna bisa mengisi kolom kode kit lalu menekan tombol Generate pada halaman Tambah Data Master. Apabila data dari kode kit </w:t>
      </w:r>
      <w:r>
        <w:t>sudah pernah dimasukkan atau tidak tersedia</w:t>
      </w:r>
      <w:r w:rsidRPr="00360730">
        <w:t xml:space="preserve">, maka muncul pop-up dengan pesan kode kit </w:t>
      </w:r>
      <w:r>
        <w:lastRenderedPageBreak/>
        <w:t>tidak ditemukan</w:t>
      </w:r>
      <w:r w:rsidRPr="00360730">
        <w:t xml:space="preserve">. Terdapat sebuah tombol (OK) untuk menutup pop-up tersebut. </w:t>
      </w:r>
    </w:p>
    <w:p w14:paraId="0BEAFCB0" w14:textId="77777777" w:rsidR="00904514" w:rsidRPr="00360730" w:rsidRDefault="00904514" w:rsidP="000D2707">
      <w:pPr>
        <w:pStyle w:val="BulletParagraphwithoutindent"/>
      </w:pPr>
      <w:proofErr w:type="gramStart"/>
      <w:r w:rsidRPr="00360730">
        <w:t>Keterangan :</w:t>
      </w:r>
      <w:proofErr w:type="gramEnd"/>
      <w:r w:rsidRPr="00360730">
        <w:t xml:space="preserve"> </w:t>
      </w:r>
    </w:p>
    <w:p w14:paraId="50EC9C44" w14:textId="28AB13E8" w:rsidR="00904514" w:rsidRDefault="00904514">
      <w:pPr>
        <w:pStyle w:val="BulletStyleNumber"/>
        <w:numPr>
          <w:ilvl w:val="0"/>
          <w:numId w:val="26"/>
        </w:numPr>
      </w:pPr>
      <w:r w:rsidRPr="00360730">
        <w:t>Tombol OK (untuk menutup pop-up)</w:t>
      </w:r>
    </w:p>
    <w:p w14:paraId="19300028" w14:textId="77777777" w:rsidR="00904514" w:rsidRPr="00D74B8B" w:rsidRDefault="00904514" w:rsidP="00904514">
      <w:pPr>
        <w:spacing w:line="240" w:lineRule="auto"/>
        <w:jc w:val="center"/>
        <w:rPr>
          <w:rFonts w:cs="Times New Roman"/>
          <w:b/>
          <w:bCs/>
          <w:szCs w:val="24"/>
        </w:rPr>
      </w:pPr>
    </w:p>
    <w:p w14:paraId="6182C4E3" w14:textId="77777777" w:rsidR="00904514" w:rsidRDefault="00904514">
      <w:pPr>
        <w:pStyle w:val="ListParagraph"/>
        <w:numPr>
          <w:ilvl w:val="0"/>
          <w:numId w:val="11"/>
        </w:numPr>
        <w:ind w:left="426" w:hanging="426"/>
        <w:rPr>
          <w:rFonts w:cs="Times New Roman"/>
          <w:szCs w:val="24"/>
        </w:rPr>
      </w:pPr>
      <w:r>
        <w:rPr>
          <w:rFonts w:cs="Times New Roman"/>
          <w:szCs w:val="24"/>
        </w:rPr>
        <w:t>Pop-up sukses menambahkan data master</w:t>
      </w:r>
    </w:p>
    <w:p w14:paraId="70C827CE" w14:textId="77777777" w:rsidR="00904514" w:rsidRDefault="00904514" w:rsidP="000D2707">
      <w:pPr>
        <w:pStyle w:val="BulletParagraphwithoutindent"/>
      </w:pPr>
      <w:r>
        <w:t xml:space="preserve">Gambar 4.22 merupakan tampilan dari pop-up apabila pengguna sukses menambahkan data master. Apabila pengguna menekan tombol simpan pada halaman Tambah Data Master dan data yang dimasukkan sudah benar, maka pop-up dengan pesan sukses akan muncul.  Pengguna bisa menutup pop-up dengan menekan tombol OK pada bagian bawah. </w:t>
      </w:r>
    </w:p>
    <w:p w14:paraId="49AC06E4" w14:textId="77777777" w:rsidR="00904514" w:rsidRDefault="00904514" w:rsidP="000D2707">
      <w:pPr>
        <w:pStyle w:val="BulletParagraphwithoutindent"/>
      </w:pPr>
      <w:proofErr w:type="gramStart"/>
      <w:r>
        <w:t>Keterangan :</w:t>
      </w:r>
      <w:proofErr w:type="gramEnd"/>
    </w:p>
    <w:p w14:paraId="679138CF" w14:textId="0F0E5D92" w:rsidR="00904514" w:rsidRDefault="00904514">
      <w:pPr>
        <w:pStyle w:val="BulletStyleNumber"/>
        <w:numPr>
          <w:ilvl w:val="0"/>
          <w:numId w:val="27"/>
        </w:numPr>
        <w:ind w:left="782" w:hanging="357"/>
      </w:pPr>
      <w:r>
        <w:t>Tombol (OK) untuk menutup pop-up</w:t>
      </w:r>
    </w:p>
    <w:p w14:paraId="493D5130" w14:textId="77777777" w:rsidR="00904514" w:rsidRDefault="00904514" w:rsidP="00904514">
      <w:pPr>
        <w:rPr>
          <w:rFonts w:cs="Times New Roman"/>
          <w:szCs w:val="24"/>
        </w:rPr>
      </w:pPr>
    </w:p>
    <w:p w14:paraId="50607F2B" w14:textId="77777777" w:rsidR="00904514" w:rsidRDefault="00904514" w:rsidP="000D2707">
      <w:pPr>
        <w:pStyle w:val="Gambar"/>
      </w:pPr>
      <w:r>
        <w:drawing>
          <wp:inline distT="0" distB="0" distL="0" distR="0" wp14:anchorId="0EB84C64" wp14:editId="49321270">
            <wp:extent cx="3691713" cy="2073389"/>
            <wp:effectExtent l="19050" t="19050" r="23495" b="222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700837" cy="2078513"/>
                    </a:xfrm>
                    <a:prstGeom prst="rect">
                      <a:avLst/>
                    </a:prstGeom>
                    <a:noFill/>
                    <a:ln>
                      <a:solidFill>
                        <a:schemeClr val="bg2">
                          <a:lumMod val="75000"/>
                        </a:schemeClr>
                      </a:solidFill>
                    </a:ln>
                  </pic:spPr>
                </pic:pic>
              </a:graphicData>
            </a:graphic>
          </wp:inline>
        </w:drawing>
      </w:r>
    </w:p>
    <w:p w14:paraId="20FB8192" w14:textId="6D6F002A" w:rsidR="00904514" w:rsidRDefault="00904514" w:rsidP="000D2707">
      <w:pPr>
        <w:pStyle w:val="GambarDesc"/>
      </w:pPr>
      <w:r w:rsidRPr="00766F26">
        <w:t>Gambar 4.2</w:t>
      </w:r>
      <w:r w:rsidR="001B32E6">
        <w:t>5</w:t>
      </w:r>
      <w:r w:rsidRPr="00766F26">
        <w:br/>
        <w:t>Pop-up sukses menambahkan data master</w:t>
      </w:r>
    </w:p>
    <w:p w14:paraId="6BA6758F" w14:textId="1C972301" w:rsidR="00904514" w:rsidRDefault="00904514" w:rsidP="00904514">
      <w:pPr>
        <w:rPr>
          <w:rFonts w:cs="Times New Roman"/>
          <w:szCs w:val="24"/>
        </w:rPr>
      </w:pPr>
    </w:p>
    <w:p w14:paraId="6D26970E" w14:textId="7C7DEF0A" w:rsidR="002B51FD" w:rsidRDefault="002B51FD" w:rsidP="00904514">
      <w:pPr>
        <w:rPr>
          <w:rFonts w:cs="Times New Roman"/>
          <w:szCs w:val="24"/>
        </w:rPr>
      </w:pPr>
    </w:p>
    <w:p w14:paraId="064855B0" w14:textId="77777777" w:rsidR="002B51FD" w:rsidRPr="00EB130F" w:rsidRDefault="002B51FD" w:rsidP="00904514">
      <w:pPr>
        <w:rPr>
          <w:rFonts w:cs="Times New Roman"/>
          <w:szCs w:val="24"/>
        </w:rPr>
      </w:pPr>
    </w:p>
    <w:p w14:paraId="6BF8DFA4" w14:textId="77777777" w:rsidR="00904514" w:rsidRDefault="00904514" w:rsidP="000D2707">
      <w:pPr>
        <w:pStyle w:val="Bulletstyle"/>
      </w:pPr>
      <w:r>
        <w:t>Pop-up gagal menambahkan data master</w:t>
      </w:r>
    </w:p>
    <w:p w14:paraId="45A8779C" w14:textId="1AE091E1" w:rsidR="00904514" w:rsidRPr="00F9509B" w:rsidRDefault="00904514" w:rsidP="000D2707">
      <w:pPr>
        <w:pStyle w:val="BulletParagraphwithoutindent"/>
      </w:pPr>
      <w:r w:rsidRPr="00F9509B">
        <w:t>Gambar 4.2</w:t>
      </w:r>
      <w:r w:rsidR="00504C1E">
        <w:t>5</w:t>
      </w:r>
      <w:r w:rsidRPr="00F9509B">
        <w:t xml:space="preserve"> merupakan tampilan dari pop-up apabila pengguna </w:t>
      </w:r>
      <w:proofErr w:type="gramStart"/>
      <w:r>
        <w:t xml:space="preserve">gagal </w:t>
      </w:r>
      <w:r w:rsidRPr="00F9509B">
        <w:t xml:space="preserve"> menambahkan</w:t>
      </w:r>
      <w:proofErr w:type="gramEnd"/>
      <w:r w:rsidRPr="00F9509B">
        <w:t xml:space="preserve"> data master. Apabila pengguna menekan tombol simpan pada halaman Tambah Data Master dan data yang dimasukkan</w:t>
      </w:r>
      <w:r>
        <w:t xml:space="preserve"> sudah pernah dimasukkan atau data yang dimasukkan tidak valid</w:t>
      </w:r>
      <w:r w:rsidRPr="00F9509B">
        <w:t xml:space="preserve">, maka pop-up dengan pesan </w:t>
      </w:r>
      <w:r>
        <w:lastRenderedPageBreak/>
        <w:t>gagal</w:t>
      </w:r>
      <w:r w:rsidRPr="00F9509B">
        <w:t xml:space="preserve"> akan muncul.  Pengguna bisa menutup pop-up dengan menekan tombol OK pada bagian bawah. </w:t>
      </w:r>
    </w:p>
    <w:p w14:paraId="6B017E33" w14:textId="77777777" w:rsidR="00904514" w:rsidRPr="00F9509B" w:rsidRDefault="00904514" w:rsidP="000D2707">
      <w:pPr>
        <w:pStyle w:val="BulletParagraphwithoutindent"/>
      </w:pPr>
      <w:proofErr w:type="gramStart"/>
      <w:r w:rsidRPr="00F9509B">
        <w:t>Keterangan :</w:t>
      </w:r>
      <w:proofErr w:type="gramEnd"/>
    </w:p>
    <w:p w14:paraId="33536543" w14:textId="188FEA5C" w:rsidR="00904514" w:rsidRDefault="00904514">
      <w:pPr>
        <w:pStyle w:val="BulletStyleNumber"/>
        <w:numPr>
          <w:ilvl w:val="0"/>
          <w:numId w:val="28"/>
        </w:numPr>
      </w:pPr>
      <w:r w:rsidRPr="00F9509B">
        <w:t>Tombol (OK) untuk menutup pop-up</w:t>
      </w:r>
    </w:p>
    <w:p w14:paraId="641E90F4" w14:textId="77777777" w:rsidR="00821BC9" w:rsidRDefault="00821BC9" w:rsidP="00821BC9">
      <w:pPr>
        <w:pStyle w:val="BulletStyleNumber"/>
        <w:numPr>
          <w:ilvl w:val="0"/>
          <w:numId w:val="0"/>
        </w:numPr>
        <w:ind w:left="360"/>
      </w:pPr>
    </w:p>
    <w:p w14:paraId="21608333" w14:textId="77777777" w:rsidR="00904514" w:rsidRDefault="00904514" w:rsidP="000D2707">
      <w:pPr>
        <w:pStyle w:val="Gambar"/>
      </w:pPr>
      <w:r>
        <w:drawing>
          <wp:inline distT="0" distB="0" distL="0" distR="0" wp14:anchorId="65EC6E03" wp14:editId="0A8B3335">
            <wp:extent cx="2915536" cy="1637463"/>
            <wp:effectExtent l="19050" t="19050" r="18415" b="203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42329" cy="1652511"/>
                    </a:xfrm>
                    <a:prstGeom prst="rect">
                      <a:avLst/>
                    </a:prstGeom>
                    <a:noFill/>
                    <a:ln>
                      <a:solidFill>
                        <a:schemeClr val="bg2">
                          <a:lumMod val="75000"/>
                        </a:schemeClr>
                      </a:solidFill>
                    </a:ln>
                  </pic:spPr>
                </pic:pic>
              </a:graphicData>
            </a:graphic>
          </wp:inline>
        </w:drawing>
      </w:r>
    </w:p>
    <w:p w14:paraId="0E95F66D" w14:textId="7AD76AEA" w:rsidR="00904514" w:rsidRPr="0075427C" w:rsidRDefault="00904514" w:rsidP="000D2707">
      <w:pPr>
        <w:pStyle w:val="GambarDesc"/>
      </w:pPr>
      <w:r w:rsidRPr="0075427C">
        <w:t>Gambar 4.2</w:t>
      </w:r>
      <w:r w:rsidR="0021208D">
        <w:t>6</w:t>
      </w:r>
    </w:p>
    <w:p w14:paraId="2A1B5E3C" w14:textId="77777777" w:rsidR="00904514" w:rsidRPr="0075427C" w:rsidRDefault="00904514" w:rsidP="000D2707">
      <w:pPr>
        <w:pStyle w:val="GambarDesc"/>
      </w:pPr>
      <w:r w:rsidRPr="0075427C">
        <w:t>Pop-up gagal menambahkan data master</w:t>
      </w:r>
    </w:p>
    <w:p w14:paraId="76FAE4D5" w14:textId="77777777" w:rsidR="00904514" w:rsidRPr="00895DE8" w:rsidRDefault="00904514" w:rsidP="00904514">
      <w:pPr>
        <w:rPr>
          <w:rFonts w:cs="Times New Roman"/>
          <w:szCs w:val="24"/>
        </w:rPr>
      </w:pPr>
    </w:p>
    <w:p w14:paraId="004821A1" w14:textId="21D3A4AD" w:rsidR="00A455E3" w:rsidRDefault="00A455E3">
      <w:pPr>
        <w:pStyle w:val="STTSJudulSubBab"/>
        <w:numPr>
          <w:ilvl w:val="3"/>
          <w:numId w:val="12"/>
        </w:numPr>
        <w:ind w:left="1004" w:hanging="1004"/>
      </w:pPr>
      <w:r>
        <w:t>Halaman Settings Account</w:t>
      </w:r>
    </w:p>
    <w:p w14:paraId="3D745C45" w14:textId="4E6ADC11" w:rsidR="00C30F34" w:rsidRDefault="00C30F34" w:rsidP="00C30F34">
      <w:r>
        <w:t xml:space="preserve">Pada subbab ini akan dijelaskan mengenai </w:t>
      </w:r>
      <w:r w:rsidR="00F5134A">
        <w:t xml:space="preserve">desain interface dari </w:t>
      </w:r>
      <w:r w:rsidR="0059309B">
        <w:t xml:space="preserve">halaman settings account pada aplikasi website PT. Adiputro Wirasejati. </w:t>
      </w:r>
      <w:r w:rsidR="00665708">
        <w:t xml:space="preserve">Pada halaman ini akan terdiri dari seluruh data user yang ada di aplikasi website PT. Adiputro Wirasejati. </w:t>
      </w:r>
      <w:r w:rsidR="0095502F">
        <w:t xml:space="preserve">Seorang Super Admin dapat mengubah detail, menghapus, dan mengubah status dari setiap user yang ada. </w:t>
      </w:r>
      <w:r w:rsidR="00774DB4">
        <w:t xml:space="preserve">Pada halaman ini </w:t>
      </w:r>
      <w:r w:rsidR="005F4D77">
        <w:t xml:space="preserve">Super Admin juga dapat mengakses halaman register untuk meregistrasikan pengguna baru. </w:t>
      </w:r>
    </w:p>
    <w:p w14:paraId="74894E57" w14:textId="566A6F9B" w:rsidR="00C851B2" w:rsidRDefault="00C851B2" w:rsidP="00C851B2">
      <w:pPr>
        <w:ind w:firstLine="0"/>
      </w:pPr>
      <w:proofErr w:type="gramStart"/>
      <w:r>
        <w:t>Keterangan :</w:t>
      </w:r>
      <w:proofErr w:type="gramEnd"/>
      <w:r>
        <w:t xml:space="preserve"> </w:t>
      </w:r>
    </w:p>
    <w:p w14:paraId="4C487A07" w14:textId="311CC829" w:rsidR="00C851B2" w:rsidRDefault="00C851B2" w:rsidP="00C851B2">
      <w:pPr>
        <w:ind w:firstLine="0"/>
      </w:pPr>
      <w:proofErr w:type="gramStart"/>
      <w:r>
        <w:t>1 :</w:t>
      </w:r>
      <w:proofErr w:type="gramEnd"/>
      <w:r>
        <w:t xml:space="preserve"> </w:t>
      </w:r>
      <w:r w:rsidR="000A2553">
        <w:t>Bar navigasi untuk akses halaman settings account</w:t>
      </w:r>
    </w:p>
    <w:p w14:paraId="38378A1D" w14:textId="0415A7E0" w:rsidR="000A2553" w:rsidRDefault="000A2553" w:rsidP="00C851B2">
      <w:pPr>
        <w:ind w:firstLine="0"/>
      </w:pPr>
      <w:proofErr w:type="gramStart"/>
      <w:r>
        <w:t>2 :</w:t>
      </w:r>
      <w:proofErr w:type="gramEnd"/>
      <w:r>
        <w:t xml:space="preserve"> Bar navigasi untuk akses halaman </w:t>
      </w:r>
      <w:r w:rsidR="00AD7BFE">
        <w:t>settings departemen</w:t>
      </w:r>
    </w:p>
    <w:p w14:paraId="4DD5F758" w14:textId="31639E1F" w:rsidR="00AD7BFE" w:rsidRDefault="00AD7BFE" w:rsidP="00C851B2">
      <w:pPr>
        <w:ind w:firstLine="0"/>
      </w:pPr>
      <w:proofErr w:type="gramStart"/>
      <w:r>
        <w:t>3 :</w:t>
      </w:r>
      <w:proofErr w:type="gramEnd"/>
      <w:r>
        <w:t xml:space="preserve"> Bar navigasi untuk akses halaman settings stall</w:t>
      </w:r>
    </w:p>
    <w:p w14:paraId="55B5E001" w14:textId="33A563E5" w:rsidR="00AD7BFE" w:rsidRDefault="00AD7BFE" w:rsidP="00C851B2">
      <w:pPr>
        <w:ind w:firstLine="0"/>
      </w:pPr>
      <w:r>
        <w:t xml:space="preserve">4: </w:t>
      </w:r>
      <w:r w:rsidR="003E2168">
        <w:t>Tombol untuk akses halaman register account</w:t>
      </w:r>
    </w:p>
    <w:p w14:paraId="6738110E" w14:textId="7CC64EA0" w:rsidR="003E2168" w:rsidRDefault="003E2168" w:rsidP="00C851B2">
      <w:pPr>
        <w:ind w:firstLine="0"/>
      </w:pPr>
      <w:proofErr w:type="gramStart"/>
      <w:r>
        <w:t>5 :</w:t>
      </w:r>
      <w:proofErr w:type="gramEnd"/>
      <w:r>
        <w:t xml:space="preserve"> Tombol untuk mengubah detail user</w:t>
      </w:r>
    </w:p>
    <w:p w14:paraId="1B386BF3" w14:textId="7E500D95" w:rsidR="003E2168" w:rsidRDefault="003E2168" w:rsidP="00C851B2">
      <w:pPr>
        <w:ind w:firstLine="0"/>
      </w:pPr>
      <w:proofErr w:type="gramStart"/>
      <w:r>
        <w:t>6 :</w:t>
      </w:r>
      <w:proofErr w:type="gramEnd"/>
      <w:r>
        <w:t xml:space="preserve"> Tombol untuk menghapus user</w:t>
      </w:r>
    </w:p>
    <w:p w14:paraId="1D7EFF1F" w14:textId="770F7519" w:rsidR="003A60D6" w:rsidRDefault="004724C9" w:rsidP="00C851B2">
      <w:pPr>
        <w:ind w:firstLine="0"/>
      </w:pPr>
      <w:proofErr w:type="gramStart"/>
      <w:r>
        <w:t>7 :</w:t>
      </w:r>
      <w:proofErr w:type="gramEnd"/>
      <w:r>
        <w:t xml:space="preserve"> </w:t>
      </w:r>
      <w:r w:rsidR="00917D1F">
        <w:t>Tombol toggle untuk mengaktif atau menonaktifkan user</w:t>
      </w:r>
    </w:p>
    <w:p w14:paraId="270C290F" w14:textId="77777777" w:rsidR="00821BC9" w:rsidRDefault="00821BC9" w:rsidP="00C851B2">
      <w:pPr>
        <w:ind w:firstLine="0"/>
      </w:pPr>
    </w:p>
    <w:p w14:paraId="65F5CEA9" w14:textId="5A38A4E0" w:rsidR="00500251" w:rsidRDefault="00500251" w:rsidP="0075147D">
      <w:pPr>
        <w:pStyle w:val="Gambar"/>
      </w:pPr>
      <w:r>
        <w:lastRenderedPageBreak/>
        <w:drawing>
          <wp:inline distT="0" distB="0" distL="0" distR="0" wp14:anchorId="4B930025" wp14:editId="7D3F04EB">
            <wp:extent cx="2862374" cy="1618178"/>
            <wp:effectExtent l="19050" t="19050" r="14605" b="203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87921" cy="1632620"/>
                    </a:xfrm>
                    <a:prstGeom prst="rect">
                      <a:avLst/>
                    </a:prstGeom>
                    <a:noFill/>
                    <a:ln>
                      <a:solidFill>
                        <a:schemeClr val="bg2">
                          <a:lumMod val="75000"/>
                        </a:schemeClr>
                      </a:solidFill>
                    </a:ln>
                  </pic:spPr>
                </pic:pic>
              </a:graphicData>
            </a:graphic>
          </wp:inline>
        </w:drawing>
      </w:r>
    </w:p>
    <w:p w14:paraId="668562EE" w14:textId="211049E1" w:rsidR="00975B9F" w:rsidRPr="0075427C" w:rsidRDefault="00975B9F" w:rsidP="00975B9F">
      <w:pPr>
        <w:pStyle w:val="GambarDesc"/>
      </w:pPr>
      <w:r w:rsidRPr="0075427C">
        <w:t>Gambar 4.2</w:t>
      </w:r>
      <w:r w:rsidR="008C6976">
        <w:t>7</w:t>
      </w:r>
    </w:p>
    <w:p w14:paraId="26312BB7" w14:textId="3AAD7E1E" w:rsidR="00975B9F" w:rsidRPr="0075427C" w:rsidRDefault="008705A4" w:rsidP="00975B9F">
      <w:pPr>
        <w:pStyle w:val="GambarDesc"/>
      </w:pPr>
      <w:r>
        <w:t>Halaman settings account</w:t>
      </w:r>
      <w:r w:rsidR="00975B9F" w:rsidRPr="0075427C">
        <w:t xml:space="preserve"> </w:t>
      </w:r>
    </w:p>
    <w:p w14:paraId="4A1A1ADD" w14:textId="77777777" w:rsidR="00975B9F" w:rsidRDefault="00975B9F" w:rsidP="00500251">
      <w:pPr>
        <w:ind w:firstLine="0"/>
        <w:jc w:val="center"/>
      </w:pPr>
    </w:p>
    <w:p w14:paraId="3BC22BCA" w14:textId="2E6C5E83" w:rsidR="00BB533B" w:rsidRDefault="00BB533B" w:rsidP="00BB533B">
      <w:pPr>
        <w:pStyle w:val="Bulletstyle"/>
      </w:pPr>
      <w:r>
        <w:t>Pop-up gagal menambahkan data master</w:t>
      </w:r>
    </w:p>
    <w:p w14:paraId="221CA38B" w14:textId="675052B4" w:rsidR="00A455E3" w:rsidRDefault="00BB533B" w:rsidP="008E2A91">
      <w:pPr>
        <w:pStyle w:val="BulletParagraphwithoutindent"/>
      </w:pPr>
      <w:r>
        <w:t>Gambar 4.2</w:t>
      </w:r>
      <w:r w:rsidR="00270E66">
        <w:t>8</w:t>
      </w:r>
      <w:r>
        <w:t xml:space="preserve"> </w:t>
      </w:r>
      <w:r w:rsidR="008E2A91">
        <w:t xml:space="preserve">merupakan tampilan dari desain interface pop-up saat Super Admin akan menghapus </w:t>
      </w:r>
      <w:r w:rsidR="008B6443">
        <w:t xml:space="preserve">user. </w:t>
      </w:r>
      <w:r w:rsidR="00A26089">
        <w:t xml:space="preserve">Pop-up tersebut akan muncul ketika Super Admin menekan tombol Delete. </w:t>
      </w:r>
      <w:r w:rsidR="002C2FA6">
        <w:t>Apabila Super Admin sudah yakin untuk menghapus user yang bersangkutan, makan dapat menekan tombol OK. Apabila Super Admin ingin membatalkan penghapus</w:t>
      </w:r>
      <w:r w:rsidR="00513AE1">
        <w:t>an user yang bersangkutan, Super Admin dapat menekan tombol</w:t>
      </w:r>
      <w:r w:rsidR="00443598">
        <w:t xml:space="preserve"> Cancel. </w:t>
      </w:r>
    </w:p>
    <w:p w14:paraId="024FB2FD" w14:textId="528E4E02" w:rsidR="007D3302" w:rsidRDefault="007D3302" w:rsidP="008E2A91">
      <w:pPr>
        <w:pStyle w:val="BulletParagraphwithoutindent"/>
      </w:pPr>
      <w:proofErr w:type="gramStart"/>
      <w:r>
        <w:t>Keterangan :</w:t>
      </w:r>
      <w:proofErr w:type="gramEnd"/>
    </w:p>
    <w:p w14:paraId="3853834F" w14:textId="43794B63" w:rsidR="007D3302" w:rsidRDefault="007D3302" w:rsidP="008E2A91">
      <w:pPr>
        <w:pStyle w:val="BulletParagraphwithoutindent"/>
      </w:pPr>
      <w:proofErr w:type="gramStart"/>
      <w:r>
        <w:t>1 :</w:t>
      </w:r>
      <w:proofErr w:type="gramEnd"/>
      <w:r>
        <w:t xml:space="preserve"> Tombol Cancel untuk membatalkan penghapusan</w:t>
      </w:r>
    </w:p>
    <w:p w14:paraId="0E7AA4F3" w14:textId="3158DA44" w:rsidR="00BB533B" w:rsidRDefault="007D3302" w:rsidP="00D53C6E">
      <w:pPr>
        <w:pStyle w:val="BulletParagraphwithoutindent"/>
      </w:pPr>
      <w:proofErr w:type="gramStart"/>
      <w:r>
        <w:t>2 :</w:t>
      </w:r>
      <w:proofErr w:type="gramEnd"/>
      <w:r>
        <w:t xml:space="preserve"> </w:t>
      </w:r>
      <w:r w:rsidR="008D4C98">
        <w:t>Tombol OK untuk mengkonfirmasi penghapusan</w:t>
      </w:r>
    </w:p>
    <w:p w14:paraId="38BA2205" w14:textId="77777777" w:rsidR="00A502C3" w:rsidRDefault="00A502C3" w:rsidP="00D53C6E">
      <w:pPr>
        <w:pStyle w:val="BulletParagraphwithoutindent"/>
      </w:pPr>
    </w:p>
    <w:p w14:paraId="5E7A29C9" w14:textId="22579152" w:rsidR="00BB533B" w:rsidRDefault="00BB533B" w:rsidP="00CA78A9">
      <w:pPr>
        <w:pStyle w:val="Gambar"/>
      </w:pPr>
      <w:r>
        <w:drawing>
          <wp:inline distT="0" distB="0" distL="0" distR="0" wp14:anchorId="0FDDEC39" wp14:editId="60557B09">
            <wp:extent cx="2713518" cy="1534025"/>
            <wp:effectExtent l="19050" t="19050" r="10795"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45807" cy="1552279"/>
                    </a:xfrm>
                    <a:prstGeom prst="rect">
                      <a:avLst/>
                    </a:prstGeom>
                    <a:noFill/>
                    <a:ln>
                      <a:solidFill>
                        <a:schemeClr val="bg2">
                          <a:lumMod val="75000"/>
                        </a:schemeClr>
                      </a:solidFill>
                    </a:ln>
                  </pic:spPr>
                </pic:pic>
              </a:graphicData>
            </a:graphic>
          </wp:inline>
        </w:drawing>
      </w:r>
    </w:p>
    <w:p w14:paraId="776C6301" w14:textId="43B8F7EB" w:rsidR="00E070FB" w:rsidRPr="0075427C" w:rsidRDefault="00E070FB" w:rsidP="00E070FB">
      <w:pPr>
        <w:pStyle w:val="GambarDesc"/>
      </w:pPr>
      <w:r w:rsidRPr="0075427C">
        <w:t>Gambar 4.2</w:t>
      </w:r>
      <w:r w:rsidR="00530417">
        <w:t>8</w:t>
      </w:r>
    </w:p>
    <w:p w14:paraId="31B17582" w14:textId="2D040871" w:rsidR="00635C49" w:rsidRDefault="005B6661" w:rsidP="00CF46CC">
      <w:pPr>
        <w:pStyle w:val="GambarDesc"/>
      </w:pPr>
      <w:r>
        <w:t xml:space="preserve">Pop-up </w:t>
      </w:r>
      <w:r w:rsidR="00710C32">
        <w:t>hapus user</w:t>
      </w:r>
      <w:r w:rsidR="00E070FB">
        <w:t xml:space="preserve"> </w:t>
      </w:r>
    </w:p>
    <w:p w14:paraId="430BCF0F" w14:textId="0FF1AD92" w:rsidR="00635C49" w:rsidRDefault="00635C49">
      <w:pPr>
        <w:pStyle w:val="STTSJudulSubBab"/>
        <w:numPr>
          <w:ilvl w:val="3"/>
          <w:numId w:val="12"/>
        </w:numPr>
        <w:ind w:left="1004" w:hanging="1004"/>
      </w:pPr>
      <w:r>
        <w:t>Halaman Edit User</w:t>
      </w:r>
    </w:p>
    <w:p w14:paraId="2F55A85B" w14:textId="29C46FA7" w:rsidR="008B5820" w:rsidRDefault="001A55F7" w:rsidP="001A55F7">
      <w:r>
        <w:t>Pada subbab ini akan dijelaskan mengenai desain interface dari halaman edit user</w:t>
      </w:r>
      <w:r w:rsidR="00A53331">
        <w:t xml:space="preserve"> pada aplikasi website PT. Adiputro Wirasejati</w:t>
      </w:r>
      <w:r>
        <w:t xml:space="preserve">. </w:t>
      </w:r>
      <w:r w:rsidR="00A53331">
        <w:t xml:space="preserve">Halaman ini berguna untuk mengubah detail dari user yang ada pada </w:t>
      </w:r>
      <w:r w:rsidR="002D352D">
        <w:t>aplikasi website PT. Adiputro Wirasejati.</w:t>
      </w:r>
      <w:r w:rsidR="00757C7C">
        <w:t xml:space="preserve"> </w:t>
      </w:r>
      <w:r w:rsidR="00757C7C">
        <w:lastRenderedPageBreak/>
        <w:t>Pada halaman ini akan tertera seluruh informasi mengenai detail dari user yang bersangkutan.</w:t>
      </w:r>
      <w:r w:rsidR="006876E0">
        <w:t xml:space="preserve"> Informasi yang tersedia adalah username, nama lengkap,</w:t>
      </w:r>
      <w:r w:rsidR="002C4D0A">
        <w:t xml:space="preserve"> password, departemen, dan role dari user yang bersangkutan.</w:t>
      </w:r>
      <w:r w:rsidR="00757C7C">
        <w:t xml:space="preserve"> </w:t>
      </w:r>
      <w:r w:rsidR="00C340DF">
        <w:t>Apabila ingin mengubah detail tersebut, pengguna dapat menekan tombol Edit User.</w:t>
      </w:r>
      <w:r w:rsidR="008B2FFF">
        <w:t xml:space="preserve"> Maka pop-up edit user akan muncul untuk mengubah detail dari user. </w:t>
      </w:r>
    </w:p>
    <w:p w14:paraId="2C7631C4" w14:textId="1D53D866" w:rsidR="001A55F7" w:rsidRDefault="008B5820" w:rsidP="008B5820">
      <w:pPr>
        <w:ind w:firstLine="0"/>
      </w:pPr>
      <w:proofErr w:type="gramStart"/>
      <w:r>
        <w:t>Keterangan :</w:t>
      </w:r>
      <w:proofErr w:type="gramEnd"/>
      <w:r>
        <w:t xml:space="preserve"> </w:t>
      </w:r>
    </w:p>
    <w:p w14:paraId="34A17F8C" w14:textId="7A0BCEF2" w:rsidR="008B5820" w:rsidRDefault="00916CFB" w:rsidP="008B5820">
      <w:pPr>
        <w:ind w:firstLine="0"/>
      </w:pPr>
      <w:proofErr w:type="gramStart"/>
      <w:r>
        <w:t>1 :</w:t>
      </w:r>
      <w:proofErr w:type="gramEnd"/>
      <w:r>
        <w:t xml:space="preserve"> Tombol Edit User</w:t>
      </w:r>
    </w:p>
    <w:p w14:paraId="320F0F07" w14:textId="03CAC1C8" w:rsidR="00AE29D1" w:rsidRDefault="00AE29D1" w:rsidP="008B5820">
      <w:pPr>
        <w:ind w:firstLine="0"/>
      </w:pPr>
      <w:proofErr w:type="gramStart"/>
      <w:r>
        <w:t>2 :</w:t>
      </w:r>
      <w:proofErr w:type="gramEnd"/>
      <w:r>
        <w:t xml:space="preserve"> Informasi </w:t>
      </w:r>
      <w:r w:rsidR="007C10CD">
        <w:t>s</w:t>
      </w:r>
      <w:r>
        <w:t>ocial media dari user</w:t>
      </w:r>
    </w:p>
    <w:p w14:paraId="348856AA" w14:textId="7BA1CD34" w:rsidR="00CB035E" w:rsidRDefault="00C46F81" w:rsidP="008B5820">
      <w:pPr>
        <w:ind w:firstLine="0"/>
      </w:pPr>
      <w:proofErr w:type="gramStart"/>
      <w:r>
        <w:t>3 :</w:t>
      </w:r>
      <w:proofErr w:type="gramEnd"/>
      <w:r>
        <w:t xml:space="preserve"> Informasi detail dari user</w:t>
      </w:r>
    </w:p>
    <w:p w14:paraId="094A2F1E" w14:textId="77777777" w:rsidR="0057673E" w:rsidRDefault="0057673E" w:rsidP="008B5820">
      <w:pPr>
        <w:ind w:firstLine="0"/>
      </w:pPr>
    </w:p>
    <w:p w14:paraId="52AB30A1" w14:textId="4CE8B11B" w:rsidR="006D2AF3" w:rsidRDefault="006D2AF3" w:rsidP="006D2AF3">
      <w:pPr>
        <w:pStyle w:val="Gambar"/>
      </w:pPr>
      <w:r>
        <w:drawing>
          <wp:inline distT="0" distB="0" distL="0" distR="0" wp14:anchorId="04D6486D" wp14:editId="092C88B6">
            <wp:extent cx="3780000" cy="1585561"/>
            <wp:effectExtent l="19050" t="19050" r="11430" b="15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780000" cy="1585561"/>
                    </a:xfrm>
                    <a:prstGeom prst="rect">
                      <a:avLst/>
                    </a:prstGeom>
                    <a:noFill/>
                    <a:ln>
                      <a:solidFill>
                        <a:schemeClr val="bg2">
                          <a:lumMod val="75000"/>
                        </a:schemeClr>
                      </a:solidFill>
                    </a:ln>
                  </pic:spPr>
                </pic:pic>
              </a:graphicData>
            </a:graphic>
          </wp:inline>
        </w:drawing>
      </w:r>
    </w:p>
    <w:p w14:paraId="15DF2A69" w14:textId="023BE32E" w:rsidR="00CA78A9" w:rsidRDefault="00D9773F" w:rsidP="00D9773F">
      <w:pPr>
        <w:pStyle w:val="GambarDesc"/>
      </w:pPr>
      <w:r>
        <w:t>Gambar 4.2</w:t>
      </w:r>
      <w:r w:rsidR="0096768D">
        <w:t>9</w:t>
      </w:r>
    </w:p>
    <w:p w14:paraId="045A4B45" w14:textId="6A8A94D3" w:rsidR="00763DF0" w:rsidRDefault="00763DF0" w:rsidP="00D9773F">
      <w:pPr>
        <w:pStyle w:val="GambarDesc"/>
      </w:pPr>
      <w:r>
        <w:t>Halaman Edit User</w:t>
      </w:r>
    </w:p>
    <w:p w14:paraId="617C427C" w14:textId="77777777" w:rsidR="00821BC9" w:rsidRPr="00D9773F" w:rsidRDefault="00821BC9" w:rsidP="00C8115E"/>
    <w:p w14:paraId="48D2ED66" w14:textId="4DDA50C7" w:rsidR="007374FE" w:rsidRDefault="007374FE" w:rsidP="007374FE">
      <w:pPr>
        <w:pStyle w:val="Bulletstyle"/>
      </w:pPr>
      <w:r>
        <w:t>Pop-up edit user</w:t>
      </w:r>
    </w:p>
    <w:p w14:paraId="1D025E38" w14:textId="5FA95BD3" w:rsidR="00F02607" w:rsidRDefault="00F02607" w:rsidP="00F02607">
      <w:pPr>
        <w:pStyle w:val="BulletParagraphwithoutindent"/>
      </w:pPr>
      <w:r>
        <w:t>Gambar 4.</w:t>
      </w:r>
      <w:r w:rsidR="00917E45">
        <w:t>30</w:t>
      </w:r>
      <w:r>
        <w:t xml:space="preserve"> merupakan tampilan desain interface dari pop-up edit user pada halaman Edit User. </w:t>
      </w:r>
      <w:r w:rsidR="006C51A8">
        <w:t xml:space="preserve">Pop-up ini akan muncul setelah pengguna menekan tombol Edit User pada halaman Edit User. </w:t>
      </w:r>
      <w:r w:rsidR="0011190C">
        <w:t xml:space="preserve">Pada halaman ini akan tersedia kolom username, nama lengkap, password, drop-down option departemen, dan drop-down option role user yang dapat diubah isinya. </w:t>
      </w:r>
      <w:r w:rsidR="006E3843">
        <w:t>Setelah selesai mengubah detail dari user yang bersangkutan, pengguna dapat menekan tombol Save untuk menyimpan perubahan.</w:t>
      </w:r>
    </w:p>
    <w:p w14:paraId="7C853875" w14:textId="433FC389" w:rsidR="008D7232" w:rsidRDefault="008D7232" w:rsidP="00F02607">
      <w:pPr>
        <w:pStyle w:val="BulletParagraphwithoutindent"/>
      </w:pPr>
      <w:proofErr w:type="gramStart"/>
      <w:r>
        <w:t>Keterangan :</w:t>
      </w:r>
      <w:proofErr w:type="gramEnd"/>
      <w:r>
        <w:t xml:space="preserve"> </w:t>
      </w:r>
    </w:p>
    <w:p w14:paraId="003D2429" w14:textId="3D53E7A0" w:rsidR="008D7232" w:rsidRDefault="008D7232" w:rsidP="00F02607">
      <w:pPr>
        <w:pStyle w:val="BulletParagraphwithoutindent"/>
      </w:pPr>
      <w:proofErr w:type="gramStart"/>
      <w:r>
        <w:t>1 :</w:t>
      </w:r>
      <w:proofErr w:type="gramEnd"/>
      <w:r>
        <w:t xml:space="preserve"> </w:t>
      </w:r>
      <w:r w:rsidR="00FE221E">
        <w:t>Kolom username</w:t>
      </w:r>
    </w:p>
    <w:p w14:paraId="56E9B526" w14:textId="0FEADCBB" w:rsidR="00FE221E" w:rsidRDefault="00FE221E" w:rsidP="00F02607">
      <w:pPr>
        <w:pStyle w:val="BulletParagraphwithoutindent"/>
      </w:pPr>
      <w:proofErr w:type="gramStart"/>
      <w:r>
        <w:t>2 :</w:t>
      </w:r>
      <w:proofErr w:type="gramEnd"/>
      <w:r>
        <w:t xml:space="preserve"> Kolom nama lengkap</w:t>
      </w:r>
    </w:p>
    <w:p w14:paraId="4022AD0D" w14:textId="768548B8" w:rsidR="00FE221E" w:rsidRDefault="00FE221E" w:rsidP="00F02607">
      <w:pPr>
        <w:pStyle w:val="BulletParagraphwithoutindent"/>
      </w:pPr>
      <w:proofErr w:type="gramStart"/>
      <w:r>
        <w:t>3 :</w:t>
      </w:r>
      <w:proofErr w:type="gramEnd"/>
      <w:r>
        <w:t xml:space="preserve"> Kolom password</w:t>
      </w:r>
    </w:p>
    <w:p w14:paraId="7243A5FD" w14:textId="4B6EE707" w:rsidR="00FE221E" w:rsidRDefault="00FE221E" w:rsidP="00F02607">
      <w:pPr>
        <w:pStyle w:val="BulletParagraphwithoutindent"/>
      </w:pPr>
      <w:proofErr w:type="gramStart"/>
      <w:r>
        <w:lastRenderedPageBreak/>
        <w:t>4 :</w:t>
      </w:r>
      <w:proofErr w:type="gramEnd"/>
      <w:r>
        <w:t xml:space="preserve"> Drop-down option departemen</w:t>
      </w:r>
    </w:p>
    <w:p w14:paraId="78A1D427" w14:textId="39EA95D6" w:rsidR="00FE221E" w:rsidRDefault="00FE221E" w:rsidP="00F02607">
      <w:pPr>
        <w:pStyle w:val="BulletParagraphwithoutindent"/>
      </w:pPr>
      <w:proofErr w:type="gramStart"/>
      <w:r>
        <w:t>5</w:t>
      </w:r>
      <w:r w:rsidR="00BA3292">
        <w:t xml:space="preserve"> </w:t>
      </w:r>
      <w:r>
        <w:t>:</w:t>
      </w:r>
      <w:proofErr w:type="gramEnd"/>
      <w:r>
        <w:t xml:space="preserve"> </w:t>
      </w:r>
      <w:r w:rsidR="00BA3292">
        <w:t>Drop</w:t>
      </w:r>
      <w:r w:rsidR="006107A9">
        <w:t>-down option role</w:t>
      </w:r>
    </w:p>
    <w:p w14:paraId="0377E040" w14:textId="77777777" w:rsidR="007D46ED" w:rsidRDefault="007D46ED" w:rsidP="00F02607">
      <w:pPr>
        <w:pStyle w:val="BulletParagraphwithoutindent"/>
      </w:pPr>
      <w:proofErr w:type="gramStart"/>
      <w:r>
        <w:t>6 :</w:t>
      </w:r>
      <w:proofErr w:type="gramEnd"/>
      <w:r>
        <w:t xml:space="preserve"> Tombol cancel untuk membatalkan edit user</w:t>
      </w:r>
    </w:p>
    <w:p w14:paraId="77831246" w14:textId="225206D9" w:rsidR="007D46ED" w:rsidRDefault="007D46ED" w:rsidP="00F02607">
      <w:pPr>
        <w:pStyle w:val="BulletParagraphwithoutindent"/>
      </w:pPr>
      <w:proofErr w:type="gramStart"/>
      <w:r>
        <w:t>7 :</w:t>
      </w:r>
      <w:proofErr w:type="gramEnd"/>
      <w:r>
        <w:t xml:space="preserve"> Tombol save untuk menyimpan perubahan detail user </w:t>
      </w:r>
    </w:p>
    <w:p w14:paraId="3FDD75AB" w14:textId="77777777" w:rsidR="00ED2F60" w:rsidRDefault="00ED2F60" w:rsidP="00F02607">
      <w:pPr>
        <w:pStyle w:val="BulletParagraphwithoutindent"/>
      </w:pPr>
    </w:p>
    <w:p w14:paraId="7C086EAB" w14:textId="401DB658" w:rsidR="00821BC9" w:rsidRPr="00FE221E" w:rsidRDefault="00947863" w:rsidP="00947863">
      <w:pPr>
        <w:pStyle w:val="Gambar"/>
        <w:rPr>
          <w:u w:val="double"/>
        </w:rPr>
      </w:pPr>
      <w:r>
        <w:drawing>
          <wp:inline distT="0" distB="0" distL="0" distR="0" wp14:anchorId="4EE91543" wp14:editId="693F8936">
            <wp:extent cx="2857500" cy="1617411"/>
            <wp:effectExtent l="19050" t="19050" r="19050" b="209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00355" cy="1641668"/>
                    </a:xfrm>
                    <a:prstGeom prst="rect">
                      <a:avLst/>
                    </a:prstGeom>
                    <a:noFill/>
                    <a:ln>
                      <a:solidFill>
                        <a:schemeClr val="bg2">
                          <a:lumMod val="75000"/>
                        </a:schemeClr>
                      </a:solidFill>
                    </a:ln>
                  </pic:spPr>
                </pic:pic>
              </a:graphicData>
            </a:graphic>
          </wp:inline>
        </w:drawing>
      </w:r>
    </w:p>
    <w:p w14:paraId="5455FA9E" w14:textId="2B9EAC2C" w:rsidR="005A0015" w:rsidRDefault="005A0015" w:rsidP="005A0015">
      <w:pPr>
        <w:pStyle w:val="Gambar"/>
      </w:pPr>
    </w:p>
    <w:p w14:paraId="24C35689" w14:textId="11DC924A" w:rsidR="00DA2C27" w:rsidRDefault="00E36296" w:rsidP="00DA2C27">
      <w:pPr>
        <w:pStyle w:val="GambarDesc"/>
      </w:pPr>
      <w:r>
        <w:t>Gambar 4.</w:t>
      </w:r>
      <w:r w:rsidR="00CA7841">
        <w:t>30</w:t>
      </w:r>
    </w:p>
    <w:p w14:paraId="1D34FC28" w14:textId="64FA0F4D" w:rsidR="00E36296" w:rsidRDefault="00E36296" w:rsidP="00DA2C27">
      <w:pPr>
        <w:pStyle w:val="GambarDesc"/>
      </w:pPr>
      <w:r>
        <w:t>Pop-up edit user</w:t>
      </w:r>
    </w:p>
    <w:p w14:paraId="6829E44C" w14:textId="77777777" w:rsidR="004E7839" w:rsidRDefault="004E7839" w:rsidP="00ED2F60"/>
    <w:p w14:paraId="56C2FA2D" w14:textId="0D10F1D3" w:rsidR="00DC20C7" w:rsidRDefault="00DC20C7">
      <w:pPr>
        <w:pStyle w:val="STTSJudulSubBab"/>
        <w:numPr>
          <w:ilvl w:val="3"/>
          <w:numId w:val="12"/>
        </w:numPr>
        <w:ind w:left="1004" w:hanging="1004"/>
      </w:pPr>
      <w:r>
        <w:t>Halaman Registrasi User</w:t>
      </w:r>
    </w:p>
    <w:p w14:paraId="14560508" w14:textId="365E7AF3" w:rsidR="00635C49" w:rsidRDefault="004F749C" w:rsidP="00821BC9">
      <w:r>
        <w:t xml:space="preserve">Pada subbab ini akan dijelaskan mengenai tampilan desain interface dari halaman registrasi user. </w:t>
      </w:r>
      <w:r w:rsidR="00331483">
        <w:t xml:space="preserve">Role Super Admin dapat menambahkan user baru dengan mengakses halaman ini. </w:t>
      </w:r>
      <w:r w:rsidR="00503605">
        <w:t xml:space="preserve">Untuk mengakses halaman registrasi user, Super Admin perlu menekan tombol Register pada halaman Settings Account. </w:t>
      </w:r>
      <w:r w:rsidR="00215235">
        <w:t xml:space="preserve">Pada halaman ini akan berisi kolom username, kolom nama lengkap, kolom password, kolom konfirmasi password, drop-down option role user, dan kolom departemen user. </w:t>
      </w:r>
      <w:r w:rsidR="00525878">
        <w:t>Apabila seluruh data untuk menambahkan user baru telah diisi, super admin dapat menekan tombol Register Now untuk menyimpan data user baru tersebut.</w:t>
      </w:r>
    </w:p>
    <w:p w14:paraId="619F7AD7" w14:textId="63B56FE8" w:rsidR="00514408" w:rsidRDefault="00514408" w:rsidP="00514408">
      <w:pPr>
        <w:ind w:firstLine="0"/>
      </w:pPr>
      <w:proofErr w:type="gramStart"/>
      <w:r>
        <w:t>Keterangan :</w:t>
      </w:r>
      <w:proofErr w:type="gramEnd"/>
      <w:r>
        <w:t xml:space="preserve"> </w:t>
      </w:r>
    </w:p>
    <w:p w14:paraId="42930E31" w14:textId="7ACE4EA3" w:rsidR="008E3F41" w:rsidRDefault="008E3F41" w:rsidP="00514408">
      <w:pPr>
        <w:ind w:firstLine="0"/>
      </w:pPr>
      <w:proofErr w:type="gramStart"/>
      <w:r>
        <w:t>1 :</w:t>
      </w:r>
      <w:proofErr w:type="gramEnd"/>
      <w:r>
        <w:t xml:space="preserve"> </w:t>
      </w:r>
      <w:r w:rsidR="00B23A89">
        <w:t>Kolom username</w:t>
      </w:r>
    </w:p>
    <w:p w14:paraId="57ABAEF6" w14:textId="5A6EC3FC" w:rsidR="00B23A89" w:rsidRDefault="00B23A89" w:rsidP="00514408">
      <w:pPr>
        <w:ind w:firstLine="0"/>
      </w:pPr>
      <w:proofErr w:type="gramStart"/>
      <w:r>
        <w:t>2 :</w:t>
      </w:r>
      <w:proofErr w:type="gramEnd"/>
      <w:r>
        <w:t xml:space="preserve"> Kolom nama lengkap</w:t>
      </w:r>
    </w:p>
    <w:p w14:paraId="66618F35" w14:textId="2133517E" w:rsidR="00B23A89" w:rsidRDefault="00B23A89" w:rsidP="00514408">
      <w:pPr>
        <w:ind w:firstLine="0"/>
      </w:pPr>
      <w:proofErr w:type="gramStart"/>
      <w:r>
        <w:t>3 :</w:t>
      </w:r>
      <w:proofErr w:type="gramEnd"/>
      <w:r>
        <w:t xml:space="preserve"> Kolom password</w:t>
      </w:r>
    </w:p>
    <w:p w14:paraId="48CA2457" w14:textId="44C2F1BE" w:rsidR="00B23A89" w:rsidRDefault="00B23A89" w:rsidP="00514408">
      <w:pPr>
        <w:ind w:firstLine="0"/>
      </w:pPr>
      <w:proofErr w:type="gramStart"/>
      <w:r>
        <w:t>4 :</w:t>
      </w:r>
      <w:proofErr w:type="gramEnd"/>
      <w:r>
        <w:t xml:space="preserve"> Kolom konfirmasi password</w:t>
      </w:r>
    </w:p>
    <w:p w14:paraId="05C0CEDC" w14:textId="25B14497" w:rsidR="00364F98" w:rsidRDefault="00364F98" w:rsidP="00514408">
      <w:pPr>
        <w:ind w:firstLine="0"/>
      </w:pPr>
      <w:proofErr w:type="gramStart"/>
      <w:r>
        <w:t>5 :</w:t>
      </w:r>
      <w:proofErr w:type="gramEnd"/>
      <w:r>
        <w:t xml:space="preserve"> Drop-down option role user</w:t>
      </w:r>
    </w:p>
    <w:p w14:paraId="1CA10FE7" w14:textId="304A9BAB" w:rsidR="00364F98" w:rsidRDefault="00364F98" w:rsidP="00514408">
      <w:pPr>
        <w:ind w:firstLine="0"/>
      </w:pPr>
      <w:proofErr w:type="gramStart"/>
      <w:r>
        <w:t>6 :</w:t>
      </w:r>
      <w:proofErr w:type="gramEnd"/>
      <w:r>
        <w:t xml:space="preserve"> </w:t>
      </w:r>
      <w:r w:rsidR="000C4BF1">
        <w:t>Kolom departemen user</w:t>
      </w:r>
    </w:p>
    <w:p w14:paraId="3942B029" w14:textId="540446AF" w:rsidR="000C4BF1" w:rsidRDefault="00574DB8" w:rsidP="00514408">
      <w:pPr>
        <w:ind w:firstLine="0"/>
      </w:pPr>
      <w:proofErr w:type="gramStart"/>
      <w:r>
        <w:lastRenderedPageBreak/>
        <w:t>7 :</w:t>
      </w:r>
      <w:proofErr w:type="gramEnd"/>
      <w:r>
        <w:t xml:space="preserve"> </w:t>
      </w:r>
      <w:r w:rsidR="00706168">
        <w:t>Tombol Register untuk menyimpan user baru</w:t>
      </w:r>
    </w:p>
    <w:p w14:paraId="431893EC" w14:textId="77777777" w:rsidR="003335EC" w:rsidRDefault="003335EC" w:rsidP="00514408">
      <w:pPr>
        <w:ind w:firstLine="0"/>
      </w:pPr>
    </w:p>
    <w:p w14:paraId="4BEC0C16" w14:textId="59904954" w:rsidR="00BE6305" w:rsidRDefault="00BE6305" w:rsidP="00BE6305">
      <w:pPr>
        <w:pStyle w:val="Gambar"/>
      </w:pPr>
      <w:r>
        <w:drawing>
          <wp:inline distT="0" distB="0" distL="0" distR="0" wp14:anchorId="3EE19E3C" wp14:editId="60E33C52">
            <wp:extent cx="3255778" cy="1842847"/>
            <wp:effectExtent l="19050" t="19050" r="20955" b="241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66248" cy="1848773"/>
                    </a:xfrm>
                    <a:prstGeom prst="rect">
                      <a:avLst/>
                    </a:prstGeom>
                    <a:noFill/>
                    <a:ln>
                      <a:solidFill>
                        <a:schemeClr val="bg2">
                          <a:lumMod val="75000"/>
                        </a:schemeClr>
                      </a:solidFill>
                    </a:ln>
                  </pic:spPr>
                </pic:pic>
              </a:graphicData>
            </a:graphic>
          </wp:inline>
        </w:drawing>
      </w:r>
    </w:p>
    <w:p w14:paraId="0F59FD27" w14:textId="2B8D42F3" w:rsidR="003E6DA0" w:rsidRDefault="003E6DA0" w:rsidP="003E6DA0">
      <w:pPr>
        <w:pStyle w:val="GambarDesc"/>
      </w:pPr>
      <w:r>
        <w:t>Gambar 4.</w:t>
      </w:r>
      <w:r w:rsidR="006F64D2">
        <w:t>31</w:t>
      </w:r>
    </w:p>
    <w:p w14:paraId="0115FBF3" w14:textId="59F0C772" w:rsidR="003E6DA0" w:rsidRDefault="003E6DA0" w:rsidP="003E6DA0">
      <w:pPr>
        <w:pStyle w:val="GambarDesc"/>
      </w:pPr>
      <w:r>
        <w:t>Halaman Registrasi User</w:t>
      </w:r>
    </w:p>
    <w:p w14:paraId="05203397" w14:textId="3F67CCCC" w:rsidR="008049C2" w:rsidRDefault="008049C2" w:rsidP="00F60493"/>
    <w:p w14:paraId="234248FF" w14:textId="77777777" w:rsidR="00DA21C2" w:rsidRDefault="00DA21C2" w:rsidP="00DA21C2">
      <w:pPr>
        <w:pStyle w:val="Bulletstyle"/>
      </w:pPr>
      <w:r>
        <w:t>Pop-up user berhasil dibuat</w:t>
      </w:r>
    </w:p>
    <w:p w14:paraId="0C2876A5" w14:textId="3EA6A223" w:rsidR="008049C2" w:rsidRDefault="00DA21C2" w:rsidP="00DA21C2">
      <w:pPr>
        <w:pStyle w:val="BulletParagraphwithoutindent"/>
      </w:pPr>
      <w:r>
        <w:t>Gambar 4.</w:t>
      </w:r>
      <w:r w:rsidR="00F340D4">
        <w:t>32</w:t>
      </w:r>
      <w:r>
        <w:t xml:space="preserve"> merupakan tampilan desain interface </w:t>
      </w:r>
      <w:r w:rsidR="003E0DFC">
        <w:t xml:space="preserve">dari pop-up </w:t>
      </w:r>
      <w:r w:rsidR="00DC6093">
        <w:t xml:space="preserve">apabila user telah berhasil dibuat. </w:t>
      </w:r>
      <w:r w:rsidR="00270899">
        <w:t xml:space="preserve">Pop-up akan </w:t>
      </w:r>
      <w:r w:rsidR="006B5A5B">
        <w:t xml:space="preserve">muncul apabila </w:t>
      </w:r>
      <w:r w:rsidR="00E53400">
        <w:t xml:space="preserve">pengguna telah menekan tombol Register Now pada halaman Register User. </w:t>
      </w:r>
      <w:r w:rsidR="00F74269">
        <w:t>Pada pop-up ini akan diberikan pesan user telah berhasil dibuat, dan pada bagian bawah terdapat tombol OK untuk menutup pop-up ini.</w:t>
      </w:r>
    </w:p>
    <w:p w14:paraId="4B508779" w14:textId="77777777" w:rsidR="00CC01E2" w:rsidRDefault="00CC01E2" w:rsidP="00DA21C2">
      <w:pPr>
        <w:pStyle w:val="BulletParagraphwithoutindent"/>
      </w:pPr>
    </w:p>
    <w:p w14:paraId="30A8AAAE" w14:textId="6DC5693A" w:rsidR="00177A6F" w:rsidRDefault="00177A6F" w:rsidP="00177A6F">
      <w:pPr>
        <w:pStyle w:val="Gambar"/>
      </w:pPr>
      <w:r>
        <w:drawing>
          <wp:inline distT="0" distB="0" distL="0" distR="0" wp14:anchorId="0406D61A" wp14:editId="01CAD728">
            <wp:extent cx="3200400" cy="1809273"/>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18554" cy="1819536"/>
                    </a:xfrm>
                    <a:prstGeom prst="rect">
                      <a:avLst/>
                    </a:prstGeom>
                    <a:noFill/>
                    <a:ln>
                      <a:noFill/>
                    </a:ln>
                  </pic:spPr>
                </pic:pic>
              </a:graphicData>
            </a:graphic>
          </wp:inline>
        </w:drawing>
      </w:r>
    </w:p>
    <w:p w14:paraId="4962D2D3" w14:textId="257165DF" w:rsidR="00177A6F" w:rsidRDefault="00177A6F" w:rsidP="00177A6F">
      <w:pPr>
        <w:pStyle w:val="GambarDesc"/>
      </w:pPr>
      <w:r>
        <w:t>Gambar 4.</w:t>
      </w:r>
      <w:r w:rsidR="00234D5C">
        <w:t>3</w:t>
      </w:r>
      <w:r w:rsidR="00CA13CC">
        <w:t>2</w:t>
      </w:r>
    </w:p>
    <w:p w14:paraId="0384F160" w14:textId="7B20AF24" w:rsidR="00A02EEE" w:rsidRDefault="00177A6F" w:rsidP="00873B02">
      <w:pPr>
        <w:pStyle w:val="GambarDesc"/>
      </w:pPr>
      <w:r>
        <w:t>Pop-up registrasi user berhasil</w:t>
      </w:r>
    </w:p>
    <w:p w14:paraId="5AA6CD55" w14:textId="21AAEBC6" w:rsidR="00A02EEE" w:rsidRDefault="00A02EEE">
      <w:pPr>
        <w:pStyle w:val="STTSJudulSubBab"/>
        <w:numPr>
          <w:ilvl w:val="3"/>
          <w:numId w:val="12"/>
        </w:numPr>
        <w:ind w:left="1004" w:hanging="1004"/>
      </w:pPr>
      <w:r>
        <w:t>Halaman Settings Departemen</w:t>
      </w:r>
    </w:p>
    <w:p w14:paraId="31A323F2" w14:textId="734973F2" w:rsidR="00A02EEE" w:rsidRDefault="00362191" w:rsidP="00362191">
      <w:r>
        <w:t xml:space="preserve">Pada subbab ini akan dijelaskan mengenai desain interface dari halaman settings departemen pada aplikasi website PT. Adiputro Wirasejati. </w:t>
      </w:r>
      <w:r w:rsidR="00540A07">
        <w:t>Pada h</w:t>
      </w:r>
      <w:r w:rsidR="00396189">
        <w:t xml:space="preserve">alaman </w:t>
      </w:r>
      <w:r w:rsidR="00E00B14">
        <w:t>ini terdapat data tabel yang berisi seluruh daftar departemen yang ada</w:t>
      </w:r>
      <w:r w:rsidR="00D975B1">
        <w:t xml:space="preserve">. </w:t>
      </w:r>
      <w:r w:rsidR="00FF35E3">
        <w:t xml:space="preserve">Super Admin </w:t>
      </w:r>
      <w:r w:rsidR="00A83996">
        <w:lastRenderedPageBreak/>
        <w:t xml:space="preserve">bisa melakukan pengubahan dan penghapusan terhadap setiap data departemen yang ada. </w:t>
      </w:r>
      <w:r w:rsidR="00650512">
        <w:t xml:space="preserve">Pada halaman ini Super Admin juga dapat menambahkan departemen baru bila diperlukan. </w:t>
      </w:r>
    </w:p>
    <w:p w14:paraId="63F1EFEA" w14:textId="47E0A0CD" w:rsidR="00266607" w:rsidRDefault="00266607" w:rsidP="00266607">
      <w:pPr>
        <w:ind w:firstLine="0"/>
      </w:pPr>
      <w:proofErr w:type="gramStart"/>
      <w:r>
        <w:t>Keterangan :</w:t>
      </w:r>
      <w:proofErr w:type="gramEnd"/>
    </w:p>
    <w:p w14:paraId="0F85B3E3" w14:textId="71E0893D" w:rsidR="00266607" w:rsidRDefault="00266607" w:rsidP="00266607">
      <w:pPr>
        <w:ind w:firstLine="0"/>
      </w:pPr>
      <w:proofErr w:type="gramStart"/>
      <w:r>
        <w:t>1 :</w:t>
      </w:r>
      <w:proofErr w:type="gramEnd"/>
      <w:r>
        <w:t xml:space="preserve"> </w:t>
      </w:r>
      <w:r w:rsidR="00633214">
        <w:t>Tombol tambah departemen baru</w:t>
      </w:r>
    </w:p>
    <w:p w14:paraId="4DFDD55B" w14:textId="6FE08DB5" w:rsidR="00633214" w:rsidRDefault="00633214" w:rsidP="00266607">
      <w:pPr>
        <w:ind w:firstLine="0"/>
      </w:pPr>
      <w:proofErr w:type="gramStart"/>
      <w:r>
        <w:t>2 :</w:t>
      </w:r>
      <w:proofErr w:type="gramEnd"/>
      <w:r>
        <w:t xml:space="preserve"> Tombol update departemen</w:t>
      </w:r>
    </w:p>
    <w:p w14:paraId="14A94B19" w14:textId="57F6DBD3" w:rsidR="00633214" w:rsidRDefault="00633214" w:rsidP="00266607">
      <w:pPr>
        <w:ind w:firstLine="0"/>
      </w:pPr>
      <w:proofErr w:type="gramStart"/>
      <w:r>
        <w:t>3 :</w:t>
      </w:r>
      <w:proofErr w:type="gramEnd"/>
      <w:r>
        <w:t xml:space="preserve"> Tombol hapus departemen</w:t>
      </w:r>
    </w:p>
    <w:p w14:paraId="345C0F6F" w14:textId="77777777" w:rsidR="002B4A5F" w:rsidRDefault="002B4A5F" w:rsidP="00266607">
      <w:pPr>
        <w:ind w:firstLine="0"/>
      </w:pPr>
    </w:p>
    <w:p w14:paraId="7ED20940" w14:textId="45FCA987" w:rsidR="00266607" w:rsidRDefault="00BE3270" w:rsidP="00266607">
      <w:pPr>
        <w:pStyle w:val="Gambar"/>
      </w:pPr>
      <w:r>
        <w:drawing>
          <wp:inline distT="0" distB="0" distL="0" distR="0" wp14:anchorId="74F1DA74" wp14:editId="36B010CE">
            <wp:extent cx="4532215" cy="1873546"/>
            <wp:effectExtent l="19050" t="19050" r="20955" b="127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615083" cy="1907802"/>
                    </a:xfrm>
                    <a:prstGeom prst="rect">
                      <a:avLst/>
                    </a:prstGeom>
                    <a:noFill/>
                    <a:ln>
                      <a:solidFill>
                        <a:schemeClr val="bg2">
                          <a:lumMod val="75000"/>
                        </a:schemeClr>
                      </a:solidFill>
                    </a:ln>
                  </pic:spPr>
                </pic:pic>
              </a:graphicData>
            </a:graphic>
          </wp:inline>
        </w:drawing>
      </w:r>
    </w:p>
    <w:p w14:paraId="09007949" w14:textId="17327B75" w:rsidR="00BE3270" w:rsidRDefault="00BE3270" w:rsidP="00BE3270">
      <w:pPr>
        <w:pStyle w:val="GambarDesc"/>
      </w:pPr>
      <w:r>
        <w:t>Gambar 4.</w:t>
      </w:r>
      <w:r w:rsidR="00C42466">
        <w:t>3</w:t>
      </w:r>
      <w:r w:rsidR="005F746A">
        <w:t>3</w:t>
      </w:r>
    </w:p>
    <w:p w14:paraId="70AC3955" w14:textId="491B9C36" w:rsidR="00CB74B0" w:rsidRDefault="00CB74B0" w:rsidP="00BE3270">
      <w:pPr>
        <w:pStyle w:val="GambarDesc"/>
      </w:pPr>
      <w:r>
        <w:t>Halaman Settings Departemen</w:t>
      </w:r>
    </w:p>
    <w:p w14:paraId="434499B6" w14:textId="77777777" w:rsidR="00E66BEA" w:rsidRDefault="00E66BEA" w:rsidP="00E66BEA"/>
    <w:p w14:paraId="6E8A2AF2" w14:textId="0978BA23" w:rsidR="00BE3270" w:rsidRDefault="00C42466" w:rsidP="00C42466">
      <w:pPr>
        <w:pStyle w:val="Bulletstyle"/>
      </w:pPr>
      <w:r>
        <w:t>Pop-up tambah departemen</w:t>
      </w:r>
    </w:p>
    <w:p w14:paraId="4DDE4334" w14:textId="4471A1E0" w:rsidR="00C42466" w:rsidRDefault="00C42466" w:rsidP="00C42466">
      <w:pPr>
        <w:pStyle w:val="BulletParagraphwithoutindent"/>
      </w:pPr>
      <w:r>
        <w:t xml:space="preserve">Gambar </w:t>
      </w:r>
      <w:r w:rsidR="00F210F8">
        <w:t>4.3</w:t>
      </w:r>
      <w:r w:rsidR="009477FE">
        <w:t>4</w:t>
      </w:r>
      <w:r w:rsidR="00F210F8">
        <w:t xml:space="preserve"> merupakan tampilan desain interface dari pop-up tambah departemen baru pada halaman Settings Departemen. </w:t>
      </w:r>
      <w:r w:rsidR="008029AF">
        <w:t xml:space="preserve">Pop-up ini akan muncul apabila Super Admin menekan tombol Tambah pada halaman Settings Departemen. </w:t>
      </w:r>
      <w:r w:rsidR="00C569A7">
        <w:t xml:space="preserve">Pada </w:t>
      </w:r>
      <w:r w:rsidR="00BA0AC7">
        <w:t>halaman ini terdapat kolom nama departemen, drop</w:t>
      </w:r>
      <w:r w:rsidR="003E3938">
        <w:t>-</w:t>
      </w:r>
      <w:r w:rsidR="00BA0AC7">
        <w:t>down akses database yang hendak diberikan, tombol tambah akses, kolom database access yang secara otomatis terisi, dan tombol bersihkan akses</w:t>
      </w:r>
      <w:r w:rsidR="00541936">
        <w:t xml:space="preserve">. </w:t>
      </w:r>
      <w:r w:rsidR="00715C77">
        <w:t xml:space="preserve">Apabila super admin telah mengisi semua data yang diperlukan, super admin dapat menekan tombol Save untuk menyimpan data dari departemen baru. </w:t>
      </w:r>
    </w:p>
    <w:p w14:paraId="12D2878B" w14:textId="5AD5DE1F" w:rsidR="003E3938" w:rsidRDefault="003E3938" w:rsidP="00C42466">
      <w:pPr>
        <w:pStyle w:val="BulletParagraphwithoutindent"/>
      </w:pPr>
      <w:proofErr w:type="gramStart"/>
      <w:r>
        <w:t>Keterangan :</w:t>
      </w:r>
      <w:proofErr w:type="gramEnd"/>
    </w:p>
    <w:p w14:paraId="59B72194" w14:textId="0263239F" w:rsidR="003E3938" w:rsidRDefault="003E3938" w:rsidP="00C42466">
      <w:pPr>
        <w:pStyle w:val="BulletParagraphwithoutindent"/>
      </w:pPr>
      <w:proofErr w:type="gramStart"/>
      <w:r>
        <w:t>1 :</w:t>
      </w:r>
      <w:proofErr w:type="gramEnd"/>
      <w:r>
        <w:t xml:space="preserve"> Kolom nama departemen</w:t>
      </w:r>
    </w:p>
    <w:p w14:paraId="305A3CE4" w14:textId="147A97DF" w:rsidR="003E3938" w:rsidRDefault="003E3938" w:rsidP="00C42466">
      <w:pPr>
        <w:pStyle w:val="BulletParagraphwithoutindent"/>
      </w:pPr>
      <w:proofErr w:type="gramStart"/>
      <w:r>
        <w:t>2 :</w:t>
      </w:r>
      <w:proofErr w:type="gramEnd"/>
      <w:r>
        <w:t xml:space="preserve"> Drop</w:t>
      </w:r>
      <w:r w:rsidR="00405C0B">
        <w:t>-down database yang akan diberikan</w:t>
      </w:r>
    </w:p>
    <w:p w14:paraId="3E20FBBC" w14:textId="03D2E9BA" w:rsidR="00405C0B" w:rsidRDefault="00405C0B" w:rsidP="00C42466">
      <w:pPr>
        <w:pStyle w:val="BulletParagraphwithoutindent"/>
      </w:pPr>
      <w:proofErr w:type="gramStart"/>
      <w:r>
        <w:t>3 :</w:t>
      </w:r>
      <w:proofErr w:type="gramEnd"/>
      <w:r>
        <w:t xml:space="preserve"> </w:t>
      </w:r>
      <w:r w:rsidR="0005147A">
        <w:t>Tombol Tambah Akses</w:t>
      </w:r>
    </w:p>
    <w:p w14:paraId="4D5D430F" w14:textId="2D0426FB" w:rsidR="0005147A" w:rsidRDefault="0005147A" w:rsidP="00C42466">
      <w:pPr>
        <w:pStyle w:val="BulletParagraphwithoutindent"/>
      </w:pPr>
      <w:proofErr w:type="gramStart"/>
      <w:r>
        <w:lastRenderedPageBreak/>
        <w:t>4 :</w:t>
      </w:r>
      <w:proofErr w:type="gramEnd"/>
      <w:r>
        <w:t xml:space="preserve"> Kolom database access (otomatis terisi)</w:t>
      </w:r>
    </w:p>
    <w:p w14:paraId="13583CDC" w14:textId="043A0C77" w:rsidR="0005147A" w:rsidRDefault="0005147A" w:rsidP="00C42466">
      <w:pPr>
        <w:pStyle w:val="BulletParagraphwithoutindent"/>
      </w:pPr>
      <w:proofErr w:type="gramStart"/>
      <w:r>
        <w:t>5 :</w:t>
      </w:r>
      <w:proofErr w:type="gramEnd"/>
      <w:r>
        <w:t xml:space="preserve"> Tombol Bersihkan Akses</w:t>
      </w:r>
    </w:p>
    <w:p w14:paraId="41FCD75F" w14:textId="47DB6178" w:rsidR="0005147A" w:rsidRDefault="0005147A" w:rsidP="00C42466">
      <w:pPr>
        <w:pStyle w:val="BulletParagraphwithoutindent"/>
      </w:pPr>
      <w:proofErr w:type="gramStart"/>
      <w:r>
        <w:t>6 :</w:t>
      </w:r>
      <w:proofErr w:type="gramEnd"/>
      <w:r>
        <w:t xml:space="preserve"> </w:t>
      </w:r>
      <w:r w:rsidR="00DF3636">
        <w:t>Tombol Cancel untuk membatalkan tambah departemen</w:t>
      </w:r>
    </w:p>
    <w:p w14:paraId="463711E9" w14:textId="44B392B3" w:rsidR="00DF3636" w:rsidRDefault="00DF3636" w:rsidP="00C42466">
      <w:pPr>
        <w:pStyle w:val="BulletParagraphwithoutindent"/>
      </w:pPr>
      <w:proofErr w:type="gramStart"/>
      <w:r>
        <w:t>7 :</w:t>
      </w:r>
      <w:proofErr w:type="gramEnd"/>
      <w:r>
        <w:t xml:space="preserve"> Tombol Save untuk </w:t>
      </w:r>
      <w:r w:rsidR="00B11C9C">
        <w:t>menyimpan data departemen baru.</w:t>
      </w:r>
    </w:p>
    <w:p w14:paraId="380FA688" w14:textId="77777777" w:rsidR="00B61EA5" w:rsidRDefault="00B61EA5" w:rsidP="00C42466">
      <w:pPr>
        <w:pStyle w:val="BulletParagraphwithoutindent"/>
      </w:pPr>
    </w:p>
    <w:p w14:paraId="0D651989" w14:textId="16229D0D" w:rsidR="006A5B9A" w:rsidRDefault="006A5B9A" w:rsidP="006A5B9A">
      <w:pPr>
        <w:pStyle w:val="Gambar"/>
      </w:pPr>
      <w:r>
        <w:drawing>
          <wp:inline distT="0" distB="0" distL="0" distR="0" wp14:anchorId="300541E2" wp14:editId="51992F10">
            <wp:extent cx="4444842" cy="2511499"/>
            <wp:effectExtent l="19050" t="19050" r="13335" b="222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524871" cy="2556718"/>
                    </a:xfrm>
                    <a:prstGeom prst="rect">
                      <a:avLst/>
                    </a:prstGeom>
                    <a:noFill/>
                    <a:ln>
                      <a:solidFill>
                        <a:schemeClr val="bg2">
                          <a:lumMod val="75000"/>
                        </a:schemeClr>
                      </a:solidFill>
                    </a:ln>
                  </pic:spPr>
                </pic:pic>
              </a:graphicData>
            </a:graphic>
          </wp:inline>
        </w:drawing>
      </w:r>
    </w:p>
    <w:p w14:paraId="48EFC0A8" w14:textId="69F1937B" w:rsidR="00683514" w:rsidRDefault="00683514" w:rsidP="00683514">
      <w:pPr>
        <w:pStyle w:val="GambarDesc"/>
      </w:pPr>
      <w:r>
        <w:t>Gambar 4.3</w:t>
      </w:r>
      <w:r w:rsidR="009E3EEE">
        <w:t>4</w:t>
      </w:r>
    </w:p>
    <w:p w14:paraId="6AC5D892" w14:textId="19042B83" w:rsidR="00683514" w:rsidRDefault="00683514" w:rsidP="00683514">
      <w:pPr>
        <w:pStyle w:val="GambarDesc"/>
      </w:pPr>
      <w:r>
        <w:t xml:space="preserve">Pop-up </w:t>
      </w:r>
      <w:r w:rsidR="00634880">
        <w:t>tambah departemen baru</w:t>
      </w:r>
    </w:p>
    <w:p w14:paraId="5B57FEA3" w14:textId="59D0A45B" w:rsidR="00E66A0C" w:rsidRDefault="00E66A0C" w:rsidP="00347128"/>
    <w:p w14:paraId="4DB346DD" w14:textId="34E407E3" w:rsidR="00E66A0C" w:rsidRDefault="00E66A0C" w:rsidP="00E66A0C">
      <w:pPr>
        <w:pStyle w:val="Bulletstyle"/>
      </w:pPr>
      <w:r>
        <w:t>Pop-up update departemen</w:t>
      </w:r>
    </w:p>
    <w:p w14:paraId="2B0F6AF4" w14:textId="3DCEA0F6" w:rsidR="00D958B1" w:rsidRDefault="00F96B4A" w:rsidP="00D958B1">
      <w:pPr>
        <w:pStyle w:val="BulletParagraphwithoutindent"/>
      </w:pPr>
      <w:r>
        <w:t>Gambar 4.3</w:t>
      </w:r>
      <w:r w:rsidR="00E07E81">
        <w:t>5</w:t>
      </w:r>
      <w:r>
        <w:t xml:space="preserve"> merupakan </w:t>
      </w:r>
      <w:r w:rsidR="00E335E8">
        <w:t>tampilan desain interface dari</w:t>
      </w:r>
      <w:r w:rsidR="00712388">
        <w:t xml:space="preserve"> pop-up update departemen pada halaman Settings Departemen. </w:t>
      </w:r>
      <w:r w:rsidR="002B7E7D">
        <w:t>Pop-up ini akan muncul apabila Super Admin menekan tombol Update pada</w:t>
      </w:r>
      <w:r w:rsidR="00656C0E">
        <w:t xml:space="preserve"> data departemen yang bersangkutan</w:t>
      </w:r>
      <w:r w:rsidR="002B7E7D">
        <w:t>. Pada halaman ini terdapat kolom nama departemen, drop-down akses database yang hendak diberikan, tombol tambah akses, kolom database access yang secara otomatis terisi, dan tombol bersihkan akses. Apabila super admin telah mengisi semua data yang diperlukan, super admin dapat menekan tombol Save untuk menyimpan data dari departemen baru.</w:t>
      </w:r>
    </w:p>
    <w:p w14:paraId="080A5EE9" w14:textId="2A383E68" w:rsidR="00F65F26" w:rsidRDefault="00F65F26" w:rsidP="00F65F26">
      <w:pPr>
        <w:pStyle w:val="Gambar"/>
      </w:pPr>
      <w:r>
        <w:lastRenderedPageBreak/>
        <w:drawing>
          <wp:inline distT="0" distB="0" distL="0" distR="0" wp14:anchorId="5850992A" wp14:editId="649C22F9">
            <wp:extent cx="2841108" cy="1605330"/>
            <wp:effectExtent l="19050" t="19050" r="16510" b="139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895118" cy="1635848"/>
                    </a:xfrm>
                    <a:prstGeom prst="rect">
                      <a:avLst/>
                    </a:prstGeom>
                    <a:noFill/>
                    <a:ln>
                      <a:solidFill>
                        <a:schemeClr val="bg2">
                          <a:lumMod val="75000"/>
                        </a:schemeClr>
                      </a:solidFill>
                    </a:ln>
                  </pic:spPr>
                </pic:pic>
              </a:graphicData>
            </a:graphic>
          </wp:inline>
        </w:drawing>
      </w:r>
    </w:p>
    <w:p w14:paraId="4ABEECEE" w14:textId="103A70F7" w:rsidR="00F65F26" w:rsidRDefault="00F65F26" w:rsidP="00F65F26">
      <w:pPr>
        <w:pStyle w:val="GambarDesc"/>
      </w:pPr>
      <w:r>
        <w:t>Gambar 4.3</w:t>
      </w:r>
      <w:r w:rsidR="000E5AEE">
        <w:t>5</w:t>
      </w:r>
    </w:p>
    <w:p w14:paraId="6DD167D1" w14:textId="6FE43578" w:rsidR="00F65F26" w:rsidRDefault="00F65F26" w:rsidP="00F65F26">
      <w:pPr>
        <w:pStyle w:val="GambarDesc"/>
      </w:pPr>
      <w:r>
        <w:t xml:space="preserve">Pop-up </w:t>
      </w:r>
      <w:r w:rsidR="00363518">
        <w:t>update departemen</w:t>
      </w:r>
    </w:p>
    <w:p w14:paraId="20E43C20" w14:textId="001B582F" w:rsidR="00CF67F8" w:rsidRDefault="00CF67F8" w:rsidP="00356C25">
      <w:pPr>
        <w:pStyle w:val="GambarDesc"/>
        <w:jc w:val="both"/>
      </w:pPr>
    </w:p>
    <w:p w14:paraId="4DB5881A" w14:textId="77777777" w:rsidR="00356C25" w:rsidRDefault="00356C25">
      <w:pPr>
        <w:pStyle w:val="STTSJudulSubBab"/>
        <w:numPr>
          <w:ilvl w:val="3"/>
          <w:numId w:val="12"/>
        </w:numPr>
        <w:ind w:left="1004" w:hanging="1004"/>
      </w:pPr>
      <w:r>
        <w:t>Halaman Settings Stall</w:t>
      </w:r>
    </w:p>
    <w:p w14:paraId="316C3BCE" w14:textId="62A7FA19" w:rsidR="00A14DEC" w:rsidRDefault="00A14DEC" w:rsidP="00A14DEC">
      <w:r>
        <w:t xml:space="preserve">Pada subbab ini akan dijelaskan mengenai desain interface dari halaman settings </w:t>
      </w:r>
      <w:r w:rsidR="007E1F25">
        <w:t>stall</w:t>
      </w:r>
      <w:r>
        <w:t xml:space="preserve"> pada aplikasi website PT. Adiputro Wirasejati. Pada halaman ini terdapat data tabel yang berisi seluruh daftar </w:t>
      </w:r>
      <w:r w:rsidR="00F959D0">
        <w:t>stall</w:t>
      </w:r>
      <w:r>
        <w:t xml:space="preserve"> yang ada. </w:t>
      </w:r>
      <w:r w:rsidR="004635E9">
        <w:t xml:space="preserve">Pada tabel tersbut akan tersedia data – data dengan kolom Nama Stall, Nama Departemen, Jumlah Stall, </w:t>
      </w:r>
      <w:r w:rsidR="00865705">
        <w:t xml:space="preserve">dan kolom Action yang berisi tombol Edit dan tombol Hapus. </w:t>
      </w:r>
      <w:r>
        <w:t xml:space="preserve">Super Admin bisa melakukan pengubahan dan penghapusan terhadap setiap data </w:t>
      </w:r>
      <w:r w:rsidR="00594E70">
        <w:t>stall</w:t>
      </w:r>
      <w:r>
        <w:t xml:space="preserve"> yang ada. </w:t>
      </w:r>
      <w:r w:rsidR="00A252B4">
        <w:t>Apabila tombol Edit ditekan</w:t>
      </w:r>
      <w:r w:rsidR="00734C4B">
        <w:t xml:space="preserve">, maka akan muncul sebuah pop-up yang sudah terisi dengan data dari Stall yang bersangkutan. </w:t>
      </w:r>
      <w:r>
        <w:t xml:space="preserve">Pada halaman ini Super Admin juga dapat menambahkan </w:t>
      </w:r>
      <w:r w:rsidR="00B86CDE">
        <w:t>stall</w:t>
      </w:r>
      <w:r>
        <w:t xml:space="preserve"> baru bila diperlukan. </w:t>
      </w:r>
    </w:p>
    <w:p w14:paraId="203F0BF4" w14:textId="77777777" w:rsidR="00A14DEC" w:rsidRDefault="00A14DEC" w:rsidP="003977CF">
      <w:pPr>
        <w:ind w:firstLine="0"/>
      </w:pPr>
      <w:proofErr w:type="gramStart"/>
      <w:r>
        <w:t>Keterangan :</w:t>
      </w:r>
      <w:proofErr w:type="gramEnd"/>
    </w:p>
    <w:p w14:paraId="2DBA595F" w14:textId="4FC63007" w:rsidR="00A14DEC" w:rsidRDefault="00A14DEC" w:rsidP="003977CF">
      <w:pPr>
        <w:ind w:firstLine="0"/>
      </w:pPr>
      <w:proofErr w:type="gramStart"/>
      <w:r>
        <w:t>1 :</w:t>
      </w:r>
      <w:proofErr w:type="gramEnd"/>
      <w:r>
        <w:t xml:space="preserve"> Tombol tambah </w:t>
      </w:r>
      <w:r w:rsidR="00952E9A">
        <w:t>stall</w:t>
      </w:r>
      <w:r>
        <w:t xml:space="preserve"> baru</w:t>
      </w:r>
    </w:p>
    <w:p w14:paraId="61036129" w14:textId="2E495DEE" w:rsidR="00A14DEC" w:rsidRDefault="00A14DEC" w:rsidP="003977CF">
      <w:pPr>
        <w:ind w:firstLine="0"/>
      </w:pPr>
      <w:proofErr w:type="gramStart"/>
      <w:r>
        <w:t>2 :</w:t>
      </w:r>
      <w:proofErr w:type="gramEnd"/>
      <w:r>
        <w:t xml:space="preserve"> Tombol </w:t>
      </w:r>
      <w:r w:rsidR="006C181A">
        <w:t>edit</w:t>
      </w:r>
      <w:r>
        <w:t xml:space="preserve"> </w:t>
      </w:r>
      <w:r w:rsidR="006C181A">
        <w:t>stall</w:t>
      </w:r>
    </w:p>
    <w:p w14:paraId="725B106F" w14:textId="1960AB1A" w:rsidR="006860E0" w:rsidRDefault="00A14DEC" w:rsidP="003977CF">
      <w:pPr>
        <w:ind w:firstLine="0"/>
      </w:pPr>
      <w:proofErr w:type="gramStart"/>
      <w:r>
        <w:t>3 :</w:t>
      </w:r>
      <w:proofErr w:type="gramEnd"/>
      <w:r>
        <w:t xml:space="preserve"> Tombol hapus </w:t>
      </w:r>
      <w:r w:rsidR="00C470E3">
        <w:t>stall</w:t>
      </w:r>
    </w:p>
    <w:p w14:paraId="3412BBA5" w14:textId="77777777" w:rsidR="00356C25" w:rsidRDefault="00356C25" w:rsidP="00A14DEC"/>
    <w:p w14:paraId="343E1B8A" w14:textId="69B8D028" w:rsidR="00E66A0C" w:rsidRDefault="001F3C49" w:rsidP="001F3C49">
      <w:pPr>
        <w:pStyle w:val="Gambar"/>
      </w:pPr>
      <w:r>
        <w:drawing>
          <wp:inline distT="0" distB="0" distL="0" distR="0" wp14:anchorId="2684034B" wp14:editId="729F6E33">
            <wp:extent cx="3780000" cy="1579367"/>
            <wp:effectExtent l="19050" t="19050" r="11430" b="209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780000" cy="1579367"/>
                    </a:xfrm>
                    <a:prstGeom prst="rect">
                      <a:avLst/>
                    </a:prstGeom>
                    <a:noFill/>
                    <a:ln>
                      <a:solidFill>
                        <a:schemeClr val="bg2">
                          <a:lumMod val="75000"/>
                        </a:schemeClr>
                      </a:solidFill>
                    </a:ln>
                  </pic:spPr>
                </pic:pic>
              </a:graphicData>
            </a:graphic>
          </wp:inline>
        </w:drawing>
      </w:r>
    </w:p>
    <w:p w14:paraId="721679FA" w14:textId="69A5C674" w:rsidR="00E33EC2" w:rsidRDefault="00EE0742" w:rsidP="00E33EC2">
      <w:pPr>
        <w:pStyle w:val="GambarDesc"/>
      </w:pPr>
      <w:r>
        <w:t>Gambar 4.3</w:t>
      </w:r>
      <w:r w:rsidR="00B00AE2">
        <w:t>6</w:t>
      </w:r>
    </w:p>
    <w:p w14:paraId="0131FEC8" w14:textId="3716EE51" w:rsidR="00EE0742" w:rsidRPr="000C7453" w:rsidRDefault="00EE0742" w:rsidP="00E33EC2">
      <w:pPr>
        <w:pStyle w:val="GambarDesc"/>
      </w:pPr>
      <w:r>
        <w:t>Halaman Settings Stall</w:t>
      </w:r>
    </w:p>
    <w:p w14:paraId="7A964DD8" w14:textId="4CF000BF" w:rsidR="00BB533B" w:rsidRDefault="00BB533B" w:rsidP="00F87AA7">
      <w:pPr>
        <w:spacing w:line="240" w:lineRule="auto"/>
        <w:ind w:firstLine="0"/>
        <w:rPr>
          <w:rFonts w:cs="Times New Roman"/>
          <w:b/>
          <w:bCs/>
          <w:szCs w:val="24"/>
        </w:rPr>
      </w:pPr>
    </w:p>
    <w:p w14:paraId="3ABD2A09" w14:textId="6BD58479" w:rsidR="00F87AA7" w:rsidRDefault="00F87AA7" w:rsidP="00F87AA7">
      <w:pPr>
        <w:pStyle w:val="Bulletstyle"/>
      </w:pPr>
      <w:r>
        <w:t xml:space="preserve">Pop-up tambah </w:t>
      </w:r>
      <w:r w:rsidR="00DB3397">
        <w:t>stall</w:t>
      </w:r>
    </w:p>
    <w:p w14:paraId="060265D4" w14:textId="77E547FA" w:rsidR="00F87AA7" w:rsidRDefault="00F87AA7" w:rsidP="00F87AA7">
      <w:pPr>
        <w:pStyle w:val="BulletParagraphwithoutindent"/>
      </w:pPr>
      <w:r>
        <w:t>Gambar 4.3</w:t>
      </w:r>
      <w:r w:rsidR="0087545B">
        <w:t>7</w:t>
      </w:r>
      <w:r>
        <w:t xml:space="preserve"> merupakan tampilan desain interface dari pop-up tambah </w:t>
      </w:r>
      <w:r w:rsidR="00E87EFE">
        <w:t>stall</w:t>
      </w:r>
      <w:r>
        <w:t xml:space="preserve"> baru pada halaman Settings </w:t>
      </w:r>
      <w:r w:rsidR="00D8719C">
        <w:t>Stall</w:t>
      </w:r>
      <w:r>
        <w:t xml:space="preserve">. Pop-up ini akan muncul apabila Super Admin menekan tombol Tambah pada halaman Settings </w:t>
      </w:r>
      <w:r w:rsidR="00003AD2">
        <w:t>Stall</w:t>
      </w:r>
      <w:r>
        <w:t xml:space="preserve">. Pada halaman ini terdapat kolom nama </w:t>
      </w:r>
      <w:r w:rsidR="00447E0E">
        <w:t>stall</w:t>
      </w:r>
      <w:r w:rsidR="00A60ADA">
        <w:t>, drop-down departemen, dan kolom jumlah stall</w:t>
      </w:r>
      <w:r>
        <w:t xml:space="preserve">. Apabila super admin telah mengisi semua data yang diperlukan, super admin dapat menekan tombol Save untuk menyimpan data dari </w:t>
      </w:r>
      <w:r w:rsidR="002635EB">
        <w:t>stall</w:t>
      </w:r>
      <w:r>
        <w:t xml:space="preserve"> baru. </w:t>
      </w:r>
    </w:p>
    <w:p w14:paraId="25091F3A" w14:textId="77777777" w:rsidR="00F87AA7" w:rsidRDefault="00F87AA7" w:rsidP="00F87AA7">
      <w:pPr>
        <w:pStyle w:val="BulletParagraphwithoutindent"/>
      </w:pPr>
      <w:proofErr w:type="gramStart"/>
      <w:r>
        <w:t>Keterangan :</w:t>
      </w:r>
      <w:proofErr w:type="gramEnd"/>
    </w:p>
    <w:p w14:paraId="69FFCA29" w14:textId="4356ABB9" w:rsidR="00F87AA7" w:rsidRDefault="00F87AA7" w:rsidP="00F87AA7">
      <w:pPr>
        <w:pStyle w:val="BulletParagraphwithoutindent"/>
      </w:pPr>
      <w:proofErr w:type="gramStart"/>
      <w:r>
        <w:t>1 :</w:t>
      </w:r>
      <w:proofErr w:type="gramEnd"/>
      <w:r>
        <w:t xml:space="preserve"> Kolom nama </w:t>
      </w:r>
      <w:r w:rsidR="008A4708">
        <w:t>stall</w:t>
      </w:r>
    </w:p>
    <w:p w14:paraId="14FB7BC9" w14:textId="6B5EBA07" w:rsidR="00F87AA7" w:rsidRDefault="00F87AA7" w:rsidP="00F87AA7">
      <w:pPr>
        <w:pStyle w:val="BulletParagraphwithoutindent"/>
      </w:pPr>
      <w:proofErr w:type="gramStart"/>
      <w:r>
        <w:t>2 :</w:t>
      </w:r>
      <w:proofErr w:type="gramEnd"/>
      <w:r>
        <w:t xml:space="preserve"> Drop-down </w:t>
      </w:r>
      <w:r w:rsidR="008A4708">
        <w:t>departemen</w:t>
      </w:r>
    </w:p>
    <w:p w14:paraId="791AEC46" w14:textId="3FF1B640" w:rsidR="00F87AA7" w:rsidRDefault="00F87AA7" w:rsidP="00E7051F">
      <w:pPr>
        <w:pStyle w:val="BulletParagraphwithoutindent"/>
      </w:pPr>
      <w:proofErr w:type="gramStart"/>
      <w:r>
        <w:t>3 :</w:t>
      </w:r>
      <w:proofErr w:type="gramEnd"/>
      <w:r>
        <w:t xml:space="preserve"> </w:t>
      </w:r>
      <w:r w:rsidR="002042ED">
        <w:t>Kolom jumlah stall</w:t>
      </w:r>
    </w:p>
    <w:p w14:paraId="36E97F0E" w14:textId="382268CD" w:rsidR="00BA3862" w:rsidRDefault="00BA3862" w:rsidP="00E7051F">
      <w:pPr>
        <w:pStyle w:val="BulletParagraphwithoutindent"/>
      </w:pPr>
      <w:proofErr w:type="gramStart"/>
      <w:r>
        <w:t>4 :</w:t>
      </w:r>
      <w:proofErr w:type="gramEnd"/>
      <w:r>
        <w:t xml:space="preserve"> Tombol Cancel untuk membatalkan penambahan stall</w:t>
      </w:r>
    </w:p>
    <w:p w14:paraId="1B1B4615" w14:textId="391FCDC2" w:rsidR="00E43CE1" w:rsidRDefault="00E43CE1" w:rsidP="00E7051F">
      <w:pPr>
        <w:pStyle w:val="BulletParagraphwithoutindent"/>
      </w:pPr>
      <w:proofErr w:type="gramStart"/>
      <w:r>
        <w:t>5 :</w:t>
      </w:r>
      <w:proofErr w:type="gramEnd"/>
      <w:r>
        <w:t xml:space="preserve"> Tombol Save untuk menyimpan stall baru.</w:t>
      </w:r>
    </w:p>
    <w:p w14:paraId="14255EBA" w14:textId="77777777" w:rsidR="00EF3764" w:rsidRDefault="00EF3764" w:rsidP="00E7051F">
      <w:pPr>
        <w:pStyle w:val="BulletParagraphwithoutindent"/>
      </w:pPr>
    </w:p>
    <w:p w14:paraId="560928BD" w14:textId="47C442AF" w:rsidR="00C56536" w:rsidRDefault="00C56536" w:rsidP="00C56536">
      <w:pPr>
        <w:pStyle w:val="Gambar"/>
      </w:pPr>
      <w:r>
        <w:drawing>
          <wp:inline distT="0" distB="0" distL="0" distR="0" wp14:anchorId="0C27D323" wp14:editId="7F695F20">
            <wp:extent cx="3974405" cy="2245684"/>
            <wp:effectExtent l="19050" t="19050" r="26670" b="215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014451" cy="2268311"/>
                    </a:xfrm>
                    <a:prstGeom prst="rect">
                      <a:avLst/>
                    </a:prstGeom>
                    <a:noFill/>
                    <a:ln>
                      <a:solidFill>
                        <a:schemeClr val="bg2">
                          <a:lumMod val="75000"/>
                        </a:schemeClr>
                      </a:solidFill>
                    </a:ln>
                  </pic:spPr>
                </pic:pic>
              </a:graphicData>
            </a:graphic>
          </wp:inline>
        </w:drawing>
      </w:r>
    </w:p>
    <w:p w14:paraId="4F3F1F8C" w14:textId="5163613D" w:rsidR="00C56536" w:rsidRDefault="00C56536" w:rsidP="00C56536">
      <w:pPr>
        <w:pStyle w:val="GambarDesc"/>
      </w:pPr>
      <w:r>
        <w:t>Gambar 4.3</w:t>
      </w:r>
      <w:r w:rsidR="00506AAA">
        <w:t>7</w:t>
      </w:r>
    </w:p>
    <w:p w14:paraId="6DA68E0B" w14:textId="2F8F2A85" w:rsidR="00CE1FB3" w:rsidRDefault="00CE1FB3" w:rsidP="00C56536">
      <w:pPr>
        <w:pStyle w:val="GambarDesc"/>
      </w:pPr>
      <w:r>
        <w:t>Pop-up tambah stall</w:t>
      </w:r>
    </w:p>
    <w:p w14:paraId="225EF3FB" w14:textId="77777777" w:rsidR="00EF3764" w:rsidRPr="00A46531" w:rsidRDefault="00EF3764" w:rsidP="00A46531"/>
    <w:p w14:paraId="17F570D4" w14:textId="323A11A6" w:rsidR="008618CF" w:rsidRDefault="008618CF" w:rsidP="008618CF">
      <w:pPr>
        <w:pStyle w:val="Bulletstyle"/>
      </w:pPr>
      <w:r>
        <w:t xml:space="preserve">Pop-up </w:t>
      </w:r>
      <w:r w:rsidR="000B2AA4">
        <w:t>edit stall</w:t>
      </w:r>
    </w:p>
    <w:p w14:paraId="3DF62798" w14:textId="6389BBEC" w:rsidR="008618CF" w:rsidRDefault="008618CF" w:rsidP="008618CF">
      <w:pPr>
        <w:pStyle w:val="BulletParagraphwithoutindent"/>
      </w:pPr>
      <w:r>
        <w:t>Gambar 4.3</w:t>
      </w:r>
      <w:r w:rsidR="001C527F">
        <w:t>8</w:t>
      </w:r>
      <w:r>
        <w:t xml:space="preserve"> merupakan tampilan desain interface dari pop-up </w:t>
      </w:r>
      <w:r w:rsidR="00293897">
        <w:t xml:space="preserve">edit stall </w:t>
      </w:r>
      <w:r>
        <w:t xml:space="preserve">pada halaman Settings </w:t>
      </w:r>
      <w:r w:rsidR="002D2AF6">
        <w:t>Stall</w:t>
      </w:r>
      <w:r>
        <w:t xml:space="preserve">. Pop-up ini akan muncul apabila Super Admin menekan tombol </w:t>
      </w:r>
      <w:r w:rsidR="00DC115C">
        <w:t>Edit</w:t>
      </w:r>
      <w:r>
        <w:t xml:space="preserve"> pada data </w:t>
      </w:r>
      <w:r w:rsidR="00A16283">
        <w:t>stall</w:t>
      </w:r>
      <w:r>
        <w:t xml:space="preserve"> yang bersangkutan. </w:t>
      </w:r>
      <w:r w:rsidR="00D76472">
        <w:t>Pada halaman ini terdapat kolom nama stall, drop-down departemen, dan kolom jumlah stall</w:t>
      </w:r>
      <w:r w:rsidR="00C4362A">
        <w:t xml:space="preserve"> yang sudah </w:t>
      </w:r>
      <w:r w:rsidR="00C4362A">
        <w:lastRenderedPageBreak/>
        <w:t>terisi dengan data dari Stall yang bersangkutan</w:t>
      </w:r>
      <w:r>
        <w:t xml:space="preserve">. Apabila super admin telah </w:t>
      </w:r>
      <w:r w:rsidR="002E079E">
        <w:t>mengubah</w:t>
      </w:r>
      <w:r>
        <w:t xml:space="preserve"> data yang diperlukan, super admin dapat menekan tombol Save untuk menyimpan data dari departemen</w:t>
      </w:r>
      <w:r w:rsidR="00E80A89">
        <w:t xml:space="preserve"> yang telah diubah</w:t>
      </w:r>
      <w:r>
        <w:t>.</w:t>
      </w:r>
    </w:p>
    <w:p w14:paraId="363F580E" w14:textId="77777777" w:rsidR="00234D5C" w:rsidRDefault="00234D5C" w:rsidP="008618CF">
      <w:pPr>
        <w:pStyle w:val="BulletParagraphwithoutindent"/>
      </w:pPr>
    </w:p>
    <w:p w14:paraId="2696A940" w14:textId="423677BC" w:rsidR="00DB171A" w:rsidRDefault="00DB171A" w:rsidP="00DB171A">
      <w:pPr>
        <w:pStyle w:val="Gambar"/>
      </w:pPr>
      <w:r>
        <w:drawing>
          <wp:inline distT="0" distB="0" distL="0" distR="0" wp14:anchorId="749FC3B4" wp14:editId="7C60B6F7">
            <wp:extent cx="3917955" cy="2213787"/>
            <wp:effectExtent l="19050" t="19050" r="25400" b="152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941318" cy="2226988"/>
                    </a:xfrm>
                    <a:prstGeom prst="rect">
                      <a:avLst/>
                    </a:prstGeom>
                    <a:noFill/>
                    <a:ln>
                      <a:solidFill>
                        <a:schemeClr val="bg2">
                          <a:lumMod val="75000"/>
                        </a:schemeClr>
                      </a:solidFill>
                    </a:ln>
                  </pic:spPr>
                </pic:pic>
              </a:graphicData>
            </a:graphic>
          </wp:inline>
        </w:drawing>
      </w:r>
    </w:p>
    <w:p w14:paraId="3E9C4ED9" w14:textId="0758D1B5" w:rsidR="0093093E" w:rsidRDefault="0093093E" w:rsidP="0093093E">
      <w:pPr>
        <w:pStyle w:val="GambarDesc"/>
      </w:pPr>
      <w:r>
        <w:t>Gambar 4.3</w:t>
      </w:r>
      <w:r w:rsidR="004208C6">
        <w:t>8</w:t>
      </w:r>
    </w:p>
    <w:p w14:paraId="2E59812B" w14:textId="206C7EA6" w:rsidR="00F87AA7" w:rsidRDefault="0093093E" w:rsidP="006254DA">
      <w:pPr>
        <w:pStyle w:val="GambarDesc"/>
      </w:pPr>
      <w:r>
        <w:t>Pop-up update stall</w:t>
      </w:r>
    </w:p>
    <w:p w14:paraId="7D435A4D" w14:textId="77777777" w:rsidR="00B347DD" w:rsidRPr="006254DA" w:rsidRDefault="00B347DD" w:rsidP="00B347DD"/>
    <w:p w14:paraId="74027510" w14:textId="33EB0EA4" w:rsidR="003B7700" w:rsidRPr="001965C6" w:rsidRDefault="00BC6529">
      <w:pPr>
        <w:pStyle w:val="STTSJudulSubBab"/>
        <w:numPr>
          <w:ilvl w:val="2"/>
          <w:numId w:val="12"/>
        </w:numPr>
        <w:rPr>
          <w:sz w:val="24"/>
          <w:szCs w:val="24"/>
        </w:rPr>
      </w:pPr>
      <w:r>
        <w:t>Desain Interface Role Admin</w:t>
      </w:r>
    </w:p>
    <w:p w14:paraId="5C673AE3" w14:textId="255BB470" w:rsidR="00866BB7" w:rsidRDefault="00866BB7" w:rsidP="00866BB7">
      <w:r>
        <w:t xml:space="preserve">Pada subbab ini akan dijelaskan mengenai seluruh desain interface yang ada pada Role Admin. Role Admin memiliki desain interface </w:t>
      </w:r>
      <w:r w:rsidR="00034B9E">
        <w:t>lebih sedikit bila dibandingkan dengan Role</w:t>
      </w:r>
      <w:r w:rsidR="00295D18">
        <w:t xml:space="preserve"> Super Admin.</w:t>
      </w:r>
      <w:r>
        <w:t xml:space="preserve"> Desain interface yang terdapat pada Role </w:t>
      </w:r>
      <w:proofErr w:type="gramStart"/>
      <w:r>
        <w:t>Admin  adalah</w:t>
      </w:r>
      <w:proofErr w:type="gramEnd"/>
      <w:r>
        <w:t xml:space="preserve"> halaman input, halaman cek, halaman history, </w:t>
      </w:r>
      <w:r w:rsidR="00643DB6">
        <w:t xml:space="preserve">dan </w:t>
      </w:r>
      <w:r>
        <w:t>halaman master. Pada subbab berikut akan dijelaskan secara detail mengenai halaman – halaman tersebut.</w:t>
      </w:r>
    </w:p>
    <w:p w14:paraId="4A260195" w14:textId="77777777" w:rsidR="009613B1" w:rsidRDefault="009613B1" w:rsidP="00866BB7"/>
    <w:p w14:paraId="1CA0B651" w14:textId="6733A5DC" w:rsidR="00226EA9" w:rsidRPr="00DC5DB9" w:rsidRDefault="00226EA9">
      <w:pPr>
        <w:pStyle w:val="STTSJudulSubBab"/>
        <w:numPr>
          <w:ilvl w:val="3"/>
          <w:numId w:val="12"/>
        </w:numPr>
        <w:ind w:left="1004" w:hanging="1004"/>
        <w:rPr>
          <w:sz w:val="24"/>
          <w:szCs w:val="24"/>
        </w:rPr>
      </w:pPr>
      <w:r>
        <w:t>Halaman Input</w:t>
      </w:r>
    </w:p>
    <w:p w14:paraId="22926FF2" w14:textId="7A799F2A" w:rsidR="00FF252D" w:rsidRDefault="00FF252D" w:rsidP="00133A97">
      <w:pPr>
        <w:rPr>
          <w:rFonts w:cs="Times New Roman"/>
          <w:szCs w:val="24"/>
        </w:rPr>
      </w:pPr>
      <w:r w:rsidRPr="00FF252D">
        <w:rPr>
          <w:rFonts w:cs="Times New Roman"/>
          <w:szCs w:val="24"/>
        </w:rPr>
        <w:t>Gambar 4.</w:t>
      </w:r>
      <w:r w:rsidR="00CB5418">
        <w:rPr>
          <w:rFonts w:cs="Times New Roman"/>
          <w:szCs w:val="24"/>
        </w:rPr>
        <w:t>3</w:t>
      </w:r>
      <w:r w:rsidR="00702A87">
        <w:rPr>
          <w:rFonts w:cs="Times New Roman"/>
          <w:szCs w:val="24"/>
        </w:rPr>
        <w:t>9</w:t>
      </w:r>
      <w:r w:rsidRPr="00FF252D">
        <w:rPr>
          <w:rFonts w:cs="Times New Roman"/>
          <w:szCs w:val="24"/>
        </w:rPr>
        <w:t xml:space="preserve"> merupakan tampilan dari halaman input milik role Admin pada aplikasi website PT. Adiputro Wirasejati. Pada bagian sudut kanan atas terdapat beberapa tombol navigasi, pada bagian utama pada halaman ini terdapat beberapa tombol, drop-down option, dan juga tabel data. </w:t>
      </w:r>
      <w:r w:rsidR="007F2844">
        <w:rPr>
          <w:rFonts w:cs="Times New Roman"/>
          <w:szCs w:val="24"/>
        </w:rPr>
        <w:t>Tidak seperti Role Super Admin, role Admin hanya memiliki tombol HAPUS pada setiap SPK yang ada pada data tabel.</w:t>
      </w:r>
    </w:p>
    <w:p w14:paraId="3479FE55" w14:textId="77777777" w:rsidR="002C1581" w:rsidRDefault="002C1581" w:rsidP="00133A97">
      <w:pPr>
        <w:rPr>
          <w:rFonts w:cs="Times New Roman"/>
          <w:szCs w:val="24"/>
        </w:rPr>
      </w:pPr>
    </w:p>
    <w:p w14:paraId="02973BD8" w14:textId="761B093E" w:rsidR="008B2573" w:rsidRDefault="00F74EC2" w:rsidP="007B762E">
      <w:pPr>
        <w:pStyle w:val="Gambar"/>
      </w:pPr>
      <w:r>
        <w:lastRenderedPageBreak/>
        <w:drawing>
          <wp:inline distT="0" distB="0" distL="0" distR="0" wp14:anchorId="4E8685C1" wp14:editId="16B7AF3B">
            <wp:extent cx="4231758" cy="152791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257650" cy="1537262"/>
                    </a:xfrm>
                    <a:prstGeom prst="rect">
                      <a:avLst/>
                    </a:prstGeom>
                    <a:noFill/>
                    <a:ln>
                      <a:noFill/>
                    </a:ln>
                  </pic:spPr>
                </pic:pic>
              </a:graphicData>
            </a:graphic>
          </wp:inline>
        </w:drawing>
      </w:r>
    </w:p>
    <w:p w14:paraId="04DB5DF8" w14:textId="0B56BBA8" w:rsidR="002C1581" w:rsidRDefault="002C1581" w:rsidP="002C1581">
      <w:pPr>
        <w:pStyle w:val="GambarDesc"/>
      </w:pPr>
      <w:r>
        <w:t>Gambar 4.3</w:t>
      </w:r>
      <w:r w:rsidR="003459BF">
        <w:t>9</w:t>
      </w:r>
    </w:p>
    <w:p w14:paraId="1CB4FA83" w14:textId="7F32297D" w:rsidR="002C1581" w:rsidRDefault="002C1581" w:rsidP="002C1581">
      <w:pPr>
        <w:pStyle w:val="GambarDesc"/>
      </w:pPr>
      <w:r>
        <w:t>Halaman Input Role Admin</w:t>
      </w:r>
    </w:p>
    <w:p w14:paraId="36395C45" w14:textId="77777777" w:rsidR="008B07FB" w:rsidRPr="00FF252D" w:rsidRDefault="008B07FB" w:rsidP="007B762E">
      <w:pPr>
        <w:pStyle w:val="Gambar"/>
      </w:pPr>
    </w:p>
    <w:p w14:paraId="36261133" w14:textId="0F4B457A" w:rsidR="001965C6" w:rsidRDefault="00B8329B" w:rsidP="001965C6">
      <w:pPr>
        <w:ind w:firstLine="0"/>
      </w:pPr>
      <w:proofErr w:type="gramStart"/>
      <w:r>
        <w:t>Keterangan :</w:t>
      </w:r>
      <w:proofErr w:type="gramEnd"/>
    </w:p>
    <w:p w14:paraId="55B50B39" w14:textId="68A776E6" w:rsidR="00B8329B" w:rsidRDefault="001F1053" w:rsidP="0071513C">
      <w:pPr>
        <w:pStyle w:val="BulletStyleNumber"/>
        <w:numPr>
          <w:ilvl w:val="0"/>
          <w:numId w:val="29"/>
        </w:numPr>
        <w:ind w:left="426" w:hanging="426"/>
      </w:pPr>
      <w:r>
        <w:t>Tombol menuju halaman input</w:t>
      </w:r>
    </w:p>
    <w:p w14:paraId="7B89457F" w14:textId="4A3578AE" w:rsidR="001F1053" w:rsidRDefault="001F1053" w:rsidP="0071513C">
      <w:pPr>
        <w:pStyle w:val="BulletStyleNumber"/>
        <w:numPr>
          <w:ilvl w:val="0"/>
          <w:numId w:val="29"/>
        </w:numPr>
        <w:ind w:left="426" w:hanging="426"/>
      </w:pPr>
      <w:r>
        <w:t>Tombol menuju halaman master</w:t>
      </w:r>
    </w:p>
    <w:p w14:paraId="0063959D" w14:textId="04CDB2E4" w:rsidR="001F1053" w:rsidRDefault="00EE0D00" w:rsidP="0071513C">
      <w:pPr>
        <w:pStyle w:val="BulletStyleNumber"/>
        <w:numPr>
          <w:ilvl w:val="0"/>
          <w:numId w:val="29"/>
        </w:numPr>
        <w:ind w:left="426" w:hanging="426"/>
      </w:pPr>
      <w:r>
        <w:t xml:space="preserve">Tombol </w:t>
      </w:r>
      <w:r w:rsidR="00500E01">
        <w:t>logout</w:t>
      </w:r>
    </w:p>
    <w:p w14:paraId="60DEE9F5" w14:textId="466A6E48" w:rsidR="00500E01" w:rsidRDefault="00500E01" w:rsidP="0071513C">
      <w:pPr>
        <w:pStyle w:val="BulletStyleNumber"/>
        <w:numPr>
          <w:ilvl w:val="0"/>
          <w:numId w:val="29"/>
        </w:numPr>
        <w:ind w:left="426" w:hanging="426"/>
      </w:pPr>
      <w:r>
        <w:t>Tombol tarik data SPK</w:t>
      </w:r>
    </w:p>
    <w:p w14:paraId="6989D162" w14:textId="7DAAB425" w:rsidR="00B8329B" w:rsidRDefault="00281BE8" w:rsidP="00B8329B">
      <w:pPr>
        <w:pStyle w:val="BulletStyleNumber"/>
      </w:pPr>
      <w:r>
        <w:t>Drop-down Nomor SPK</w:t>
      </w:r>
    </w:p>
    <w:p w14:paraId="18CDD99E" w14:textId="02386AA9" w:rsidR="00281BE8" w:rsidRDefault="00281BE8" w:rsidP="00B8329B">
      <w:pPr>
        <w:pStyle w:val="BulletStyleNumber"/>
      </w:pPr>
      <w:r>
        <w:t>Drop-down departemen</w:t>
      </w:r>
    </w:p>
    <w:p w14:paraId="49609442" w14:textId="0DE87385" w:rsidR="00281BE8" w:rsidRDefault="00281BE8" w:rsidP="00B8329B">
      <w:pPr>
        <w:pStyle w:val="BulletStyleNumber"/>
      </w:pPr>
      <w:r>
        <w:t>Drop-down nama stall</w:t>
      </w:r>
    </w:p>
    <w:p w14:paraId="29A47CBA" w14:textId="71EC74CC" w:rsidR="00662A51" w:rsidRDefault="00662A51" w:rsidP="00B8329B">
      <w:pPr>
        <w:pStyle w:val="BulletStyleNumber"/>
      </w:pPr>
      <w:r>
        <w:t>Kolom Stall</w:t>
      </w:r>
    </w:p>
    <w:p w14:paraId="1749A262" w14:textId="459049C4" w:rsidR="00021042" w:rsidRDefault="00021042" w:rsidP="00B8329B">
      <w:pPr>
        <w:pStyle w:val="BulletStyleNumber"/>
      </w:pPr>
      <w:r>
        <w:t>Tombol tambah order</w:t>
      </w:r>
    </w:p>
    <w:p w14:paraId="4B6AB5CD" w14:textId="04A7CCAC" w:rsidR="00021042" w:rsidRDefault="00021042" w:rsidP="00B8329B">
      <w:pPr>
        <w:pStyle w:val="BulletStyleNumber"/>
      </w:pPr>
      <w:r>
        <w:t>Tombol menuju halaman cek</w:t>
      </w:r>
    </w:p>
    <w:p w14:paraId="3463A6D2" w14:textId="063E91D4" w:rsidR="00021042" w:rsidRDefault="00021042" w:rsidP="00B8329B">
      <w:pPr>
        <w:pStyle w:val="BulletStyleNumber"/>
      </w:pPr>
      <w:r>
        <w:t>Tombol history</w:t>
      </w:r>
    </w:p>
    <w:p w14:paraId="296D20B3" w14:textId="2DC4F499" w:rsidR="00F74EC2" w:rsidRDefault="00F74EC2" w:rsidP="00B8329B">
      <w:pPr>
        <w:pStyle w:val="BulletStyleNumber"/>
      </w:pPr>
      <w:r>
        <w:t>Tombol hapus SPK</w:t>
      </w:r>
    </w:p>
    <w:p w14:paraId="2A3FE1FA" w14:textId="77777777" w:rsidR="00E83173" w:rsidRDefault="00E83173" w:rsidP="00E83173">
      <w:pPr>
        <w:pStyle w:val="Bulletstyle"/>
      </w:pPr>
      <w:r>
        <w:t>Pop-up gagal tarik data Surat Perintah Kerja</w:t>
      </w:r>
    </w:p>
    <w:p w14:paraId="6FCD0291" w14:textId="023799E4" w:rsidR="00E83173" w:rsidRDefault="00E83173" w:rsidP="00E83173">
      <w:pPr>
        <w:pStyle w:val="BulletParagraphwithoutindent"/>
      </w:pPr>
      <w:r>
        <w:t xml:space="preserve">Gambar </w:t>
      </w:r>
      <w:r w:rsidR="006B2F23">
        <w:t>4.40</w:t>
      </w:r>
      <w:r>
        <w:t xml:space="preserve"> merupakan tampilan dari gagalnya penarikan data SPK pada halaman input</w:t>
      </w:r>
      <w:r w:rsidR="000656B6">
        <w:t xml:space="preserve"> Role Admin</w:t>
      </w:r>
      <w:r>
        <w:t>. Saat data dari Surat Perintah Kerja yang ingin ditarik tidak tersedia, maka akan dimunculkan pop-up dengan pesan “Gagal tarik data SPK”. Pop-up ini akan muncul setelah pengguna menekan tombol 6 (TARIK DATA SPK). Terdapat sebuah tombol dengan nama tombol “OK” untuk menutup pop-up tersebut.</w:t>
      </w:r>
    </w:p>
    <w:p w14:paraId="26E87135" w14:textId="77777777" w:rsidR="00E83173" w:rsidRPr="009F6C2D" w:rsidRDefault="00E83173" w:rsidP="00E83173">
      <w:pPr>
        <w:pStyle w:val="BulletParagraphwithoutindent"/>
      </w:pPr>
      <w:proofErr w:type="gramStart"/>
      <w:r w:rsidRPr="009F6C2D">
        <w:t>Keterangan :</w:t>
      </w:r>
      <w:proofErr w:type="gramEnd"/>
    </w:p>
    <w:p w14:paraId="3E4BD3E6" w14:textId="77777777" w:rsidR="00E83173" w:rsidRPr="009F6C2D" w:rsidRDefault="00E83173">
      <w:pPr>
        <w:pStyle w:val="BulletStyleNumber"/>
        <w:numPr>
          <w:ilvl w:val="0"/>
          <w:numId w:val="34"/>
        </w:numPr>
      </w:pPr>
      <w:r w:rsidRPr="009F6C2D">
        <w:t>Tombol “OK” untuk menutup pop-up</w:t>
      </w:r>
    </w:p>
    <w:p w14:paraId="77E86A38" w14:textId="77777777" w:rsidR="00E83173" w:rsidRDefault="00E83173" w:rsidP="00E83173">
      <w:pPr>
        <w:pStyle w:val="BulletStyleNumber"/>
        <w:numPr>
          <w:ilvl w:val="0"/>
          <w:numId w:val="0"/>
        </w:numPr>
        <w:ind w:left="425" w:hanging="425"/>
      </w:pPr>
    </w:p>
    <w:p w14:paraId="326DB153" w14:textId="6D18D38B" w:rsidR="00021042" w:rsidRDefault="00900D6E" w:rsidP="00900D6E">
      <w:pPr>
        <w:pStyle w:val="Gambar"/>
      </w:pPr>
      <w:r>
        <w:lastRenderedPageBreak/>
        <w:drawing>
          <wp:inline distT="0" distB="0" distL="0" distR="0" wp14:anchorId="33D98B39" wp14:editId="53F57E7B">
            <wp:extent cx="3040912" cy="1706466"/>
            <wp:effectExtent l="0" t="0" r="762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052496" cy="1712967"/>
                    </a:xfrm>
                    <a:prstGeom prst="rect">
                      <a:avLst/>
                    </a:prstGeom>
                    <a:noFill/>
                    <a:ln>
                      <a:noFill/>
                    </a:ln>
                  </pic:spPr>
                </pic:pic>
              </a:graphicData>
            </a:graphic>
          </wp:inline>
        </w:drawing>
      </w:r>
    </w:p>
    <w:p w14:paraId="6C785B1A" w14:textId="5A3CAF76" w:rsidR="00900D6E" w:rsidRDefault="00900D6E" w:rsidP="00900D6E">
      <w:pPr>
        <w:pStyle w:val="GambarDesc"/>
      </w:pPr>
      <w:r>
        <w:t>Gambar 4.40</w:t>
      </w:r>
    </w:p>
    <w:p w14:paraId="65242D03" w14:textId="658B617B" w:rsidR="007045A4" w:rsidRDefault="007045A4" w:rsidP="00900D6E">
      <w:pPr>
        <w:pStyle w:val="GambarDesc"/>
      </w:pPr>
      <w:r>
        <w:t>Pop-up Gagal Tarik Data SPK</w:t>
      </w:r>
    </w:p>
    <w:p w14:paraId="2F2788F8" w14:textId="77777777" w:rsidR="005133B8" w:rsidRDefault="005133B8" w:rsidP="005133B8"/>
    <w:p w14:paraId="4E1EFC37" w14:textId="77777777" w:rsidR="00BB2C15" w:rsidRPr="00FE398F" w:rsidRDefault="00BB2C15" w:rsidP="00BB2C15">
      <w:pPr>
        <w:pStyle w:val="Bulletstyle"/>
      </w:pPr>
      <w:r w:rsidRPr="00FE398F">
        <w:t>Pop-up sukses tarik data Surat Perintah Kerja</w:t>
      </w:r>
    </w:p>
    <w:p w14:paraId="15BEA22D" w14:textId="74920985" w:rsidR="00BB2C15" w:rsidRDefault="00BB2C15" w:rsidP="00BB2C15">
      <w:pPr>
        <w:pStyle w:val="BulletParagraphwithoutindent"/>
      </w:pPr>
      <w:r>
        <w:t>Gambar 4.</w:t>
      </w:r>
      <w:r w:rsidR="00835E3D">
        <w:t>41</w:t>
      </w:r>
      <w:r>
        <w:t xml:space="preserve"> merupakan tampilan apabila pengguna berhasil menarik data dari Surat Perintah Kerja</w:t>
      </w:r>
      <w:r w:rsidR="00124C02">
        <w:t xml:space="preserve"> pada halaman Input</w:t>
      </w:r>
      <w:r>
        <w:t>. Apabila data dari Surat Perintah Kerja yang ditarik tersedia, maka akan muncul pop-up dengan pesan “Data SPK sukses ditarik”. Pop-up ini akan muncul setelah pengguna menekan tombol 6 (TARIK DATA SPK). Terdapat sebuah tombol dengan nama tombol “OK” untuk menutup pop-up tersebut.</w:t>
      </w:r>
    </w:p>
    <w:p w14:paraId="218419AC" w14:textId="6972A874" w:rsidR="00146242" w:rsidRDefault="0017114A" w:rsidP="00BB2C15">
      <w:pPr>
        <w:pStyle w:val="BulletParagraphwithoutindent"/>
      </w:pPr>
      <w:proofErr w:type="gramStart"/>
      <w:r>
        <w:t>Keterangan :</w:t>
      </w:r>
      <w:proofErr w:type="gramEnd"/>
    </w:p>
    <w:p w14:paraId="6EB56326" w14:textId="3713A2F1" w:rsidR="0017114A" w:rsidRDefault="003C798C">
      <w:pPr>
        <w:pStyle w:val="BulletParagraphwithoutindent"/>
        <w:numPr>
          <w:ilvl w:val="0"/>
          <w:numId w:val="35"/>
        </w:numPr>
      </w:pPr>
      <w:r>
        <w:t>Tombol “OK” untuk menutup pop-up</w:t>
      </w:r>
    </w:p>
    <w:p w14:paraId="24AD180B" w14:textId="77777777" w:rsidR="0017114A" w:rsidRDefault="0017114A" w:rsidP="00BB2C15">
      <w:pPr>
        <w:pStyle w:val="BulletParagraphwithoutindent"/>
      </w:pPr>
    </w:p>
    <w:p w14:paraId="2F623F51" w14:textId="62064E89" w:rsidR="0072012D" w:rsidRDefault="0072012D" w:rsidP="0072012D">
      <w:pPr>
        <w:pStyle w:val="Gambar"/>
      </w:pPr>
      <w:r>
        <w:drawing>
          <wp:inline distT="0" distB="0" distL="0" distR="0" wp14:anchorId="634BC5CF" wp14:editId="46375D7B">
            <wp:extent cx="3807503" cy="1607731"/>
            <wp:effectExtent l="19050" t="19050" r="21590" b="1206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24926"/>
                    <a:stretch/>
                  </pic:blipFill>
                  <pic:spPr bwMode="auto">
                    <a:xfrm>
                      <a:off x="0" y="0"/>
                      <a:ext cx="3945927" cy="1666181"/>
                    </a:xfrm>
                    <a:prstGeom prst="rect">
                      <a:avLst/>
                    </a:prstGeom>
                    <a:noFill/>
                    <a:ln w="9525" cap="flat" cmpd="sng" algn="ctr">
                      <a:solidFill>
                        <a:srgbClr val="E7E6E6">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6FFD462" w14:textId="7DE2DF9C" w:rsidR="00097E5C" w:rsidRDefault="00097E5C" w:rsidP="00097E5C">
      <w:pPr>
        <w:pStyle w:val="GambarDesc"/>
      </w:pPr>
      <w:r>
        <w:t>Gambar 4.41</w:t>
      </w:r>
    </w:p>
    <w:p w14:paraId="03A9648D" w14:textId="4F71F4B5" w:rsidR="00D95429" w:rsidRDefault="00D95429" w:rsidP="00097E5C">
      <w:pPr>
        <w:pStyle w:val="GambarDesc"/>
      </w:pPr>
      <w:r>
        <w:t>Pop-up Sukses Tarik Data SPK</w:t>
      </w:r>
    </w:p>
    <w:p w14:paraId="61C5992C" w14:textId="77777777" w:rsidR="00146242" w:rsidRDefault="00146242" w:rsidP="00097E5C">
      <w:pPr>
        <w:pStyle w:val="GambarDesc"/>
      </w:pPr>
    </w:p>
    <w:p w14:paraId="007DD773" w14:textId="62639AF6" w:rsidR="00314632" w:rsidRDefault="00314632" w:rsidP="00314632"/>
    <w:p w14:paraId="103939A1" w14:textId="77777777" w:rsidR="00000ED2" w:rsidRDefault="00000ED2" w:rsidP="00000ED2">
      <w:pPr>
        <w:pStyle w:val="Bulletstyle"/>
      </w:pPr>
      <w:r>
        <w:t>Pop-up problem</w:t>
      </w:r>
    </w:p>
    <w:p w14:paraId="7E649D57" w14:textId="46877D96" w:rsidR="00000ED2" w:rsidRDefault="00000ED2" w:rsidP="00000ED2">
      <w:pPr>
        <w:pStyle w:val="BulletParagraphwithoutindent"/>
      </w:pPr>
      <w:r>
        <w:t xml:space="preserve">Gambar 4.42 merupakan tampilan dari pop-up problem pada data tabel input Surat Perintah Kerja. Setiap data yang masuk kedalam tabel data 14 akan </w:t>
      </w:r>
      <w:r>
        <w:lastRenderedPageBreak/>
        <w:t xml:space="preserve">memiliki satu tombol Problem dan satu tombol Hapus. Apabila terdapat masalah pada Surat Perintah Kerja yang bersangkutan, pengguna dapat melihatnya dengan menekan tombol problem. Apabila tombol problem ditekan, maka pop-up seperti gambar dibawah akan muncul. Pada pop-up ini akan tertera masalah – masalah yang terjadi pada SPK yang bersangkutan. </w:t>
      </w:r>
    </w:p>
    <w:p w14:paraId="56E9B922" w14:textId="77777777" w:rsidR="004C6948" w:rsidRDefault="004C6948" w:rsidP="00000ED2">
      <w:pPr>
        <w:pStyle w:val="BulletParagraphwithoutindent"/>
      </w:pPr>
    </w:p>
    <w:p w14:paraId="32353AA1" w14:textId="7D876946" w:rsidR="004C6948" w:rsidRDefault="004C6948" w:rsidP="004C6948">
      <w:pPr>
        <w:pStyle w:val="Gambar"/>
      </w:pPr>
      <w:r>
        <w:drawing>
          <wp:inline distT="0" distB="0" distL="0" distR="0" wp14:anchorId="6E193409" wp14:editId="57EE3348">
            <wp:extent cx="3839674" cy="1565453"/>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27513"/>
                    <a:stretch/>
                  </pic:blipFill>
                  <pic:spPr bwMode="auto">
                    <a:xfrm>
                      <a:off x="0" y="0"/>
                      <a:ext cx="3849172" cy="1569325"/>
                    </a:xfrm>
                    <a:prstGeom prst="rect">
                      <a:avLst/>
                    </a:prstGeom>
                    <a:noFill/>
                    <a:ln>
                      <a:noFill/>
                    </a:ln>
                    <a:extLst>
                      <a:ext uri="{53640926-AAD7-44D8-BBD7-CCE9431645EC}">
                        <a14:shadowObscured xmlns:a14="http://schemas.microsoft.com/office/drawing/2010/main"/>
                      </a:ext>
                    </a:extLst>
                  </pic:spPr>
                </pic:pic>
              </a:graphicData>
            </a:graphic>
          </wp:inline>
        </w:drawing>
      </w:r>
    </w:p>
    <w:p w14:paraId="4EDE9F7C" w14:textId="02AAA69D" w:rsidR="00BC7F5E" w:rsidRDefault="003D4A11" w:rsidP="003D4A11">
      <w:pPr>
        <w:pStyle w:val="GambarDesc"/>
      </w:pPr>
      <w:r>
        <w:t>Gambar 4.42</w:t>
      </w:r>
    </w:p>
    <w:p w14:paraId="67C67A7F" w14:textId="0FE2AC5C" w:rsidR="003D4A11" w:rsidRDefault="003D4A11" w:rsidP="003D4A11">
      <w:pPr>
        <w:pStyle w:val="GambarDesc"/>
      </w:pPr>
      <w:r>
        <w:t>Pop-up Problem</w:t>
      </w:r>
    </w:p>
    <w:p w14:paraId="05FB0471" w14:textId="77777777" w:rsidR="00595978" w:rsidRDefault="00595978" w:rsidP="00F77664"/>
    <w:p w14:paraId="74F51A39" w14:textId="77777777" w:rsidR="00000ED2" w:rsidRDefault="00000ED2" w:rsidP="00000ED2">
      <w:pPr>
        <w:pStyle w:val="BulletParagraphwithoutindent"/>
      </w:pPr>
      <w:proofErr w:type="gramStart"/>
      <w:r w:rsidRPr="009F6C2D">
        <w:t>Keterangan :</w:t>
      </w:r>
      <w:proofErr w:type="gramEnd"/>
      <w:r w:rsidRPr="009F6C2D">
        <w:t xml:space="preserve"> </w:t>
      </w:r>
    </w:p>
    <w:p w14:paraId="79FBF437" w14:textId="77777777" w:rsidR="00000ED2" w:rsidRPr="009F6C2D" w:rsidRDefault="00000ED2" w:rsidP="00ED2BD5">
      <w:pPr>
        <w:pStyle w:val="BulletStyleNumber"/>
        <w:numPr>
          <w:ilvl w:val="0"/>
          <w:numId w:val="36"/>
        </w:numPr>
        <w:ind w:left="851" w:hanging="425"/>
      </w:pPr>
      <w:r>
        <w:t xml:space="preserve">Masalah </w:t>
      </w:r>
      <w:r w:rsidRPr="00DB3E07">
        <w:rPr>
          <w:rFonts w:cs="Times New Roman"/>
          <w:bCs/>
          <w:szCs w:val="24"/>
        </w:rPr>
        <w:t>– masalah yang ada pada SPK yang bersangkutan</w:t>
      </w:r>
    </w:p>
    <w:p w14:paraId="51D4D764" w14:textId="77777777" w:rsidR="00000ED2" w:rsidRPr="009F6C2D" w:rsidRDefault="00000ED2">
      <w:pPr>
        <w:pStyle w:val="BulletStyleNumber"/>
        <w:numPr>
          <w:ilvl w:val="0"/>
          <w:numId w:val="16"/>
        </w:numPr>
        <w:ind w:left="850" w:hanging="425"/>
      </w:pPr>
      <w:r>
        <w:rPr>
          <w:rFonts w:cs="Times New Roman"/>
          <w:bCs/>
          <w:szCs w:val="24"/>
        </w:rPr>
        <w:t>Tombol cancel untuk menutup pop-up</w:t>
      </w:r>
    </w:p>
    <w:p w14:paraId="223CC408" w14:textId="72FF6729" w:rsidR="00000ED2" w:rsidRDefault="00000ED2" w:rsidP="00000ED2">
      <w:pPr>
        <w:ind w:firstLine="0"/>
      </w:pPr>
    </w:p>
    <w:p w14:paraId="7B130108" w14:textId="77777777" w:rsidR="00E403C6" w:rsidRDefault="00E403C6" w:rsidP="00E403C6">
      <w:pPr>
        <w:pStyle w:val="Bulletstyle"/>
      </w:pPr>
      <w:r>
        <w:t>Pop-up hapus SPK</w:t>
      </w:r>
    </w:p>
    <w:p w14:paraId="374A252B" w14:textId="07675082" w:rsidR="00232AC2" w:rsidRDefault="00E403C6" w:rsidP="00903B92">
      <w:pPr>
        <w:pStyle w:val="BulletParagraphwithoutindent"/>
      </w:pPr>
      <w:r>
        <w:t>Gambar 4.</w:t>
      </w:r>
      <w:r w:rsidR="006B3FAC">
        <w:t>43</w:t>
      </w:r>
      <w:r>
        <w:t xml:space="preserve"> merupakan tampilan dari pop-up saat akan menghapus data dari Surat Perintah Kerja yang bersangkutan. Pop-up tersebut akan muncul apabila pengguna menekan tombol HAPUS. Pop-up ini berguna untuk meyakinkan pengguna untuk menghapus data dari Surat Perintah Kerja yang bersangkutan. Apabila pengguna akan menghapus data Surat Perintah Kerja, maka pengguna bisa menekan tombol “OK”, apabila tidak ingin menghapus data tersebut maka pengguna bisa menekan tombol “Cancel”.</w:t>
      </w:r>
    </w:p>
    <w:p w14:paraId="705817D0" w14:textId="77777777" w:rsidR="00E403C6" w:rsidRDefault="00E403C6" w:rsidP="00E403C6">
      <w:pPr>
        <w:pStyle w:val="BulletParagraphwithoutindent"/>
      </w:pPr>
      <w:proofErr w:type="gramStart"/>
      <w:r>
        <w:t>Keterangan :</w:t>
      </w:r>
      <w:proofErr w:type="gramEnd"/>
    </w:p>
    <w:p w14:paraId="7E968AE2" w14:textId="77777777" w:rsidR="00E403C6" w:rsidRPr="009F6C2D" w:rsidRDefault="00E403C6" w:rsidP="00981CB6">
      <w:pPr>
        <w:pStyle w:val="BulletStyleNumber"/>
        <w:numPr>
          <w:ilvl w:val="0"/>
          <w:numId w:val="37"/>
        </w:numPr>
        <w:ind w:left="851" w:hanging="425"/>
      </w:pPr>
      <w:r>
        <w:t>T</w:t>
      </w:r>
      <w:r w:rsidRPr="00701E81">
        <w:rPr>
          <w:rFonts w:cs="Times New Roman"/>
          <w:bCs/>
          <w:szCs w:val="24"/>
        </w:rPr>
        <w:t>ombol Cancel untuk membatalkan penghapusan</w:t>
      </w:r>
    </w:p>
    <w:p w14:paraId="022094B9" w14:textId="77777777" w:rsidR="00232AC2" w:rsidRPr="00232AC2" w:rsidRDefault="00E403C6">
      <w:pPr>
        <w:pStyle w:val="BulletStyleNumber"/>
        <w:numPr>
          <w:ilvl w:val="0"/>
          <w:numId w:val="17"/>
        </w:numPr>
        <w:ind w:left="850" w:hanging="425"/>
      </w:pPr>
      <w:r>
        <w:rPr>
          <w:rFonts w:cs="Times New Roman"/>
          <w:bCs/>
          <w:szCs w:val="24"/>
        </w:rPr>
        <w:t>Tombol OK untuk melakukan penghapusan</w:t>
      </w:r>
    </w:p>
    <w:p w14:paraId="705AF7E9" w14:textId="56CE9223" w:rsidR="00E403C6" w:rsidRDefault="00232AC2" w:rsidP="00232AC2">
      <w:pPr>
        <w:pStyle w:val="Gambar"/>
      </w:pPr>
      <w:r>
        <w:lastRenderedPageBreak/>
        <w:drawing>
          <wp:inline distT="0" distB="0" distL="0" distR="0" wp14:anchorId="6F4EA48E" wp14:editId="370BD8CB">
            <wp:extent cx="3779149" cy="1385468"/>
            <wp:effectExtent l="19050" t="19050" r="12065" b="2476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34725"/>
                    <a:stretch/>
                  </pic:blipFill>
                  <pic:spPr bwMode="auto">
                    <a:xfrm>
                      <a:off x="0" y="0"/>
                      <a:ext cx="3780000" cy="1385780"/>
                    </a:xfrm>
                    <a:prstGeom prst="rect">
                      <a:avLst/>
                    </a:prstGeom>
                    <a:noFill/>
                    <a:ln w="9525" cap="flat" cmpd="sng" algn="ctr">
                      <a:solidFill>
                        <a:srgbClr val="E7E6E6">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DC91A29" w14:textId="54B1579E" w:rsidR="00FE7EA2" w:rsidRDefault="00FE7EA2" w:rsidP="00FE7EA2">
      <w:pPr>
        <w:pStyle w:val="GambarDesc"/>
      </w:pPr>
      <w:r>
        <w:t>Gambar 4.43</w:t>
      </w:r>
    </w:p>
    <w:p w14:paraId="327B2310" w14:textId="7BE38AEE" w:rsidR="00FE7EA2" w:rsidRPr="009F6C2D" w:rsidRDefault="00FE7EA2" w:rsidP="00FE7EA2">
      <w:pPr>
        <w:pStyle w:val="GambarDesc"/>
      </w:pPr>
      <w:r>
        <w:t>Pop-up hapus SPK</w:t>
      </w:r>
    </w:p>
    <w:p w14:paraId="4B259006" w14:textId="77777777" w:rsidR="00E403C6" w:rsidRDefault="00E403C6" w:rsidP="00000ED2">
      <w:pPr>
        <w:ind w:firstLine="0"/>
      </w:pPr>
    </w:p>
    <w:p w14:paraId="7CBC9216" w14:textId="7CD1DCEB" w:rsidR="00DC5DB9" w:rsidRPr="00684CBC" w:rsidRDefault="00DC5DB9">
      <w:pPr>
        <w:pStyle w:val="STTSJudulSubBab"/>
        <w:numPr>
          <w:ilvl w:val="3"/>
          <w:numId w:val="12"/>
        </w:numPr>
        <w:ind w:left="1004" w:hanging="1004"/>
        <w:rPr>
          <w:sz w:val="24"/>
          <w:szCs w:val="24"/>
        </w:rPr>
      </w:pPr>
      <w:r>
        <w:t>Halaman CEK</w:t>
      </w:r>
    </w:p>
    <w:p w14:paraId="3CE92F71" w14:textId="439EF93B" w:rsidR="00DC5DB9" w:rsidRDefault="00DC5DB9" w:rsidP="00DC5DB9">
      <w:r w:rsidRPr="004028DF">
        <w:t>Pada subbab ini akan dijelaskan mengenai halaman cek dari aplikasi website PT. Adiputro Wirasejati</w:t>
      </w:r>
      <w:r w:rsidR="00AE03E1">
        <w:t xml:space="preserve"> pada Role Admin</w:t>
      </w:r>
      <w:r w:rsidRPr="004028DF">
        <w:t>. Halaman CEK akan menampilkan seluruh data dari Surat Perintah Kerja yang akan disorder menuju divisi gudang dan divisi assembly. Pada halaman CEK terdapat kolom pencarian yang berguna untuk melakukan filter terhadap data Surat Perintah Kerja berdasarkan id. Terdapat tombol untuk mengunduh file dengan format excel, dan tombol untuk melakukan penyetakkan. Apabila data dari halaman CEK dicetak, maka secara otomatis data akan diteruskan ke</w:t>
      </w:r>
      <w:r>
        <w:t xml:space="preserve"> </w:t>
      </w:r>
      <w:r w:rsidRPr="004028DF">
        <w:t xml:space="preserve">divisi assembly dan divisi gudang. </w:t>
      </w:r>
    </w:p>
    <w:p w14:paraId="44CC1736" w14:textId="77777777" w:rsidR="00EA58C2" w:rsidRDefault="00EA58C2" w:rsidP="00DC5DB9"/>
    <w:p w14:paraId="648EA487" w14:textId="53FEE60E" w:rsidR="00D86FDA" w:rsidRDefault="00293C5F" w:rsidP="00D86FDA">
      <w:pPr>
        <w:pStyle w:val="Gambar"/>
      </w:pPr>
      <w:r>
        <w:drawing>
          <wp:inline distT="0" distB="0" distL="0" distR="0" wp14:anchorId="41CD1303" wp14:editId="5E5FE3EC">
            <wp:extent cx="3934047" cy="1829444"/>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974584" cy="1848295"/>
                    </a:xfrm>
                    <a:prstGeom prst="rect">
                      <a:avLst/>
                    </a:prstGeom>
                    <a:noFill/>
                    <a:ln>
                      <a:noFill/>
                    </a:ln>
                  </pic:spPr>
                </pic:pic>
              </a:graphicData>
            </a:graphic>
          </wp:inline>
        </w:drawing>
      </w:r>
    </w:p>
    <w:p w14:paraId="4F4AB3D2" w14:textId="5BCC2D48" w:rsidR="00D86FDA" w:rsidRPr="004028DF" w:rsidRDefault="00D86FDA" w:rsidP="00D86FDA">
      <w:pPr>
        <w:pStyle w:val="GambarDesc"/>
      </w:pPr>
      <w:r w:rsidRPr="004028DF">
        <w:t>Gambar 4.</w:t>
      </w:r>
      <w:r w:rsidR="00E96B7B">
        <w:t>4</w:t>
      </w:r>
      <w:r w:rsidR="00672740">
        <w:t>4</w:t>
      </w:r>
    </w:p>
    <w:p w14:paraId="7FE164E3" w14:textId="33D7C63E" w:rsidR="00D86FDA" w:rsidRDefault="00D86FDA" w:rsidP="00D86FDA">
      <w:pPr>
        <w:pStyle w:val="GambarDesc"/>
        <w:rPr>
          <w:rFonts w:cs="Times New Roman"/>
        </w:rPr>
      </w:pPr>
      <w:r w:rsidRPr="004028DF">
        <w:rPr>
          <w:rFonts w:cs="Times New Roman"/>
        </w:rPr>
        <w:t>Halaman CEK</w:t>
      </w:r>
    </w:p>
    <w:p w14:paraId="77DCFB48" w14:textId="77777777" w:rsidR="00AE77E1" w:rsidRPr="004028DF" w:rsidRDefault="00AE77E1" w:rsidP="00D86FDA">
      <w:pPr>
        <w:pStyle w:val="GambarDesc"/>
        <w:rPr>
          <w:rFonts w:cs="Times New Roman"/>
        </w:rPr>
      </w:pPr>
    </w:p>
    <w:p w14:paraId="58CDDFDC" w14:textId="20A7E87C" w:rsidR="00DC5DB9" w:rsidRPr="004028DF" w:rsidRDefault="00DC5DB9" w:rsidP="00DC5DB9">
      <w:pPr>
        <w:ind w:firstLine="0"/>
      </w:pPr>
      <w:r w:rsidRPr="004028DF">
        <w:t>Keterangan:</w:t>
      </w:r>
    </w:p>
    <w:p w14:paraId="6D11E4A5" w14:textId="77777777" w:rsidR="00DC5DB9" w:rsidRDefault="00DC5DB9" w:rsidP="00EE1A92">
      <w:pPr>
        <w:pStyle w:val="BulletStyleNumber"/>
        <w:numPr>
          <w:ilvl w:val="0"/>
          <w:numId w:val="30"/>
        </w:numPr>
        <w:ind w:left="426" w:hanging="426"/>
      </w:pPr>
      <w:r w:rsidRPr="004028DF">
        <w:t>Kolom pencarian data (filter by id)</w:t>
      </w:r>
    </w:p>
    <w:p w14:paraId="627D7318" w14:textId="77777777" w:rsidR="00DC5DB9" w:rsidRDefault="00DC5DB9" w:rsidP="00DC5DB9">
      <w:pPr>
        <w:pStyle w:val="BulletStyleNumber"/>
      </w:pPr>
      <w:r w:rsidRPr="004028DF">
        <w:t>Tombol download excel</w:t>
      </w:r>
    </w:p>
    <w:p w14:paraId="01B541F4" w14:textId="77777777" w:rsidR="00DC5DB9" w:rsidRPr="004028DF" w:rsidRDefault="00DC5DB9" w:rsidP="00DC5DB9">
      <w:pPr>
        <w:pStyle w:val="BulletStyleNumber"/>
      </w:pPr>
      <w:r w:rsidRPr="004028DF">
        <w:t>Tombol cetak</w:t>
      </w:r>
    </w:p>
    <w:p w14:paraId="2F0E6B83" w14:textId="77777777" w:rsidR="00D44FB7" w:rsidRDefault="00D44FB7" w:rsidP="00D44FB7">
      <w:pPr>
        <w:pStyle w:val="Bulletstyle"/>
      </w:pPr>
      <w:r w:rsidRPr="004028DF">
        <w:lastRenderedPageBreak/>
        <w:t>Halaman tampilan cetak data order Surat Perintah Kerja</w:t>
      </w:r>
    </w:p>
    <w:p w14:paraId="573F59D4" w14:textId="25D95D13" w:rsidR="00D44FB7" w:rsidRPr="0099510D" w:rsidRDefault="00D44FB7" w:rsidP="00D44FB7">
      <w:pPr>
        <w:pStyle w:val="BulletParagraphwithoutindent"/>
      </w:pPr>
      <w:r w:rsidRPr="0099510D">
        <w:t>Gambar 4.</w:t>
      </w:r>
      <w:r w:rsidR="005F60CD">
        <w:t>45</w:t>
      </w:r>
      <w:r w:rsidRPr="0099510D">
        <w:t xml:space="preserve"> merupakan tampilan dari halaman cetak data order Surat Perintah Kerja yang ada pada halaman CEK. Halaman ini akan muncul setelah pengguna menekan tombol cetak pada halaman CEK. Tidak hanya menampilkan tampilan cetak, tombol cetak juga berfungsi untuk meneruskan data yang ada ke divisi gudang dan divisi assembly. </w:t>
      </w:r>
    </w:p>
    <w:p w14:paraId="346600AB" w14:textId="77777777" w:rsidR="00D44FB7" w:rsidRPr="004028DF" w:rsidRDefault="00D44FB7" w:rsidP="00D44FB7">
      <w:pPr>
        <w:pStyle w:val="ListParagraph"/>
        <w:ind w:left="426" w:firstLine="0"/>
        <w:rPr>
          <w:rFonts w:cs="Times New Roman"/>
          <w:szCs w:val="24"/>
        </w:rPr>
      </w:pPr>
    </w:p>
    <w:p w14:paraId="4834741E" w14:textId="77777777" w:rsidR="00D44FB7" w:rsidRDefault="00D44FB7" w:rsidP="00D44FB7">
      <w:pPr>
        <w:pStyle w:val="Gambar"/>
      </w:pPr>
      <w:r>
        <w:drawing>
          <wp:inline distT="0" distB="0" distL="0" distR="0" wp14:anchorId="4AFD5D97" wp14:editId="4328A5F1">
            <wp:extent cx="4805134" cy="1884139"/>
            <wp:effectExtent l="19050" t="19050" r="14605" b="209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09648" cy="1925120"/>
                    </a:xfrm>
                    <a:prstGeom prst="rect">
                      <a:avLst/>
                    </a:prstGeom>
                    <a:noFill/>
                    <a:ln>
                      <a:solidFill>
                        <a:schemeClr val="bg2">
                          <a:lumMod val="75000"/>
                        </a:schemeClr>
                      </a:solidFill>
                    </a:ln>
                  </pic:spPr>
                </pic:pic>
              </a:graphicData>
            </a:graphic>
          </wp:inline>
        </w:drawing>
      </w:r>
      <w:r w:rsidRPr="008841CC">
        <w:t xml:space="preserve"> </w:t>
      </w:r>
    </w:p>
    <w:p w14:paraId="1F576E21" w14:textId="7375D186" w:rsidR="00D44FB7" w:rsidRPr="007B3F78" w:rsidRDefault="00D44FB7" w:rsidP="00D44FB7">
      <w:pPr>
        <w:pStyle w:val="GambarDesc"/>
      </w:pPr>
      <w:r w:rsidRPr="007B3F78">
        <w:t>Gambar 4.</w:t>
      </w:r>
      <w:r w:rsidR="004E08B4">
        <w:t>45</w:t>
      </w:r>
    </w:p>
    <w:p w14:paraId="7828A98C" w14:textId="77777777" w:rsidR="00D44FB7" w:rsidRDefault="00D44FB7" w:rsidP="00D44FB7">
      <w:pPr>
        <w:pStyle w:val="GambarDesc"/>
        <w:rPr>
          <w:rFonts w:cs="Times New Roman"/>
        </w:rPr>
      </w:pPr>
      <w:r w:rsidRPr="007B3F78">
        <w:rPr>
          <w:rFonts w:cs="Times New Roman"/>
        </w:rPr>
        <w:t>Tampilan Cetak data order Surat Perintah Kerja</w:t>
      </w:r>
    </w:p>
    <w:p w14:paraId="2BF9F3E5" w14:textId="77777777" w:rsidR="00D44FB7" w:rsidRDefault="00D44FB7" w:rsidP="00762517">
      <w:pPr>
        <w:ind w:firstLine="0"/>
      </w:pPr>
    </w:p>
    <w:p w14:paraId="3309030D" w14:textId="68F6F122" w:rsidR="00684CBC" w:rsidRPr="00DE18E8" w:rsidRDefault="00684CBC">
      <w:pPr>
        <w:pStyle w:val="STTSJudulSubBab"/>
        <w:numPr>
          <w:ilvl w:val="3"/>
          <w:numId w:val="12"/>
        </w:numPr>
        <w:ind w:left="1004" w:hanging="1004"/>
        <w:rPr>
          <w:sz w:val="24"/>
          <w:szCs w:val="24"/>
        </w:rPr>
      </w:pPr>
      <w:r>
        <w:t>Halaman History</w:t>
      </w:r>
    </w:p>
    <w:p w14:paraId="0CB29403" w14:textId="5CBFAC0B" w:rsidR="00C82FBE" w:rsidRDefault="00C82FBE" w:rsidP="00DA71E2">
      <w:r w:rsidRPr="00151375">
        <w:t xml:space="preserve">Pada subbab ini akan dijelaskan mengenai halaman history dari aplikasi website PT. Adiputro Wirasejati. Halaman history akan menampilkan seluruh histori dari penambahan data Surat Perintah Kerja pada halaman input. Terdapat sebuah tabel data dengan header Nomor SPK, Nama Stall, Stall, Departemen, Status, Waktu Update Terakhir, dan Action. Field action berisi </w:t>
      </w:r>
      <w:r w:rsidR="00C630C7">
        <w:t>sebuah</w:t>
      </w:r>
      <w:r w:rsidRPr="00151375">
        <w:t xml:space="preserve"> tombol yaitu tombol CEK. Apabila tombol CEK ditekan, maka pengguna akan diarahkan ke halaman CEK. </w:t>
      </w:r>
      <w:r w:rsidR="003E32B3">
        <w:t xml:space="preserve">Berbeda dengan halaman </w:t>
      </w:r>
      <w:r w:rsidR="00307DA7">
        <w:t>history dari Role Admin yang disediakan tombol Hapus, pada halaman history Role Admin hanya terdapat tombol CEK</w:t>
      </w:r>
      <w:r w:rsidR="006630F5">
        <w:t>.</w:t>
      </w:r>
    </w:p>
    <w:p w14:paraId="5F180764" w14:textId="77777777" w:rsidR="009F3508" w:rsidRPr="00151375" w:rsidRDefault="009F3508" w:rsidP="009F3508">
      <w:pPr>
        <w:ind w:firstLine="0"/>
      </w:pPr>
      <w:proofErr w:type="gramStart"/>
      <w:r w:rsidRPr="00151375">
        <w:t>Keterangan :</w:t>
      </w:r>
      <w:proofErr w:type="gramEnd"/>
    </w:p>
    <w:p w14:paraId="357B261D" w14:textId="51593CCA" w:rsidR="009F3508" w:rsidRPr="00F33DEF" w:rsidRDefault="009F3508" w:rsidP="004E2F7D">
      <w:pPr>
        <w:pStyle w:val="BulletStyleNumber"/>
        <w:numPr>
          <w:ilvl w:val="0"/>
          <w:numId w:val="31"/>
        </w:numPr>
        <w:ind w:left="426" w:hanging="426"/>
      </w:pPr>
      <w:r w:rsidRPr="00C95E52">
        <w:rPr>
          <w:rFonts w:cs="Times New Roman"/>
          <w:szCs w:val="24"/>
        </w:rPr>
        <w:t xml:space="preserve">Tombol </w:t>
      </w:r>
      <w:r w:rsidR="009F7E9F">
        <w:rPr>
          <w:rFonts w:cs="Times New Roman"/>
          <w:szCs w:val="24"/>
        </w:rPr>
        <w:t>menuju halaman CEK</w:t>
      </w:r>
    </w:p>
    <w:p w14:paraId="677DE274" w14:textId="7DDC5075" w:rsidR="00F33DEF" w:rsidRDefault="00F33DEF" w:rsidP="00E1304C">
      <w:pPr>
        <w:pStyle w:val="BulletStyleNumber"/>
        <w:numPr>
          <w:ilvl w:val="0"/>
          <w:numId w:val="0"/>
        </w:numPr>
        <w:ind w:left="360"/>
      </w:pPr>
    </w:p>
    <w:p w14:paraId="08078681" w14:textId="23BFA8DB" w:rsidR="00FC10BE" w:rsidRDefault="00FC10BE" w:rsidP="00E1304C">
      <w:pPr>
        <w:pStyle w:val="BulletStyleNumber"/>
        <w:numPr>
          <w:ilvl w:val="0"/>
          <w:numId w:val="0"/>
        </w:numPr>
        <w:ind w:left="360"/>
      </w:pPr>
    </w:p>
    <w:p w14:paraId="0ABD908F" w14:textId="77777777" w:rsidR="00FC10BE" w:rsidRPr="0099510D" w:rsidRDefault="00FC10BE" w:rsidP="00E1304C">
      <w:pPr>
        <w:pStyle w:val="BulletStyleNumber"/>
        <w:numPr>
          <w:ilvl w:val="0"/>
          <w:numId w:val="0"/>
        </w:numPr>
        <w:ind w:left="360"/>
      </w:pPr>
    </w:p>
    <w:p w14:paraId="249DBA6A" w14:textId="2F2D82D6" w:rsidR="009F3508" w:rsidRDefault="00F33DEF" w:rsidP="004647A4">
      <w:pPr>
        <w:pStyle w:val="Gambar"/>
      </w:pPr>
      <w:r>
        <w:lastRenderedPageBreak/>
        <w:drawing>
          <wp:inline distT="0" distB="0" distL="0" distR="0" wp14:anchorId="71FC5D49" wp14:editId="7343EC37">
            <wp:extent cx="5039995" cy="1010285"/>
            <wp:effectExtent l="0" t="0" r="825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039995" cy="1010285"/>
                    </a:xfrm>
                    <a:prstGeom prst="rect">
                      <a:avLst/>
                    </a:prstGeom>
                    <a:noFill/>
                    <a:ln>
                      <a:noFill/>
                    </a:ln>
                  </pic:spPr>
                </pic:pic>
              </a:graphicData>
            </a:graphic>
          </wp:inline>
        </w:drawing>
      </w:r>
    </w:p>
    <w:p w14:paraId="0001297B" w14:textId="09233E0F" w:rsidR="004647A4" w:rsidRDefault="004647A4" w:rsidP="004647A4">
      <w:pPr>
        <w:pStyle w:val="GambarDesc"/>
      </w:pPr>
      <w:r>
        <w:t>G</w:t>
      </w:r>
      <w:r w:rsidR="00533DC4">
        <w:t xml:space="preserve">ambar </w:t>
      </w:r>
      <w:r w:rsidR="000A0455">
        <w:t>4.46</w:t>
      </w:r>
    </w:p>
    <w:p w14:paraId="281083DE" w14:textId="2E5F2157" w:rsidR="00DD7CE4" w:rsidRDefault="00DD7CE4" w:rsidP="004647A4">
      <w:pPr>
        <w:pStyle w:val="GambarDesc"/>
      </w:pPr>
      <w:r>
        <w:t>Halaman History Role Admin</w:t>
      </w:r>
    </w:p>
    <w:p w14:paraId="50674478" w14:textId="77777777" w:rsidR="005C2487" w:rsidRDefault="005C2487" w:rsidP="009F3508">
      <w:pPr>
        <w:ind w:firstLine="0"/>
      </w:pPr>
    </w:p>
    <w:p w14:paraId="51EBF96B" w14:textId="253C01E3" w:rsidR="00A422E9" w:rsidRPr="00130CB1" w:rsidRDefault="00A422E9">
      <w:pPr>
        <w:pStyle w:val="STTSJudulSubBab"/>
        <w:numPr>
          <w:ilvl w:val="3"/>
          <w:numId w:val="12"/>
        </w:numPr>
        <w:ind w:left="1004" w:hanging="1004"/>
        <w:rPr>
          <w:sz w:val="24"/>
          <w:szCs w:val="24"/>
        </w:rPr>
      </w:pPr>
      <w:r>
        <w:t>Halaman Master</w:t>
      </w:r>
    </w:p>
    <w:p w14:paraId="5662B017" w14:textId="65D5BB3F" w:rsidR="00DE18E8" w:rsidRDefault="00DE18E8" w:rsidP="00DE18E8">
      <w:r w:rsidRPr="00151375">
        <w:t>Pada subbab ini akan dijelaskan mengenai desain interface dari halaman Master pada</w:t>
      </w:r>
      <w:r w:rsidR="00EA5DA7">
        <w:t xml:space="preserve"> role Admin</w:t>
      </w:r>
      <w:r w:rsidRPr="00151375">
        <w:t xml:space="preserve">. Pada halaman ini akan tertera seluruh data master yang berisikan nama kit dan kode kit yang dibutuhkan dalam proses perakitan kendaraan. Data – data tersebut tersusun dengan rapi di dalam data tabel. Apabila pengguna hendak melakukan pengubahan pada data yang ada, pengguna bisa menekan tombol CEK. Maka pengguna akan langsung diarahkan ke halaman tambah master dengan data yang sudah tertera dan siap untuk diubah. Tombol hapus digunakan untuk menghapus data kit yang sudah ada. Tombol hapus hanya tersedia untuk Role Super Admin. </w:t>
      </w:r>
    </w:p>
    <w:p w14:paraId="537D56F2" w14:textId="77777777" w:rsidR="00E45BFE" w:rsidRDefault="00E45BFE" w:rsidP="00DE18E8"/>
    <w:p w14:paraId="230A5154" w14:textId="52F557FD" w:rsidR="00DE18E8" w:rsidRDefault="00902BA3" w:rsidP="00DE18E8">
      <w:pPr>
        <w:pStyle w:val="Gambar"/>
      </w:pPr>
      <w:r>
        <w:drawing>
          <wp:inline distT="0" distB="0" distL="0" distR="0" wp14:anchorId="2C1EA50C" wp14:editId="70050544">
            <wp:extent cx="3780000" cy="1543440"/>
            <wp:effectExtent l="19050" t="19050" r="11430"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780000" cy="1543440"/>
                    </a:xfrm>
                    <a:prstGeom prst="rect">
                      <a:avLst/>
                    </a:prstGeom>
                    <a:noFill/>
                    <a:ln>
                      <a:solidFill>
                        <a:schemeClr val="bg2">
                          <a:lumMod val="75000"/>
                        </a:schemeClr>
                      </a:solidFill>
                    </a:ln>
                  </pic:spPr>
                </pic:pic>
              </a:graphicData>
            </a:graphic>
          </wp:inline>
        </w:drawing>
      </w:r>
    </w:p>
    <w:p w14:paraId="442D5F4C" w14:textId="4FE3D8D9" w:rsidR="00DE18E8" w:rsidRDefault="00DE18E8" w:rsidP="00316BC6">
      <w:pPr>
        <w:pStyle w:val="GambarDesc"/>
      </w:pPr>
      <w:r w:rsidRPr="00F639BD">
        <w:t>Gambar 4.</w:t>
      </w:r>
      <w:r w:rsidR="00FC6DE5">
        <w:t>4</w:t>
      </w:r>
      <w:r w:rsidR="00933FF0">
        <w:t>7</w:t>
      </w:r>
      <w:r w:rsidRPr="00F639BD">
        <w:br/>
        <w:t>Tampilan Halaman Master</w:t>
      </w:r>
    </w:p>
    <w:p w14:paraId="0BC6D33D" w14:textId="77777777" w:rsidR="00F31B70" w:rsidRPr="00151375" w:rsidRDefault="00F31B70" w:rsidP="00F31B70"/>
    <w:p w14:paraId="1BADD1C2" w14:textId="77777777" w:rsidR="00DE18E8" w:rsidRPr="00151375" w:rsidRDefault="00DE18E8" w:rsidP="00DE18E8">
      <w:pPr>
        <w:ind w:firstLine="0"/>
        <w:rPr>
          <w:rFonts w:cs="Times New Roman"/>
          <w:szCs w:val="24"/>
        </w:rPr>
      </w:pPr>
      <w:proofErr w:type="gramStart"/>
      <w:r w:rsidRPr="00151375">
        <w:rPr>
          <w:rFonts w:cs="Times New Roman"/>
          <w:szCs w:val="24"/>
        </w:rPr>
        <w:t>Keterangan :</w:t>
      </w:r>
      <w:proofErr w:type="gramEnd"/>
      <w:r w:rsidRPr="00151375">
        <w:rPr>
          <w:rFonts w:cs="Times New Roman"/>
          <w:szCs w:val="24"/>
        </w:rPr>
        <w:t xml:space="preserve"> </w:t>
      </w:r>
    </w:p>
    <w:p w14:paraId="7654CF92" w14:textId="77777777" w:rsidR="00DE18E8" w:rsidRDefault="00DE18E8" w:rsidP="00AF429B">
      <w:pPr>
        <w:pStyle w:val="BulletStyleNumber"/>
        <w:numPr>
          <w:ilvl w:val="0"/>
          <w:numId w:val="32"/>
        </w:numPr>
        <w:ind w:left="426" w:hanging="426"/>
      </w:pPr>
      <w:r w:rsidRPr="00151375">
        <w:t>Tombol Tambah Master</w:t>
      </w:r>
    </w:p>
    <w:p w14:paraId="2EAC1AE9" w14:textId="77777777" w:rsidR="00DE18E8" w:rsidRPr="0099510D" w:rsidRDefault="00DE18E8">
      <w:pPr>
        <w:pStyle w:val="BulletStyleNumber"/>
        <w:numPr>
          <w:ilvl w:val="0"/>
          <w:numId w:val="21"/>
        </w:numPr>
        <w:ind w:left="426" w:hanging="426"/>
      </w:pPr>
      <w:r w:rsidRPr="0099510D">
        <w:rPr>
          <w:rFonts w:cs="Times New Roman"/>
          <w:szCs w:val="24"/>
        </w:rPr>
        <w:t>Tombol edit data kit</w:t>
      </w:r>
    </w:p>
    <w:p w14:paraId="1B9134B0" w14:textId="77777777" w:rsidR="00DE18E8" w:rsidRPr="0099510D" w:rsidRDefault="00DE18E8">
      <w:pPr>
        <w:pStyle w:val="BulletStyleNumber"/>
        <w:numPr>
          <w:ilvl w:val="0"/>
          <w:numId w:val="21"/>
        </w:numPr>
        <w:ind w:left="426" w:hanging="426"/>
      </w:pPr>
      <w:r w:rsidRPr="0099510D">
        <w:rPr>
          <w:rFonts w:cs="Times New Roman"/>
          <w:szCs w:val="24"/>
        </w:rPr>
        <w:t>Tombol hapus data kit</w:t>
      </w:r>
    </w:p>
    <w:p w14:paraId="09EF411C" w14:textId="45ACDF98" w:rsidR="00DC5DB9" w:rsidRDefault="00DC5DB9" w:rsidP="00684CBC">
      <w:pPr>
        <w:pStyle w:val="GambarDesc"/>
        <w:jc w:val="both"/>
        <w:rPr>
          <w:rFonts w:cs="Times New Roman"/>
        </w:rPr>
      </w:pPr>
    </w:p>
    <w:p w14:paraId="140A93BA" w14:textId="74D20150" w:rsidR="002275B7" w:rsidRDefault="002275B7" w:rsidP="00684CBC">
      <w:pPr>
        <w:pStyle w:val="GambarDesc"/>
        <w:jc w:val="both"/>
        <w:rPr>
          <w:rFonts w:cs="Times New Roman"/>
        </w:rPr>
      </w:pPr>
    </w:p>
    <w:p w14:paraId="3A108A8D" w14:textId="5922F061" w:rsidR="00836B79" w:rsidRDefault="00836B79" w:rsidP="00B55137">
      <w:pPr>
        <w:pStyle w:val="Bulletstyle"/>
      </w:pPr>
      <w:r>
        <w:lastRenderedPageBreak/>
        <w:t>Pop-up hapus data master</w:t>
      </w:r>
    </w:p>
    <w:p w14:paraId="27A00F80" w14:textId="4356D66E" w:rsidR="00836B79" w:rsidRDefault="00836B79" w:rsidP="00B55137">
      <w:pPr>
        <w:pStyle w:val="BulletParagraphwithoutindent"/>
      </w:pPr>
      <w:r>
        <w:t>Gambar 4.</w:t>
      </w:r>
      <w:r w:rsidR="00D14C41">
        <w:t>48</w:t>
      </w:r>
      <w:r>
        <w:t xml:space="preserve"> merupakan tampilan dari pop-up verifikasi penghapusan data master. Apabila pengguna menekan tombol hapus pada tabel di halaman master, maka pop-up ini akan keluar untuk meyakinkan pengguna. Apabila pengguna sudah yakin untuk menghapus data yang bersangkutan maka pengguna bisa menekan tombol OK. Apabila pengguna tidak jadi menghapus data yang bersangkutan, maka pengguna bisa menekan tombol Cancel.</w:t>
      </w:r>
    </w:p>
    <w:p w14:paraId="32EF6B83" w14:textId="77777777" w:rsidR="002E3646" w:rsidRDefault="002E3646" w:rsidP="00836B79"/>
    <w:p w14:paraId="2B4A00AF" w14:textId="77777777" w:rsidR="00836B79" w:rsidRDefault="00836B79" w:rsidP="00836B79">
      <w:pPr>
        <w:pStyle w:val="Gambar"/>
      </w:pPr>
      <w:r>
        <w:drawing>
          <wp:inline distT="0" distB="0" distL="0" distR="0" wp14:anchorId="63C4C07B" wp14:editId="0E191796">
            <wp:extent cx="3780000" cy="2122975"/>
            <wp:effectExtent l="19050" t="19050" r="11430" b="1079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80000" cy="2122975"/>
                    </a:xfrm>
                    <a:prstGeom prst="rect">
                      <a:avLst/>
                    </a:prstGeom>
                    <a:noFill/>
                    <a:ln>
                      <a:solidFill>
                        <a:schemeClr val="bg2">
                          <a:lumMod val="75000"/>
                        </a:schemeClr>
                      </a:solidFill>
                    </a:ln>
                  </pic:spPr>
                </pic:pic>
              </a:graphicData>
            </a:graphic>
          </wp:inline>
        </w:drawing>
      </w:r>
    </w:p>
    <w:p w14:paraId="51091057" w14:textId="6BC91F61" w:rsidR="00836B79" w:rsidRDefault="00836B79" w:rsidP="00836B79">
      <w:pPr>
        <w:pStyle w:val="GambarDesc"/>
      </w:pPr>
      <w:r w:rsidRPr="00195C05">
        <w:t>Gambar 4.</w:t>
      </w:r>
      <w:r w:rsidR="00261E1D">
        <w:t>48</w:t>
      </w:r>
      <w:r>
        <w:br/>
      </w:r>
      <w:r w:rsidRPr="00195C05">
        <w:t>Pop-up Hapus Data Master</w:t>
      </w:r>
    </w:p>
    <w:p w14:paraId="580AA432" w14:textId="77777777" w:rsidR="00836B79" w:rsidRDefault="00836B79" w:rsidP="00836B79"/>
    <w:p w14:paraId="427F77E4" w14:textId="77777777" w:rsidR="00836B79" w:rsidRPr="0099510D" w:rsidRDefault="00836B79" w:rsidP="00F97992">
      <w:pPr>
        <w:pStyle w:val="BulletParagraphwithoutindent"/>
      </w:pPr>
      <w:proofErr w:type="gramStart"/>
      <w:r w:rsidRPr="0099510D">
        <w:t>Keterangan :</w:t>
      </w:r>
      <w:proofErr w:type="gramEnd"/>
    </w:p>
    <w:p w14:paraId="5BC50182" w14:textId="77777777" w:rsidR="001728B8" w:rsidRDefault="00836B79">
      <w:pPr>
        <w:pStyle w:val="BulletStyleNumber"/>
        <w:numPr>
          <w:ilvl w:val="0"/>
          <w:numId w:val="38"/>
        </w:numPr>
      </w:pPr>
      <w:r>
        <w:t xml:space="preserve">Tombol cancel </w:t>
      </w:r>
    </w:p>
    <w:p w14:paraId="123D9837" w14:textId="766D578F" w:rsidR="00836B79" w:rsidRPr="0099510D" w:rsidRDefault="00836B79" w:rsidP="00F204C7">
      <w:pPr>
        <w:pStyle w:val="BulletStyleNumberLevel2"/>
      </w:pPr>
      <w:r w:rsidRPr="001728B8">
        <w:rPr>
          <w:rFonts w:cs="Times New Roman"/>
          <w:szCs w:val="24"/>
        </w:rPr>
        <w:t>Tombol OK (konfirmasi penghapusan)</w:t>
      </w:r>
    </w:p>
    <w:p w14:paraId="3789437D" w14:textId="77777777" w:rsidR="002275B7" w:rsidRPr="004028DF" w:rsidRDefault="002275B7" w:rsidP="00684CBC">
      <w:pPr>
        <w:pStyle w:val="GambarDesc"/>
        <w:jc w:val="both"/>
        <w:rPr>
          <w:rFonts w:cs="Times New Roman"/>
        </w:rPr>
      </w:pPr>
    </w:p>
    <w:p w14:paraId="5B39C18F" w14:textId="77777777" w:rsidR="00130CB1" w:rsidRPr="00A422E9" w:rsidRDefault="00130CB1">
      <w:pPr>
        <w:pStyle w:val="STTSJudulSubBab"/>
        <w:numPr>
          <w:ilvl w:val="3"/>
          <w:numId w:val="12"/>
        </w:numPr>
        <w:ind w:left="1004" w:hanging="1004"/>
        <w:rPr>
          <w:sz w:val="24"/>
          <w:szCs w:val="24"/>
        </w:rPr>
      </w:pPr>
      <w:r>
        <w:t>Halaman Tambah Master</w:t>
      </w:r>
    </w:p>
    <w:p w14:paraId="32D3B52E" w14:textId="3266A8FE" w:rsidR="00F4402F" w:rsidRDefault="00F4402F" w:rsidP="00F4402F">
      <w:r>
        <w:t>Pada subbab ini akan dijelaskan mengenai desain interface dari halaman tambah data master pada</w:t>
      </w:r>
      <w:r w:rsidR="004C4EC1">
        <w:t xml:space="preserve"> role Admin</w:t>
      </w:r>
      <w:r>
        <w:t xml:space="preserve">. Adiputro Wirasejati. Halaman ini berfungsi untuk menampung data yang akan dimasukkan ke dalam database Master. Pada halaman ini akan berisikan banyak kolom yang nantinya akan diisikan detail dari kendaraan yang akan dirakit. Pada halaman ini, pengguna juga dapat melakukan tarik data kit. </w:t>
      </w:r>
    </w:p>
    <w:p w14:paraId="7EDA7AC0" w14:textId="77777777" w:rsidR="00F4402F" w:rsidRDefault="00F4402F" w:rsidP="00F4402F"/>
    <w:p w14:paraId="1EA41E2C" w14:textId="742883E1" w:rsidR="00F4402F" w:rsidRDefault="00F4402F" w:rsidP="00F4402F">
      <w:pPr>
        <w:pStyle w:val="Gambar"/>
      </w:pPr>
      <w:r>
        <w:lastRenderedPageBreak/>
        <w:drawing>
          <wp:inline distT="0" distB="0" distL="0" distR="0" wp14:anchorId="11C8FC73" wp14:editId="49A01D5B">
            <wp:extent cx="3780000" cy="2121930"/>
            <wp:effectExtent l="19050" t="19050" r="11430" b="1206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780000" cy="2121930"/>
                    </a:xfrm>
                    <a:prstGeom prst="rect">
                      <a:avLst/>
                    </a:prstGeom>
                    <a:noFill/>
                    <a:ln>
                      <a:solidFill>
                        <a:schemeClr val="bg2">
                          <a:lumMod val="75000"/>
                        </a:schemeClr>
                      </a:solidFill>
                    </a:ln>
                  </pic:spPr>
                </pic:pic>
              </a:graphicData>
            </a:graphic>
          </wp:inline>
        </w:drawing>
      </w:r>
    </w:p>
    <w:p w14:paraId="192652BB" w14:textId="6D803C9F" w:rsidR="00F4402F" w:rsidRDefault="00F4402F" w:rsidP="00F4402F">
      <w:pPr>
        <w:pStyle w:val="GambarDesc"/>
      </w:pPr>
      <w:r>
        <w:t>Gambar 4.</w:t>
      </w:r>
      <w:r w:rsidR="0000586C">
        <w:t>4</w:t>
      </w:r>
      <w:r w:rsidR="00176D45">
        <w:t>9</w:t>
      </w:r>
      <w:r>
        <w:br/>
        <w:t>Halaman Tambah Data Master</w:t>
      </w:r>
    </w:p>
    <w:p w14:paraId="6E40941E" w14:textId="77777777" w:rsidR="00F4402F" w:rsidRDefault="00F4402F" w:rsidP="00F4402F"/>
    <w:p w14:paraId="3E7F27FA" w14:textId="77777777" w:rsidR="00F4402F" w:rsidRDefault="00F4402F" w:rsidP="00F4402F">
      <w:pPr>
        <w:ind w:firstLine="0"/>
      </w:pPr>
      <w:proofErr w:type="gramStart"/>
      <w:r>
        <w:t>Keterangan :</w:t>
      </w:r>
      <w:proofErr w:type="gramEnd"/>
    </w:p>
    <w:p w14:paraId="2F2D7D02" w14:textId="77777777" w:rsidR="00F4402F" w:rsidRDefault="00F4402F">
      <w:pPr>
        <w:pStyle w:val="BulletStyleNumber"/>
        <w:numPr>
          <w:ilvl w:val="0"/>
          <w:numId w:val="33"/>
        </w:numPr>
        <w:ind w:left="426" w:hanging="426"/>
      </w:pPr>
      <w:r>
        <w:t>Kolom tipe mobil</w:t>
      </w:r>
    </w:p>
    <w:p w14:paraId="7F2191BC" w14:textId="77777777" w:rsidR="00F4402F" w:rsidRDefault="00F4402F">
      <w:pPr>
        <w:pStyle w:val="BulletStyleNumber"/>
        <w:numPr>
          <w:ilvl w:val="0"/>
          <w:numId w:val="33"/>
        </w:numPr>
        <w:ind w:left="426" w:hanging="426"/>
      </w:pPr>
      <w:r>
        <w:t>Kolom model mobil</w:t>
      </w:r>
    </w:p>
    <w:p w14:paraId="45E0DB99" w14:textId="77777777" w:rsidR="00F4402F" w:rsidRDefault="00F4402F">
      <w:pPr>
        <w:pStyle w:val="BulletStyleNumber"/>
        <w:numPr>
          <w:ilvl w:val="0"/>
          <w:numId w:val="33"/>
        </w:numPr>
        <w:ind w:left="426" w:hanging="426"/>
      </w:pPr>
      <w:r>
        <w:t>Kolom tinggi mobil</w:t>
      </w:r>
    </w:p>
    <w:p w14:paraId="5E5551A0" w14:textId="77777777" w:rsidR="00F4402F" w:rsidRDefault="00F4402F">
      <w:pPr>
        <w:pStyle w:val="BulletStyleNumber"/>
        <w:numPr>
          <w:ilvl w:val="0"/>
          <w:numId w:val="33"/>
        </w:numPr>
        <w:ind w:left="426" w:hanging="426"/>
      </w:pPr>
      <w:r>
        <w:t>Drop-down departemen</w:t>
      </w:r>
    </w:p>
    <w:p w14:paraId="0A294730" w14:textId="77777777" w:rsidR="00F4402F" w:rsidRDefault="00F4402F">
      <w:pPr>
        <w:pStyle w:val="BulletStyleNumber"/>
        <w:numPr>
          <w:ilvl w:val="0"/>
          <w:numId w:val="33"/>
        </w:numPr>
        <w:ind w:left="426" w:hanging="426"/>
      </w:pPr>
      <w:r>
        <w:t>Drop-down stall</w:t>
      </w:r>
    </w:p>
    <w:p w14:paraId="6C9CAAAA" w14:textId="77777777" w:rsidR="00F4402F" w:rsidRDefault="00F4402F">
      <w:pPr>
        <w:pStyle w:val="BulletStyleNumber"/>
        <w:numPr>
          <w:ilvl w:val="0"/>
          <w:numId w:val="33"/>
        </w:numPr>
        <w:ind w:left="426" w:hanging="426"/>
      </w:pPr>
      <w:r>
        <w:t>Kolom stock</w:t>
      </w:r>
    </w:p>
    <w:p w14:paraId="514C3EBB" w14:textId="77777777" w:rsidR="00F4402F" w:rsidRDefault="00F4402F">
      <w:pPr>
        <w:pStyle w:val="BulletStyleNumber"/>
        <w:numPr>
          <w:ilvl w:val="0"/>
          <w:numId w:val="33"/>
        </w:numPr>
        <w:ind w:left="426" w:hanging="426"/>
      </w:pPr>
      <w:r>
        <w:t>Tombol tambah komponen tipe mobil</w:t>
      </w:r>
    </w:p>
    <w:p w14:paraId="750F7940" w14:textId="77777777" w:rsidR="00F4402F" w:rsidRDefault="00F4402F">
      <w:pPr>
        <w:pStyle w:val="BulletStyleNumber"/>
        <w:numPr>
          <w:ilvl w:val="0"/>
          <w:numId w:val="33"/>
        </w:numPr>
        <w:ind w:left="426" w:hanging="426"/>
      </w:pPr>
      <w:r>
        <w:t>Tombol tambah komponen model mobil</w:t>
      </w:r>
    </w:p>
    <w:p w14:paraId="6DAB8CF9" w14:textId="77777777" w:rsidR="00F4402F" w:rsidRDefault="00F4402F">
      <w:pPr>
        <w:pStyle w:val="BulletStyleNumber"/>
        <w:numPr>
          <w:ilvl w:val="0"/>
          <w:numId w:val="33"/>
        </w:numPr>
        <w:ind w:left="426" w:hanging="426"/>
      </w:pPr>
      <w:r>
        <w:t>Tombol tambah komponen tinggi mobil</w:t>
      </w:r>
    </w:p>
    <w:p w14:paraId="694C2F0E" w14:textId="77777777" w:rsidR="00F4402F" w:rsidRDefault="00F4402F">
      <w:pPr>
        <w:pStyle w:val="BulletStyleNumber"/>
        <w:numPr>
          <w:ilvl w:val="0"/>
          <w:numId w:val="33"/>
        </w:numPr>
        <w:ind w:left="426" w:hanging="426"/>
      </w:pPr>
      <w:r>
        <w:t>Tombol tambah komponen departemen</w:t>
      </w:r>
    </w:p>
    <w:p w14:paraId="2AB61D01" w14:textId="77777777" w:rsidR="00F4402F" w:rsidRDefault="00F4402F">
      <w:pPr>
        <w:pStyle w:val="BulletStyleNumber"/>
        <w:numPr>
          <w:ilvl w:val="0"/>
          <w:numId w:val="33"/>
        </w:numPr>
        <w:ind w:left="426" w:hanging="426"/>
      </w:pPr>
      <w:r>
        <w:t>Tombol tambah komponen stall</w:t>
      </w:r>
    </w:p>
    <w:p w14:paraId="27837EF0" w14:textId="77777777" w:rsidR="00F4402F" w:rsidRDefault="00F4402F">
      <w:pPr>
        <w:pStyle w:val="BulletStyleNumber"/>
        <w:numPr>
          <w:ilvl w:val="0"/>
          <w:numId w:val="33"/>
        </w:numPr>
        <w:ind w:left="426" w:hanging="426"/>
      </w:pPr>
      <w:r>
        <w:t>Tombol tambah komponen stock</w:t>
      </w:r>
    </w:p>
    <w:p w14:paraId="7AA99347" w14:textId="77777777" w:rsidR="00F4402F" w:rsidRDefault="00F4402F">
      <w:pPr>
        <w:pStyle w:val="BulletStyleNumber"/>
        <w:numPr>
          <w:ilvl w:val="0"/>
          <w:numId w:val="33"/>
        </w:numPr>
        <w:ind w:left="426" w:hanging="426"/>
      </w:pPr>
      <w:r>
        <w:t>Tombol hapus komponen tipe mobil</w:t>
      </w:r>
    </w:p>
    <w:p w14:paraId="5683FFAE" w14:textId="77777777" w:rsidR="00F4402F" w:rsidRDefault="00F4402F">
      <w:pPr>
        <w:pStyle w:val="BulletStyleNumber"/>
        <w:numPr>
          <w:ilvl w:val="0"/>
          <w:numId w:val="33"/>
        </w:numPr>
        <w:ind w:left="426" w:hanging="426"/>
      </w:pPr>
      <w:r>
        <w:t>Tombol hapus komponen model mobil</w:t>
      </w:r>
    </w:p>
    <w:p w14:paraId="20F49DD7" w14:textId="77777777" w:rsidR="00F4402F" w:rsidRDefault="00F4402F">
      <w:pPr>
        <w:pStyle w:val="BulletStyleNumber"/>
        <w:numPr>
          <w:ilvl w:val="0"/>
          <w:numId w:val="33"/>
        </w:numPr>
        <w:ind w:left="426" w:hanging="426"/>
      </w:pPr>
      <w:r>
        <w:t>Tombol hapus komponen tinggi mobil</w:t>
      </w:r>
    </w:p>
    <w:p w14:paraId="6357FC99" w14:textId="77777777" w:rsidR="00F4402F" w:rsidRDefault="00F4402F">
      <w:pPr>
        <w:pStyle w:val="BulletStyleNumber"/>
        <w:numPr>
          <w:ilvl w:val="0"/>
          <w:numId w:val="33"/>
        </w:numPr>
        <w:ind w:left="426" w:hanging="426"/>
      </w:pPr>
      <w:r>
        <w:t>Tombol hapus komponen departemen</w:t>
      </w:r>
    </w:p>
    <w:p w14:paraId="41825BF7" w14:textId="77777777" w:rsidR="00F4402F" w:rsidRDefault="00F4402F">
      <w:pPr>
        <w:pStyle w:val="BulletStyleNumber"/>
        <w:numPr>
          <w:ilvl w:val="0"/>
          <w:numId w:val="33"/>
        </w:numPr>
        <w:ind w:left="426" w:hanging="426"/>
      </w:pPr>
      <w:r>
        <w:t>Tombol hapus komponen stall</w:t>
      </w:r>
    </w:p>
    <w:p w14:paraId="410ED92A" w14:textId="77777777" w:rsidR="00F4402F" w:rsidRDefault="00F4402F">
      <w:pPr>
        <w:pStyle w:val="BulletStyleNumber"/>
        <w:numPr>
          <w:ilvl w:val="0"/>
          <w:numId w:val="33"/>
        </w:numPr>
        <w:ind w:left="426" w:hanging="426"/>
      </w:pPr>
      <w:r>
        <w:t>Tombol hapus komponen stock</w:t>
      </w:r>
    </w:p>
    <w:p w14:paraId="71ADF034" w14:textId="77777777" w:rsidR="00F4402F" w:rsidRDefault="00F4402F">
      <w:pPr>
        <w:pStyle w:val="BulletStyleNumber"/>
        <w:numPr>
          <w:ilvl w:val="0"/>
          <w:numId w:val="33"/>
        </w:numPr>
        <w:ind w:left="426" w:hanging="426"/>
      </w:pPr>
      <w:r>
        <w:t>Tombol tarik data kit</w:t>
      </w:r>
    </w:p>
    <w:p w14:paraId="38E4F3D3" w14:textId="77777777" w:rsidR="00F4402F" w:rsidRDefault="00F4402F">
      <w:pPr>
        <w:pStyle w:val="BulletStyleNumber"/>
        <w:numPr>
          <w:ilvl w:val="0"/>
          <w:numId w:val="33"/>
        </w:numPr>
        <w:ind w:left="426" w:hanging="426"/>
      </w:pPr>
      <w:r>
        <w:lastRenderedPageBreak/>
        <w:t>Kolom generate kode kit</w:t>
      </w:r>
    </w:p>
    <w:p w14:paraId="426AC616" w14:textId="77777777" w:rsidR="00F4402F" w:rsidRDefault="00F4402F">
      <w:pPr>
        <w:pStyle w:val="BulletStyleNumber"/>
        <w:numPr>
          <w:ilvl w:val="0"/>
          <w:numId w:val="33"/>
        </w:numPr>
        <w:ind w:left="426" w:hanging="426"/>
      </w:pPr>
      <w:r>
        <w:t>Tombol generate kode kit</w:t>
      </w:r>
    </w:p>
    <w:p w14:paraId="153E0B11" w14:textId="77777777" w:rsidR="00F4402F" w:rsidRDefault="00F4402F">
      <w:pPr>
        <w:pStyle w:val="BulletStyleNumber"/>
        <w:numPr>
          <w:ilvl w:val="0"/>
          <w:numId w:val="33"/>
        </w:numPr>
        <w:ind w:left="426" w:hanging="426"/>
      </w:pPr>
      <w:r>
        <w:t>Tombol hapus KIT</w:t>
      </w:r>
    </w:p>
    <w:p w14:paraId="083B5330" w14:textId="77777777" w:rsidR="00F4402F" w:rsidRDefault="00F4402F">
      <w:pPr>
        <w:pStyle w:val="BulletStyleNumber"/>
        <w:numPr>
          <w:ilvl w:val="0"/>
          <w:numId w:val="33"/>
        </w:numPr>
        <w:ind w:left="426" w:hanging="426"/>
      </w:pPr>
      <w:r>
        <w:t>Kolom site ID</w:t>
      </w:r>
    </w:p>
    <w:p w14:paraId="66F2FAE7" w14:textId="77777777" w:rsidR="00F4402F" w:rsidRDefault="00F4402F">
      <w:pPr>
        <w:pStyle w:val="BulletStyleNumber"/>
        <w:numPr>
          <w:ilvl w:val="0"/>
          <w:numId w:val="33"/>
        </w:numPr>
        <w:ind w:left="426" w:hanging="426"/>
      </w:pPr>
      <w:r>
        <w:t>Kolom rak asal</w:t>
      </w:r>
    </w:p>
    <w:p w14:paraId="12905F0A" w14:textId="77777777" w:rsidR="00F4402F" w:rsidRDefault="00F4402F">
      <w:pPr>
        <w:pStyle w:val="BulletStyleNumber"/>
        <w:numPr>
          <w:ilvl w:val="0"/>
          <w:numId w:val="33"/>
        </w:numPr>
        <w:ind w:left="426" w:hanging="426"/>
      </w:pPr>
      <w:r>
        <w:t>Kolom rak tujuan</w:t>
      </w:r>
    </w:p>
    <w:p w14:paraId="479AC46B" w14:textId="77777777" w:rsidR="00F4402F" w:rsidRDefault="00F4402F">
      <w:pPr>
        <w:pStyle w:val="BulletStyleNumber"/>
        <w:numPr>
          <w:ilvl w:val="0"/>
          <w:numId w:val="33"/>
        </w:numPr>
        <w:ind w:left="426" w:hanging="426"/>
      </w:pPr>
      <w:r>
        <w:t>Tombol tambah additional parameter</w:t>
      </w:r>
    </w:p>
    <w:p w14:paraId="176E2925" w14:textId="77777777" w:rsidR="00F4402F" w:rsidRDefault="00F4402F">
      <w:pPr>
        <w:pStyle w:val="BulletStyleNumber"/>
        <w:numPr>
          <w:ilvl w:val="0"/>
          <w:numId w:val="33"/>
        </w:numPr>
        <w:ind w:left="426" w:hanging="426"/>
      </w:pPr>
      <w:r>
        <w:t>Tombol hapus additional parameter</w:t>
      </w:r>
    </w:p>
    <w:p w14:paraId="703B7457" w14:textId="77777777" w:rsidR="001965C6" w:rsidRDefault="001965C6" w:rsidP="001965C6">
      <w:pPr>
        <w:ind w:firstLine="0"/>
      </w:pPr>
    </w:p>
    <w:p w14:paraId="50FB4747" w14:textId="77777777" w:rsidR="001A7F18" w:rsidRPr="00952B4D" w:rsidRDefault="001A7F18" w:rsidP="001A7F18">
      <w:pPr>
        <w:pStyle w:val="Bulletstyle"/>
      </w:pPr>
      <w:r>
        <w:t>Pop-up sukses generate kode kit</w:t>
      </w:r>
    </w:p>
    <w:p w14:paraId="52EA4C14" w14:textId="32B5AB37" w:rsidR="001A7F18" w:rsidRDefault="001A7F18" w:rsidP="001A7F18">
      <w:pPr>
        <w:pStyle w:val="BulletParagraphwithoutindent"/>
      </w:pPr>
      <w:r>
        <w:t>Gambar 4.</w:t>
      </w:r>
      <w:r w:rsidR="0053076D">
        <w:t>5</w:t>
      </w:r>
      <w:r>
        <w:t xml:space="preserve">0 merupakan gambar dari desain interface pop-up sukses generate data kode kit. Apabila pengguna ingin melakukan generate kode kit, pengguna bisa mengisi kolom kode kit lalu menekan tombol Generate pada halaman Tambah Data Master. Apabila data dari kode kit tersedia, maka muncul pop-up dengan pesan sukses generate kode kit yang dimasukkan. Terdapat sebuah tombol (OK) untuk menutup pop-up tersebut. </w:t>
      </w:r>
    </w:p>
    <w:p w14:paraId="01757A94" w14:textId="77777777" w:rsidR="001A7F18" w:rsidRDefault="001A7F18" w:rsidP="001A7F18">
      <w:pPr>
        <w:pStyle w:val="BulletParagraphwithoutindent"/>
      </w:pPr>
    </w:p>
    <w:p w14:paraId="12EC350B" w14:textId="77777777" w:rsidR="001A7F18" w:rsidRDefault="001A7F18" w:rsidP="001A7F18">
      <w:pPr>
        <w:pStyle w:val="Gambar"/>
      </w:pPr>
      <w:r>
        <w:drawing>
          <wp:inline distT="0" distB="0" distL="0" distR="0" wp14:anchorId="41FC5B34" wp14:editId="0943AFD6">
            <wp:extent cx="3780000" cy="2038646"/>
            <wp:effectExtent l="19050" t="19050" r="11430" b="190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80000" cy="2038646"/>
                    </a:xfrm>
                    <a:prstGeom prst="rect">
                      <a:avLst/>
                    </a:prstGeom>
                    <a:noFill/>
                    <a:ln>
                      <a:solidFill>
                        <a:schemeClr val="bg2">
                          <a:lumMod val="75000"/>
                        </a:schemeClr>
                      </a:solidFill>
                    </a:ln>
                  </pic:spPr>
                </pic:pic>
              </a:graphicData>
            </a:graphic>
          </wp:inline>
        </w:drawing>
      </w:r>
    </w:p>
    <w:p w14:paraId="0ABBA019" w14:textId="59E2876B" w:rsidR="001A7F18" w:rsidRPr="00C544CF" w:rsidRDefault="001A7F18" w:rsidP="001A7F18">
      <w:pPr>
        <w:pStyle w:val="GambarDesc"/>
      </w:pPr>
      <w:r w:rsidRPr="00C544CF">
        <w:t>Gambar 4.</w:t>
      </w:r>
      <w:r w:rsidR="00257403">
        <w:t>50</w:t>
      </w:r>
    </w:p>
    <w:p w14:paraId="5AF9876E" w14:textId="77777777" w:rsidR="001A7F18" w:rsidRDefault="001A7F18" w:rsidP="001A7F18">
      <w:pPr>
        <w:pStyle w:val="GambarDesc"/>
      </w:pPr>
      <w:r w:rsidRPr="00C544CF">
        <w:t>Pop-up sukses generate kode kit</w:t>
      </w:r>
    </w:p>
    <w:p w14:paraId="31CD6CD4" w14:textId="77777777" w:rsidR="001A7F18" w:rsidRDefault="001A7F18" w:rsidP="001A7F18">
      <w:pPr>
        <w:pStyle w:val="BulletParagraphwithoutindent"/>
      </w:pPr>
    </w:p>
    <w:p w14:paraId="30D4C55A" w14:textId="77777777" w:rsidR="001A7F18" w:rsidRDefault="001A7F18" w:rsidP="001A7F18">
      <w:pPr>
        <w:pStyle w:val="BulletParagraphwithoutindent"/>
      </w:pPr>
      <w:proofErr w:type="gramStart"/>
      <w:r>
        <w:t>Keterangan :</w:t>
      </w:r>
      <w:proofErr w:type="gramEnd"/>
      <w:r>
        <w:t xml:space="preserve"> </w:t>
      </w:r>
    </w:p>
    <w:p w14:paraId="6DA3DA58" w14:textId="77777777" w:rsidR="001A7F18" w:rsidRDefault="001A7F18" w:rsidP="00A6080E">
      <w:pPr>
        <w:pStyle w:val="BulletStyleNumber"/>
        <w:numPr>
          <w:ilvl w:val="0"/>
          <w:numId w:val="39"/>
        </w:numPr>
        <w:ind w:hanging="294"/>
      </w:pPr>
      <w:r>
        <w:t>Tombol OK (untuk menutup pop-up)</w:t>
      </w:r>
    </w:p>
    <w:p w14:paraId="186969C3" w14:textId="54E33C72" w:rsidR="00533A61" w:rsidRDefault="00533A61" w:rsidP="00533A61">
      <w:pPr>
        <w:pStyle w:val="STTSJudulSubBab"/>
        <w:ind w:left="0" w:firstLine="0"/>
        <w:rPr>
          <w:sz w:val="24"/>
          <w:szCs w:val="24"/>
        </w:rPr>
      </w:pPr>
    </w:p>
    <w:p w14:paraId="2C92D40E" w14:textId="77777777" w:rsidR="00C91389" w:rsidRDefault="00C91389" w:rsidP="00533A61">
      <w:pPr>
        <w:pStyle w:val="STTSJudulSubBab"/>
        <w:ind w:left="0" w:firstLine="0"/>
        <w:rPr>
          <w:sz w:val="24"/>
          <w:szCs w:val="24"/>
        </w:rPr>
      </w:pPr>
    </w:p>
    <w:p w14:paraId="7FBF8D6F" w14:textId="77777777" w:rsidR="00C91389" w:rsidRDefault="00C91389" w:rsidP="00C91389">
      <w:pPr>
        <w:pStyle w:val="Bulletstyle"/>
      </w:pPr>
      <w:r>
        <w:lastRenderedPageBreak/>
        <w:t>Pop-up gagal generate kode kit</w:t>
      </w:r>
    </w:p>
    <w:p w14:paraId="72A1DA8D" w14:textId="3A21B36F" w:rsidR="00C91389" w:rsidRDefault="00C91389" w:rsidP="00790F15">
      <w:pPr>
        <w:pStyle w:val="BulletParagraphwithoutindent"/>
      </w:pPr>
      <w:r w:rsidRPr="00360730">
        <w:t>Gambar 4.</w:t>
      </w:r>
      <w:r w:rsidR="00B569FB">
        <w:t>5</w:t>
      </w:r>
      <w:r>
        <w:t>1</w:t>
      </w:r>
      <w:r w:rsidRPr="00360730">
        <w:t xml:space="preserve"> merupakan gambar dari desain interface pop-up </w:t>
      </w:r>
      <w:r>
        <w:t>gagal</w:t>
      </w:r>
      <w:r w:rsidRPr="00360730">
        <w:t xml:space="preserve"> generate data kode kit. Apabila pengguna ingin melakukan generate kode kit, pengguna bisa mengisi kolom kode kit lalu menekan tombol Generate pada halaman Tambah Data Master. Apabila data dari kode kit </w:t>
      </w:r>
      <w:r>
        <w:t>sudah pernah dimasukkan atau tidak tersedia</w:t>
      </w:r>
      <w:r w:rsidRPr="00360730">
        <w:t xml:space="preserve">, maka muncul pop-up dengan pesan kode kit </w:t>
      </w:r>
      <w:r>
        <w:t>tidak ditemukan</w:t>
      </w:r>
      <w:r w:rsidRPr="00360730">
        <w:t xml:space="preserve">. Terdapat sebuah tombol (OK) untuk menutup pop-up tersebut. </w:t>
      </w:r>
    </w:p>
    <w:p w14:paraId="39ED814A" w14:textId="4773C65A" w:rsidR="00472350" w:rsidRDefault="00472350" w:rsidP="00790F15">
      <w:pPr>
        <w:pStyle w:val="BulletParagraphwithoutindent"/>
      </w:pPr>
    </w:p>
    <w:p w14:paraId="2920B23A" w14:textId="77777777" w:rsidR="00472350" w:rsidRDefault="00472350" w:rsidP="00472350">
      <w:pPr>
        <w:pStyle w:val="Gambar"/>
      </w:pPr>
      <w:r>
        <w:drawing>
          <wp:inline distT="0" distB="0" distL="0" distR="0" wp14:anchorId="605E02C6" wp14:editId="119D40E5">
            <wp:extent cx="3780000" cy="2038646"/>
            <wp:effectExtent l="19050" t="19050" r="11430" b="190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80000" cy="2038646"/>
                    </a:xfrm>
                    <a:prstGeom prst="rect">
                      <a:avLst/>
                    </a:prstGeom>
                    <a:noFill/>
                    <a:ln>
                      <a:solidFill>
                        <a:schemeClr val="bg2">
                          <a:lumMod val="75000"/>
                        </a:schemeClr>
                      </a:solidFill>
                    </a:ln>
                  </pic:spPr>
                </pic:pic>
              </a:graphicData>
            </a:graphic>
          </wp:inline>
        </w:drawing>
      </w:r>
    </w:p>
    <w:p w14:paraId="6662337C" w14:textId="77777777" w:rsidR="00472350" w:rsidRDefault="00472350" w:rsidP="00472350">
      <w:pPr>
        <w:pStyle w:val="GambarDesc"/>
      </w:pPr>
      <w:r w:rsidRPr="00D74B8B">
        <w:t>Gambar 4.</w:t>
      </w:r>
      <w:r>
        <w:t>51</w:t>
      </w:r>
      <w:r w:rsidRPr="00D74B8B">
        <w:br/>
        <w:t>Pop-up gagal generate kode kit</w:t>
      </w:r>
    </w:p>
    <w:p w14:paraId="149C3396" w14:textId="77777777" w:rsidR="00472350" w:rsidRPr="00360730" w:rsidRDefault="00472350" w:rsidP="00536147"/>
    <w:p w14:paraId="464A3D8C" w14:textId="77777777" w:rsidR="00C91389" w:rsidRPr="00360730" w:rsidRDefault="00C91389" w:rsidP="00C91389">
      <w:pPr>
        <w:pStyle w:val="BulletParagraphwithoutindent"/>
      </w:pPr>
      <w:proofErr w:type="gramStart"/>
      <w:r w:rsidRPr="00360730">
        <w:t>Keterangan :</w:t>
      </w:r>
      <w:proofErr w:type="gramEnd"/>
      <w:r w:rsidRPr="00360730">
        <w:t xml:space="preserve"> </w:t>
      </w:r>
    </w:p>
    <w:p w14:paraId="2927F41C" w14:textId="6D33D3AC" w:rsidR="00C91389" w:rsidRDefault="00C91389">
      <w:pPr>
        <w:pStyle w:val="BulletStyleNumber"/>
        <w:numPr>
          <w:ilvl w:val="0"/>
          <w:numId w:val="40"/>
        </w:numPr>
      </w:pPr>
      <w:r w:rsidRPr="00360730">
        <w:t>Tombol OK (untuk menutup pop-up)</w:t>
      </w:r>
    </w:p>
    <w:p w14:paraId="784C56D5" w14:textId="23AC1235" w:rsidR="00AA306C" w:rsidRDefault="00AA306C" w:rsidP="00AA306C">
      <w:pPr>
        <w:pStyle w:val="BulletStyleNumber"/>
        <w:numPr>
          <w:ilvl w:val="0"/>
          <w:numId w:val="0"/>
        </w:numPr>
        <w:ind w:left="425" w:hanging="425"/>
      </w:pPr>
    </w:p>
    <w:p w14:paraId="7C1105D8" w14:textId="77777777" w:rsidR="00AA306C" w:rsidRDefault="00AA306C">
      <w:pPr>
        <w:pStyle w:val="ListParagraph"/>
        <w:numPr>
          <w:ilvl w:val="0"/>
          <w:numId w:val="11"/>
        </w:numPr>
        <w:ind w:left="426" w:hanging="426"/>
        <w:rPr>
          <w:rFonts w:cs="Times New Roman"/>
          <w:szCs w:val="24"/>
        </w:rPr>
      </w:pPr>
      <w:r>
        <w:rPr>
          <w:rFonts w:cs="Times New Roman"/>
          <w:szCs w:val="24"/>
        </w:rPr>
        <w:t>Pop-up sukses menambahkan data master</w:t>
      </w:r>
    </w:p>
    <w:p w14:paraId="341A1E24" w14:textId="16775CCA" w:rsidR="00AA306C" w:rsidRDefault="00AA306C" w:rsidP="00AA306C">
      <w:pPr>
        <w:pStyle w:val="BulletParagraphwithoutindent"/>
      </w:pPr>
      <w:r>
        <w:t>Gambar 4.</w:t>
      </w:r>
      <w:r w:rsidR="00691BAB">
        <w:t>52</w:t>
      </w:r>
      <w:r>
        <w:t xml:space="preserve"> merupakan tampilan dari pop-up apabila pengguna sukses menambahkan data master. Apabila pengguna menekan tombol simpan pada halaman Tambah Data Master dan data yang dimasukkan sudah benar, maka pop-up dengan pesan sukses akan muncul.  Pengguna bisa menutup pop-up dengan menekan tombol OK pada bagian bawah. </w:t>
      </w:r>
    </w:p>
    <w:p w14:paraId="6903097E" w14:textId="77777777" w:rsidR="00AA306C" w:rsidRDefault="00AA306C" w:rsidP="00AA306C">
      <w:pPr>
        <w:pStyle w:val="BulletParagraphwithoutindent"/>
      </w:pPr>
      <w:proofErr w:type="gramStart"/>
      <w:r>
        <w:t>Keterangan :</w:t>
      </w:r>
      <w:proofErr w:type="gramEnd"/>
    </w:p>
    <w:p w14:paraId="34900C61" w14:textId="77777777" w:rsidR="00AA306C" w:rsidRDefault="00AA306C">
      <w:pPr>
        <w:pStyle w:val="BulletStyleNumber"/>
        <w:numPr>
          <w:ilvl w:val="0"/>
          <w:numId w:val="41"/>
        </w:numPr>
      </w:pPr>
      <w:r>
        <w:t>Tombol (OK) untuk menutup pop-up</w:t>
      </w:r>
    </w:p>
    <w:p w14:paraId="1537A468" w14:textId="77777777" w:rsidR="00AA306C" w:rsidRDefault="00AA306C" w:rsidP="00AA306C">
      <w:pPr>
        <w:rPr>
          <w:rFonts w:cs="Times New Roman"/>
          <w:szCs w:val="24"/>
        </w:rPr>
      </w:pPr>
    </w:p>
    <w:p w14:paraId="12AAE1FB" w14:textId="77777777" w:rsidR="00AA306C" w:rsidRDefault="00AA306C" w:rsidP="00AA306C">
      <w:pPr>
        <w:pStyle w:val="Gambar"/>
      </w:pPr>
      <w:r>
        <w:lastRenderedPageBreak/>
        <w:drawing>
          <wp:inline distT="0" distB="0" distL="0" distR="0" wp14:anchorId="2758D730" wp14:editId="16441D23">
            <wp:extent cx="3691713" cy="2073389"/>
            <wp:effectExtent l="19050" t="19050" r="23495" b="222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700837" cy="2078513"/>
                    </a:xfrm>
                    <a:prstGeom prst="rect">
                      <a:avLst/>
                    </a:prstGeom>
                    <a:noFill/>
                    <a:ln>
                      <a:solidFill>
                        <a:schemeClr val="bg2">
                          <a:lumMod val="75000"/>
                        </a:schemeClr>
                      </a:solidFill>
                    </a:ln>
                  </pic:spPr>
                </pic:pic>
              </a:graphicData>
            </a:graphic>
          </wp:inline>
        </w:drawing>
      </w:r>
    </w:p>
    <w:p w14:paraId="40AC1680" w14:textId="05A33A7E" w:rsidR="00AA306C" w:rsidRDefault="00AA306C" w:rsidP="00AA306C">
      <w:pPr>
        <w:pStyle w:val="GambarDesc"/>
      </w:pPr>
      <w:r w:rsidRPr="00766F26">
        <w:t>Gambar 4.</w:t>
      </w:r>
      <w:r w:rsidR="00F74E98">
        <w:t>52</w:t>
      </w:r>
      <w:r w:rsidRPr="00766F26">
        <w:br/>
        <w:t>Pop-up sukses menambahkan data master</w:t>
      </w:r>
    </w:p>
    <w:p w14:paraId="24E80ECF" w14:textId="77777777" w:rsidR="00AA306C" w:rsidRPr="00EB130F" w:rsidRDefault="00AA306C" w:rsidP="00AA306C">
      <w:pPr>
        <w:rPr>
          <w:rFonts w:cs="Times New Roman"/>
          <w:szCs w:val="24"/>
        </w:rPr>
      </w:pPr>
    </w:p>
    <w:p w14:paraId="758CDAA9" w14:textId="77777777" w:rsidR="00AA306C" w:rsidRDefault="00AA306C" w:rsidP="00AA306C">
      <w:pPr>
        <w:pStyle w:val="Bulletstyle"/>
      </w:pPr>
      <w:r>
        <w:t>Pop-up gagal menambahkan data master</w:t>
      </w:r>
    </w:p>
    <w:p w14:paraId="37AD7FD4" w14:textId="41FBE7D9" w:rsidR="00AA306C" w:rsidRPr="00F9509B" w:rsidRDefault="00AA306C" w:rsidP="00AA306C">
      <w:pPr>
        <w:pStyle w:val="BulletParagraphwithoutindent"/>
      </w:pPr>
      <w:r w:rsidRPr="00F9509B">
        <w:t>Gambar 4.</w:t>
      </w:r>
      <w:r w:rsidR="00B23E88">
        <w:t>5</w:t>
      </w:r>
      <w:r>
        <w:t>3</w:t>
      </w:r>
      <w:r w:rsidRPr="00F9509B">
        <w:t xml:space="preserve"> merupakan tampilan dari pop-up apabila pengguna </w:t>
      </w:r>
      <w:proofErr w:type="gramStart"/>
      <w:r>
        <w:t xml:space="preserve">gagal </w:t>
      </w:r>
      <w:r w:rsidRPr="00F9509B">
        <w:t xml:space="preserve"> menambahkan</w:t>
      </w:r>
      <w:proofErr w:type="gramEnd"/>
      <w:r w:rsidRPr="00F9509B">
        <w:t xml:space="preserve"> data master. Apabila pengguna menekan tombol simpan pada halaman Tambah Data Master dan data yang dimasukkan</w:t>
      </w:r>
      <w:r>
        <w:t xml:space="preserve"> sudah pernah dimasukkan atau data yang dimasukkan tidak valid</w:t>
      </w:r>
      <w:r w:rsidRPr="00F9509B">
        <w:t xml:space="preserve">, maka pop-up dengan pesan </w:t>
      </w:r>
      <w:r>
        <w:t>gagal</w:t>
      </w:r>
      <w:r w:rsidRPr="00F9509B">
        <w:t xml:space="preserve"> akan muncul.  Pengguna bisa menutup pop-up dengan menekan tombol OK pada bagian bawah. </w:t>
      </w:r>
    </w:p>
    <w:p w14:paraId="160DBA5D" w14:textId="77777777" w:rsidR="00AA306C" w:rsidRPr="00F9509B" w:rsidRDefault="00AA306C" w:rsidP="00AA306C">
      <w:pPr>
        <w:pStyle w:val="BulletParagraphwithoutindent"/>
      </w:pPr>
      <w:proofErr w:type="gramStart"/>
      <w:r w:rsidRPr="00F9509B">
        <w:t>Keterangan :</w:t>
      </w:r>
      <w:proofErr w:type="gramEnd"/>
    </w:p>
    <w:p w14:paraId="27B34D2A" w14:textId="77777777" w:rsidR="00AA306C" w:rsidRDefault="00AA306C">
      <w:pPr>
        <w:pStyle w:val="BulletStyleNumber"/>
        <w:numPr>
          <w:ilvl w:val="0"/>
          <w:numId w:val="42"/>
        </w:numPr>
      </w:pPr>
      <w:r w:rsidRPr="00F9509B">
        <w:t>Tombol (OK) untuk menutup pop-up</w:t>
      </w:r>
    </w:p>
    <w:p w14:paraId="24A413C2" w14:textId="77777777" w:rsidR="00AA306C" w:rsidRDefault="00AA306C" w:rsidP="00AA306C">
      <w:pPr>
        <w:pStyle w:val="BulletStyleNumber"/>
        <w:numPr>
          <w:ilvl w:val="0"/>
          <w:numId w:val="0"/>
        </w:numPr>
        <w:ind w:left="360"/>
      </w:pPr>
    </w:p>
    <w:p w14:paraId="4596C89A" w14:textId="77777777" w:rsidR="00AA306C" w:rsidRDefault="00AA306C" w:rsidP="00AA306C">
      <w:pPr>
        <w:pStyle w:val="Gambar"/>
      </w:pPr>
      <w:r>
        <w:drawing>
          <wp:inline distT="0" distB="0" distL="0" distR="0" wp14:anchorId="4E1E933E" wp14:editId="06038EF6">
            <wp:extent cx="3466214" cy="1946742"/>
            <wp:effectExtent l="0" t="0" r="127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472312" cy="1950167"/>
                    </a:xfrm>
                    <a:prstGeom prst="rect">
                      <a:avLst/>
                    </a:prstGeom>
                    <a:noFill/>
                    <a:ln>
                      <a:noFill/>
                    </a:ln>
                  </pic:spPr>
                </pic:pic>
              </a:graphicData>
            </a:graphic>
          </wp:inline>
        </w:drawing>
      </w:r>
    </w:p>
    <w:p w14:paraId="449A8E97" w14:textId="56AB70EC" w:rsidR="00AA306C" w:rsidRPr="0075427C" w:rsidRDefault="00AA306C" w:rsidP="00AA306C">
      <w:pPr>
        <w:pStyle w:val="GambarDesc"/>
      </w:pPr>
      <w:r w:rsidRPr="0075427C">
        <w:t>Gambar 4.</w:t>
      </w:r>
      <w:r w:rsidR="00CC402E">
        <w:t>53</w:t>
      </w:r>
    </w:p>
    <w:p w14:paraId="785D1E1B" w14:textId="77777777" w:rsidR="00AA306C" w:rsidRPr="0075427C" w:rsidRDefault="00AA306C" w:rsidP="00AA306C">
      <w:pPr>
        <w:pStyle w:val="GambarDesc"/>
      </w:pPr>
      <w:r w:rsidRPr="0075427C">
        <w:t>Pop-up gagal menambahkan data master</w:t>
      </w:r>
    </w:p>
    <w:p w14:paraId="1B43333A" w14:textId="77777777" w:rsidR="00AA306C" w:rsidRDefault="00AA306C" w:rsidP="00AA306C">
      <w:pPr>
        <w:pStyle w:val="BulletStyleNumber"/>
        <w:numPr>
          <w:ilvl w:val="0"/>
          <w:numId w:val="0"/>
        </w:numPr>
        <w:ind w:left="425" w:hanging="425"/>
      </w:pPr>
    </w:p>
    <w:p w14:paraId="4844500B" w14:textId="77777777" w:rsidR="00C91389" w:rsidRPr="004847CB" w:rsidRDefault="00C91389" w:rsidP="00533A61">
      <w:pPr>
        <w:pStyle w:val="STTSJudulSubBab"/>
        <w:ind w:left="0" w:firstLine="0"/>
        <w:rPr>
          <w:sz w:val="24"/>
          <w:szCs w:val="24"/>
        </w:rPr>
      </w:pPr>
    </w:p>
    <w:p w14:paraId="71B0D5C1" w14:textId="4EBED5C2" w:rsidR="00BC6529" w:rsidRPr="00DF458F" w:rsidRDefault="00BC6529">
      <w:pPr>
        <w:pStyle w:val="STTSJudulSubBab"/>
        <w:numPr>
          <w:ilvl w:val="2"/>
          <w:numId w:val="12"/>
        </w:numPr>
        <w:rPr>
          <w:sz w:val="24"/>
          <w:szCs w:val="24"/>
        </w:rPr>
      </w:pPr>
      <w:r>
        <w:lastRenderedPageBreak/>
        <w:t>Desain Interface Role Staff</w:t>
      </w:r>
    </w:p>
    <w:p w14:paraId="6DADE65D" w14:textId="67214C67" w:rsidR="006E12CF" w:rsidRDefault="006E12CF" w:rsidP="006E12CF">
      <w:r>
        <w:t>Pada subbab ini akan dijelaskan mengenai seluruh desain interface yang ada pada Role</w:t>
      </w:r>
      <w:r w:rsidR="0016536A">
        <w:t xml:space="preserve"> Staff</w:t>
      </w:r>
      <w:r>
        <w:t>. Role</w:t>
      </w:r>
      <w:r w:rsidR="007D57CD">
        <w:t xml:space="preserve"> Staff</w:t>
      </w:r>
      <w:r>
        <w:t xml:space="preserve"> memiliki desain interface dengan jumlah paling </w:t>
      </w:r>
      <w:r w:rsidR="001B1470">
        <w:t>sedikit</w:t>
      </w:r>
      <w:r>
        <w:t xml:space="preserve"> dibandingkan dengan role lainnya. Hal itu terjadi karena Role Super Admin memiliki fitur </w:t>
      </w:r>
      <w:r w:rsidR="00465418">
        <w:t xml:space="preserve">yang </w:t>
      </w:r>
      <w:r w:rsidR="007C6680">
        <w:t>terbatas</w:t>
      </w:r>
      <w:r>
        <w:t xml:space="preserve">. Desain interface yang terdapat pada Role Super </w:t>
      </w:r>
      <w:proofErr w:type="gramStart"/>
      <w:r>
        <w:t>Admin  adalah</w:t>
      </w:r>
      <w:proofErr w:type="gramEnd"/>
      <w:r>
        <w:t xml:space="preserve"> halaman input, halaman cek, </w:t>
      </w:r>
      <w:r w:rsidR="00E03B31">
        <w:t xml:space="preserve">dan </w:t>
      </w:r>
      <w:r>
        <w:t>halaman history. Pada subbab berikut akan dijelaskan secara detail mengenai halaman – halaman tersebut.</w:t>
      </w:r>
    </w:p>
    <w:p w14:paraId="4D83093C" w14:textId="77777777" w:rsidR="00904514" w:rsidRPr="00673090" w:rsidRDefault="00904514" w:rsidP="00BC6529">
      <w:pPr>
        <w:ind w:firstLine="0"/>
        <w:rPr>
          <w:rFonts w:cs="Times New Roman"/>
          <w:szCs w:val="24"/>
        </w:rPr>
      </w:pPr>
    </w:p>
    <w:bookmarkEnd w:id="0"/>
    <w:p w14:paraId="3BE38CCE" w14:textId="7861C030" w:rsidR="003452B2" w:rsidRPr="00FD0928" w:rsidRDefault="003452B2">
      <w:pPr>
        <w:pStyle w:val="STTSJudulSubBab"/>
        <w:numPr>
          <w:ilvl w:val="3"/>
          <w:numId w:val="12"/>
        </w:numPr>
        <w:ind w:left="1004" w:hanging="1004"/>
        <w:rPr>
          <w:sz w:val="24"/>
          <w:szCs w:val="24"/>
        </w:rPr>
      </w:pPr>
      <w:r>
        <w:t>Halaman Input</w:t>
      </w:r>
    </w:p>
    <w:p w14:paraId="1F6850BF" w14:textId="1A9AEED4" w:rsidR="007412C8" w:rsidRDefault="001532A7" w:rsidP="00765AE0">
      <w:r w:rsidRPr="001532A7">
        <w:t>Gambar 4.</w:t>
      </w:r>
      <w:r w:rsidR="005A4B5E">
        <w:t>54</w:t>
      </w:r>
      <w:r w:rsidRPr="001532A7">
        <w:t xml:space="preserve"> merupakan tampilan dari halaman input milik role Super Admin pada aplikasi website PT. Adiputro Wirasejati. Pada bagian sudut kanan atas terdapat beberapa tombol navigasi, pada bagian utama pada halaman ini terdapat beberapa tombol, drop-down option, dan juga tabel data. </w:t>
      </w:r>
    </w:p>
    <w:p w14:paraId="752D9E3E" w14:textId="77777777" w:rsidR="00E965BD" w:rsidRDefault="00E965BD" w:rsidP="001532A7">
      <w:pPr>
        <w:rPr>
          <w:noProof/>
        </w:rPr>
      </w:pPr>
    </w:p>
    <w:p w14:paraId="7007D504" w14:textId="1FBF7B65" w:rsidR="007412C8" w:rsidRDefault="007412C8" w:rsidP="009E18A0">
      <w:pPr>
        <w:pStyle w:val="Gambar"/>
      </w:pPr>
      <w:r>
        <w:drawing>
          <wp:inline distT="0" distB="0" distL="0" distR="0" wp14:anchorId="58EBF6B2" wp14:editId="08C329B6">
            <wp:extent cx="5039995" cy="1839433"/>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b="34963"/>
                    <a:stretch/>
                  </pic:blipFill>
                  <pic:spPr bwMode="auto">
                    <a:xfrm>
                      <a:off x="0" y="0"/>
                      <a:ext cx="5039995" cy="1839433"/>
                    </a:xfrm>
                    <a:prstGeom prst="rect">
                      <a:avLst/>
                    </a:prstGeom>
                    <a:noFill/>
                    <a:ln>
                      <a:noFill/>
                    </a:ln>
                    <a:extLst>
                      <a:ext uri="{53640926-AAD7-44D8-BBD7-CCE9431645EC}">
                        <a14:shadowObscured xmlns:a14="http://schemas.microsoft.com/office/drawing/2010/main"/>
                      </a:ext>
                    </a:extLst>
                  </pic:spPr>
                </pic:pic>
              </a:graphicData>
            </a:graphic>
          </wp:inline>
        </w:drawing>
      </w:r>
    </w:p>
    <w:p w14:paraId="0FED9EA5" w14:textId="0739D7F6" w:rsidR="006E71BD" w:rsidRDefault="006E71BD" w:rsidP="006E71BD">
      <w:pPr>
        <w:pStyle w:val="GambarDesc"/>
      </w:pPr>
      <w:r>
        <w:t>Gambar 4.54</w:t>
      </w:r>
    </w:p>
    <w:p w14:paraId="511EA014" w14:textId="377127F0" w:rsidR="006E71BD" w:rsidRPr="001532A7" w:rsidRDefault="006E71BD" w:rsidP="006E71BD">
      <w:pPr>
        <w:pStyle w:val="GambarDesc"/>
      </w:pPr>
      <w:r>
        <w:t>Halaman input Staff</w:t>
      </w:r>
    </w:p>
    <w:p w14:paraId="35BD6C6F" w14:textId="2A9966B2" w:rsidR="00BE6731" w:rsidRDefault="00BE6731" w:rsidP="003452B2">
      <w:pPr>
        <w:ind w:firstLine="0"/>
      </w:pPr>
    </w:p>
    <w:p w14:paraId="158A734F" w14:textId="77777777" w:rsidR="00107C73" w:rsidRDefault="00107C73" w:rsidP="00107C73">
      <w:pPr>
        <w:ind w:firstLine="0"/>
      </w:pPr>
      <w:proofErr w:type="gramStart"/>
      <w:r>
        <w:t>Keterangan :</w:t>
      </w:r>
      <w:proofErr w:type="gramEnd"/>
    </w:p>
    <w:p w14:paraId="5EF72323" w14:textId="6C6F869C" w:rsidR="00107C73" w:rsidRDefault="00107C73" w:rsidP="00E626CC">
      <w:pPr>
        <w:pStyle w:val="BulletStyleNumber"/>
        <w:numPr>
          <w:ilvl w:val="0"/>
          <w:numId w:val="43"/>
        </w:numPr>
        <w:ind w:left="426"/>
      </w:pPr>
      <w:r>
        <w:t>Tombol navigasi untuk menuju halaman Input</w:t>
      </w:r>
    </w:p>
    <w:p w14:paraId="4A0BDD7E" w14:textId="77777777" w:rsidR="00107C73" w:rsidRDefault="00107C73" w:rsidP="00107C73">
      <w:pPr>
        <w:pStyle w:val="BulletStyleNumber"/>
      </w:pPr>
      <w:r>
        <w:t>Tombol untuk melakukan Logout</w:t>
      </w:r>
    </w:p>
    <w:p w14:paraId="443CF434" w14:textId="77777777" w:rsidR="00107C73" w:rsidRDefault="00107C73" w:rsidP="00107C73">
      <w:pPr>
        <w:pStyle w:val="BulletStyleNumber"/>
      </w:pPr>
      <w:r>
        <w:t>Tombol untuk melakukan tarik data SPK</w:t>
      </w:r>
    </w:p>
    <w:p w14:paraId="71714907" w14:textId="77777777" w:rsidR="00107C73" w:rsidRDefault="00107C73" w:rsidP="00107C73">
      <w:pPr>
        <w:pStyle w:val="BulletStyleNumber"/>
      </w:pPr>
      <w:r>
        <w:t>Drop-down option nomor Surat Perintah Kerja</w:t>
      </w:r>
    </w:p>
    <w:p w14:paraId="220B7F17" w14:textId="77777777" w:rsidR="00107C73" w:rsidRDefault="00107C73" w:rsidP="00107C73">
      <w:pPr>
        <w:pStyle w:val="BulletStyleNumber"/>
      </w:pPr>
      <w:r>
        <w:t>Drop-down option Departemen</w:t>
      </w:r>
    </w:p>
    <w:p w14:paraId="2E175E69" w14:textId="77777777" w:rsidR="00107C73" w:rsidRDefault="00107C73" w:rsidP="00107C73">
      <w:pPr>
        <w:pStyle w:val="BulletStyleNumber"/>
      </w:pPr>
      <w:r>
        <w:t>Drop-down option Nama Stall</w:t>
      </w:r>
    </w:p>
    <w:p w14:paraId="518DBFCE" w14:textId="77777777" w:rsidR="00107C73" w:rsidRDefault="00107C73" w:rsidP="00107C73">
      <w:pPr>
        <w:pStyle w:val="BulletStyleNumber"/>
      </w:pPr>
      <w:r>
        <w:lastRenderedPageBreak/>
        <w:t>Drop-down option Stall</w:t>
      </w:r>
    </w:p>
    <w:p w14:paraId="46041DA0" w14:textId="77777777" w:rsidR="00107C73" w:rsidRDefault="00107C73" w:rsidP="00107C73">
      <w:pPr>
        <w:pStyle w:val="BulletStyleNumber"/>
      </w:pPr>
      <w:r>
        <w:t>Tombol untuk menambahkan order</w:t>
      </w:r>
    </w:p>
    <w:p w14:paraId="26F14A29" w14:textId="77777777" w:rsidR="00107C73" w:rsidRDefault="00107C73" w:rsidP="00107C73">
      <w:pPr>
        <w:pStyle w:val="BulletStyleNumber"/>
      </w:pPr>
      <w:r>
        <w:t>Tombol untuk menuju halaman CEK</w:t>
      </w:r>
    </w:p>
    <w:p w14:paraId="2B381341" w14:textId="5422B7AF" w:rsidR="00107C73" w:rsidRDefault="00107C73">
      <w:pPr>
        <w:pStyle w:val="BulletStyleNumber"/>
      </w:pPr>
      <w:r>
        <w:t>Tombol untuk menuju halaman History</w:t>
      </w:r>
    </w:p>
    <w:p w14:paraId="21476188" w14:textId="77777777" w:rsidR="00107C73" w:rsidRDefault="00107C73" w:rsidP="00107C73">
      <w:pPr>
        <w:pStyle w:val="BulletStyleNumber"/>
      </w:pPr>
      <w:r>
        <w:t>Tombol untuk mengakses Problem</w:t>
      </w:r>
    </w:p>
    <w:p w14:paraId="5A05757B" w14:textId="01A7B0FE" w:rsidR="00107C73" w:rsidRDefault="00107C73" w:rsidP="00FC3C7D">
      <w:pPr>
        <w:pStyle w:val="BulletStyleNumber"/>
      </w:pPr>
      <w:r>
        <w:t>Tombol untuk menghapus SPK yang sudah terdaftar</w:t>
      </w:r>
    </w:p>
    <w:p w14:paraId="193DC3C9" w14:textId="718CC2BF" w:rsidR="00453DE2" w:rsidRDefault="00453DE2" w:rsidP="00453DE2">
      <w:pPr>
        <w:pStyle w:val="BulletStyleNumber"/>
        <w:numPr>
          <w:ilvl w:val="0"/>
          <w:numId w:val="0"/>
        </w:numPr>
        <w:ind w:left="425" w:hanging="425"/>
      </w:pPr>
    </w:p>
    <w:p w14:paraId="73940600" w14:textId="77777777" w:rsidR="00453DE2" w:rsidRDefault="00453DE2" w:rsidP="00453DE2">
      <w:pPr>
        <w:pStyle w:val="Bulletstyle"/>
      </w:pPr>
      <w:r>
        <w:t xml:space="preserve">Pop-up gagal </w:t>
      </w:r>
      <w:r w:rsidRPr="0032161D">
        <w:t>tarik</w:t>
      </w:r>
      <w:r>
        <w:t xml:space="preserve"> data Surat Perintah Kerja</w:t>
      </w:r>
    </w:p>
    <w:p w14:paraId="10B72570" w14:textId="461C06CD" w:rsidR="00453DE2" w:rsidRDefault="00453DE2" w:rsidP="00453DE2">
      <w:pPr>
        <w:pStyle w:val="BulletParagraphwithoutindent"/>
      </w:pPr>
      <w:r>
        <w:t>Gambar 4.</w:t>
      </w:r>
      <w:r w:rsidR="00C70AAF">
        <w:t>55</w:t>
      </w:r>
      <w:r>
        <w:t xml:space="preserve"> merupakan tampilan dari gagalnya penarikan data SPK pada halaman input aplikasi website PT. Adiputro Wirasejati. Saat data dari Surat Perintah Kerja yang ingin ditarik tidak tersedia, maka akan dimunculkan pop-up dengan pesan “Gagal tarik data SPK”. Pop-up ini akan muncul setelah pengguna menekan tombol</w:t>
      </w:r>
      <w:r w:rsidR="00FD7EC9">
        <w:t xml:space="preserve"> </w:t>
      </w:r>
      <w:r>
        <w:t>(TARIK DATA SPK). Terdapat sebuah tombol dengan nama tombol “OK” untuk menutup pop-up tersebut.</w:t>
      </w:r>
    </w:p>
    <w:p w14:paraId="5D2401D8" w14:textId="77777777" w:rsidR="00453DE2" w:rsidRPr="009F6C2D" w:rsidRDefault="00453DE2" w:rsidP="00453DE2">
      <w:pPr>
        <w:pStyle w:val="BulletParagraphwithoutindent"/>
      </w:pPr>
      <w:proofErr w:type="gramStart"/>
      <w:r w:rsidRPr="009F6C2D">
        <w:t>Keterangan :</w:t>
      </w:r>
      <w:proofErr w:type="gramEnd"/>
    </w:p>
    <w:p w14:paraId="4967923C" w14:textId="77777777" w:rsidR="00453DE2" w:rsidRPr="009F6C2D" w:rsidRDefault="00453DE2">
      <w:pPr>
        <w:pStyle w:val="BulletStyleNumber"/>
        <w:numPr>
          <w:ilvl w:val="0"/>
          <w:numId w:val="44"/>
        </w:numPr>
      </w:pPr>
      <w:r w:rsidRPr="009F6C2D">
        <w:t>Tombol “OK” untuk menutup pop-up</w:t>
      </w:r>
    </w:p>
    <w:p w14:paraId="2561EEAD" w14:textId="77777777" w:rsidR="00453DE2" w:rsidRDefault="00453DE2" w:rsidP="00453DE2"/>
    <w:p w14:paraId="390E2562" w14:textId="77777777" w:rsidR="00453DE2" w:rsidRDefault="00453DE2" w:rsidP="00453DE2">
      <w:pPr>
        <w:pStyle w:val="Gambar"/>
      </w:pPr>
      <w:r>
        <w:drawing>
          <wp:inline distT="0" distB="0" distL="0" distR="0" wp14:anchorId="01CD2CF7" wp14:editId="7D21A812">
            <wp:extent cx="3187287" cy="1254411"/>
            <wp:effectExtent l="19050" t="19050" r="13335" b="222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30027"/>
                    <a:stretch/>
                  </pic:blipFill>
                  <pic:spPr bwMode="auto">
                    <a:xfrm>
                      <a:off x="0" y="0"/>
                      <a:ext cx="3242660" cy="1276204"/>
                    </a:xfrm>
                    <a:prstGeom prst="rect">
                      <a:avLst/>
                    </a:prstGeom>
                    <a:noFill/>
                    <a:ln w="9525" cap="flat" cmpd="sng" algn="ctr">
                      <a:solidFill>
                        <a:schemeClr val="bg2">
                          <a:lumMod val="75000"/>
                        </a:scheme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EBD05D4" w14:textId="7BAED526" w:rsidR="00453DE2" w:rsidRDefault="00453DE2" w:rsidP="00453DE2">
      <w:pPr>
        <w:pStyle w:val="GambarDesc"/>
      </w:pPr>
      <w:r w:rsidRPr="00C87FDF">
        <w:t>Gambar 4.</w:t>
      </w:r>
      <w:r w:rsidR="000A1405">
        <w:t>55</w:t>
      </w:r>
      <w:r w:rsidRPr="00C87FDF">
        <w:br/>
        <w:t>Tampilan Gagal Tarik Data SPK</w:t>
      </w:r>
    </w:p>
    <w:p w14:paraId="64957F10" w14:textId="77777777" w:rsidR="00453DE2" w:rsidRDefault="00453DE2" w:rsidP="00453DE2"/>
    <w:p w14:paraId="56387C20" w14:textId="77777777" w:rsidR="00453DE2" w:rsidRPr="00FE398F" w:rsidRDefault="00453DE2" w:rsidP="00453DE2">
      <w:pPr>
        <w:pStyle w:val="Bulletstyle"/>
      </w:pPr>
      <w:bookmarkStart w:id="1" w:name="_Hlk124290858"/>
      <w:r w:rsidRPr="00FE398F">
        <w:t>Pop-up sukses tarik data Surat Perintah Kerja</w:t>
      </w:r>
    </w:p>
    <w:p w14:paraId="4FFEC65E" w14:textId="2A8DF11E" w:rsidR="00453DE2" w:rsidRDefault="00453DE2" w:rsidP="00453DE2">
      <w:pPr>
        <w:pStyle w:val="BulletParagraphwithoutindent"/>
      </w:pPr>
      <w:r>
        <w:t>Gambar 4.</w:t>
      </w:r>
      <w:r w:rsidR="00BD5658">
        <w:t>56</w:t>
      </w:r>
      <w:r>
        <w:t xml:space="preserve"> merupakan tampilan apabila pengguna berhasil menarik data dari Surat Perintah Kerja. Apabila data dari Surat Perintah Kerja yang ditarik tersedia, maka akan muncul pop-up dengan pesan “Data SPK sukses ditarik”. Pop-up ini akan muncul setelah pengguna menekan tombol 6 (TARIK DATA SPK). Terdapat sebuah tombol dengan nama tombol “OK” untuk menutup pop-up tersebut.</w:t>
      </w:r>
    </w:p>
    <w:bookmarkEnd w:id="1"/>
    <w:p w14:paraId="7C0CEFD1" w14:textId="4A4EF33A" w:rsidR="00453DE2" w:rsidRDefault="00453DE2" w:rsidP="00453DE2">
      <w:pPr>
        <w:pStyle w:val="GambarDesc"/>
      </w:pPr>
      <w:r>
        <w:lastRenderedPageBreak/>
        <w:drawing>
          <wp:inline distT="0" distB="0" distL="0" distR="0" wp14:anchorId="1471AEFA" wp14:editId="685257C1">
            <wp:extent cx="3026909" cy="1278123"/>
            <wp:effectExtent l="19050" t="19050" r="21590" b="177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24926"/>
                    <a:stretch/>
                  </pic:blipFill>
                  <pic:spPr bwMode="auto">
                    <a:xfrm>
                      <a:off x="0" y="0"/>
                      <a:ext cx="3126019" cy="1319972"/>
                    </a:xfrm>
                    <a:prstGeom prst="rect">
                      <a:avLst/>
                    </a:prstGeom>
                    <a:noFill/>
                    <a:ln w="9525" cap="flat" cmpd="sng" algn="ctr">
                      <a:solidFill>
                        <a:srgbClr val="E7E6E6">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br/>
      </w:r>
      <w:r w:rsidRPr="00417428">
        <w:t>Gambar 4.</w:t>
      </w:r>
      <w:r w:rsidR="00163A47">
        <w:t>56</w:t>
      </w:r>
      <w:r w:rsidRPr="00417428">
        <w:br/>
        <w:t>Tampilan Sukses Tarik Data SPK</w:t>
      </w:r>
    </w:p>
    <w:p w14:paraId="51D5C565" w14:textId="77777777" w:rsidR="001352BB" w:rsidRDefault="001352BB" w:rsidP="001352BB"/>
    <w:p w14:paraId="764F5B93" w14:textId="77777777" w:rsidR="001352BB" w:rsidRPr="009F6C2D" w:rsidRDefault="001352BB" w:rsidP="001352BB">
      <w:pPr>
        <w:pStyle w:val="BulletParagraphwithoutindent"/>
      </w:pPr>
      <w:proofErr w:type="gramStart"/>
      <w:r w:rsidRPr="009F6C2D">
        <w:t>Keterangan :</w:t>
      </w:r>
      <w:proofErr w:type="gramEnd"/>
    </w:p>
    <w:p w14:paraId="5D79128F" w14:textId="77777777" w:rsidR="001352BB" w:rsidRPr="009F6C2D" w:rsidRDefault="001352BB">
      <w:pPr>
        <w:pStyle w:val="BulletStyleNumber"/>
        <w:numPr>
          <w:ilvl w:val="0"/>
          <w:numId w:val="45"/>
        </w:numPr>
      </w:pPr>
      <w:r w:rsidRPr="009F6C2D">
        <w:t>Tombol “OK” untuk menutup pop-up</w:t>
      </w:r>
    </w:p>
    <w:p w14:paraId="695966F0" w14:textId="77777777" w:rsidR="002F627E" w:rsidRPr="00A3411A" w:rsidRDefault="002F627E" w:rsidP="00291C9D"/>
    <w:p w14:paraId="175925CE" w14:textId="77777777" w:rsidR="00453DE2" w:rsidRDefault="00453DE2" w:rsidP="00453DE2">
      <w:pPr>
        <w:pStyle w:val="Bulletstyle"/>
      </w:pPr>
      <w:bookmarkStart w:id="2" w:name="_Hlk124290948"/>
      <w:r>
        <w:t>Pop-up problem</w:t>
      </w:r>
    </w:p>
    <w:p w14:paraId="520C137F" w14:textId="1C92EED1" w:rsidR="00453DE2" w:rsidRDefault="00453DE2" w:rsidP="00453DE2">
      <w:pPr>
        <w:pStyle w:val="BulletParagraphwithoutindent"/>
      </w:pPr>
      <w:r>
        <w:t>Gambar 4.</w:t>
      </w:r>
      <w:r w:rsidR="006F5D7B">
        <w:t>57</w:t>
      </w:r>
      <w:r>
        <w:t xml:space="preserve"> merupakan tampilan dari pop-up problem pada data tabel input </w:t>
      </w:r>
      <w:r w:rsidR="006F5D7B">
        <w:t>S</w:t>
      </w:r>
      <w:r>
        <w:t xml:space="preserve">urat Perintah Kerja. Setiap data yang masuk kedalam tabel data 14 akan memiliki satu tombol Problem dan satu tombol Hapus. Apabila terdapat masalah pada Surat Perintah Kerja yang bersangkutan, pengguna dapat melihatnya dengan menekan tombol problem (15). Apabila tombol problem ditekan, maka pop-up seperti gambar dibawah akan muncul. Pada pop-up ini akan tertera masalah – masalah yang terjadi pada SPK yang bersangkutan. </w:t>
      </w:r>
    </w:p>
    <w:p w14:paraId="3454C9CD" w14:textId="77777777" w:rsidR="00453DE2" w:rsidRDefault="00453DE2" w:rsidP="00453DE2">
      <w:pPr>
        <w:pStyle w:val="BulletParagraphwithoutindent"/>
      </w:pPr>
      <w:proofErr w:type="gramStart"/>
      <w:r w:rsidRPr="009F6C2D">
        <w:t>Keterangan :</w:t>
      </w:r>
      <w:proofErr w:type="gramEnd"/>
      <w:r w:rsidRPr="009F6C2D">
        <w:t xml:space="preserve"> </w:t>
      </w:r>
    </w:p>
    <w:p w14:paraId="33CE8F12" w14:textId="77777777" w:rsidR="00453DE2" w:rsidRPr="009F6C2D" w:rsidRDefault="00453DE2" w:rsidP="00AD12B8">
      <w:pPr>
        <w:pStyle w:val="BulletStyleNumber"/>
        <w:numPr>
          <w:ilvl w:val="0"/>
          <w:numId w:val="46"/>
        </w:numPr>
        <w:ind w:hanging="294"/>
      </w:pPr>
      <w:r>
        <w:t xml:space="preserve">Masalah </w:t>
      </w:r>
      <w:r w:rsidRPr="00D8374C">
        <w:rPr>
          <w:rFonts w:cs="Times New Roman"/>
          <w:bCs/>
          <w:szCs w:val="24"/>
        </w:rPr>
        <w:t>– masalah yang ada pada SPK yang bersangkutan</w:t>
      </w:r>
    </w:p>
    <w:p w14:paraId="165377F7" w14:textId="77777777" w:rsidR="00453DE2" w:rsidRPr="009F6C2D" w:rsidRDefault="00453DE2" w:rsidP="00F06E7C">
      <w:pPr>
        <w:pStyle w:val="BulletStyleNumber"/>
        <w:numPr>
          <w:ilvl w:val="0"/>
          <w:numId w:val="16"/>
        </w:numPr>
        <w:ind w:left="709" w:hanging="284"/>
      </w:pPr>
      <w:r>
        <w:rPr>
          <w:rFonts w:cs="Times New Roman"/>
          <w:bCs/>
          <w:szCs w:val="24"/>
        </w:rPr>
        <w:t>Tombol cancel untuk menutup pop-up</w:t>
      </w:r>
    </w:p>
    <w:bookmarkEnd w:id="2"/>
    <w:p w14:paraId="1B2DEAB7" w14:textId="77777777" w:rsidR="00453DE2" w:rsidRPr="009F6C2D" w:rsidRDefault="00453DE2" w:rsidP="00453DE2">
      <w:pPr>
        <w:pStyle w:val="BulletStyleNumber"/>
        <w:numPr>
          <w:ilvl w:val="0"/>
          <w:numId w:val="0"/>
        </w:numPr>
        <w:ind w:left="850"/>
      </w:pPr>
    </w:p>
    <w:p w14:paraId="4B9239DC" w14:textId="77777777" w:rsidR="00453DE2" w:rsidRDefault="00453DE2" w:rsidP="00453DE2">
      <w:pPr>
        <w:pStyle w:val="Gambar"/>
      </w:pPr>
      <w:r>
        <w:drawing>
          <wp:inline distT="0" distB="0" distL="0" distR="0" wp14:anchorId="39FD6406" wp14:editId="48F31D03">
            <wp:extent cx="3839674" cy="1565453"/>
            <wp:effectExtent l="0" t="0" r="889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27513"/>
                    <a:stretch/>
                  </pic:blipFill>
                  <pic:spPr bwMode="auto">
                    <a:xfrm>
                      <a:off x="0" y="0"/>
                      <a:ext cx="3849172" cy="1569325"/>
                    </a:xfrm>
                    <a:prstGeom prst="rect">
                      <a:avLst/>
                    </a:prstGeom>
                    <a:noFill/>
                    <a:ln>
                      <a:noFill/>
                    </a:ln>
                    <a:extLst>
                      <a:ext uri="{53640926-AAD7-44D8-BBD7-CCE9431645EC}">
                        <a14:shadowObscured xmlns:a14="http://schemas.microsoft.com/office/drawing/2010/main"/>
                      </a:ext>
                    </a:extLst>
                  </pic:spPr>
                </pic:pic>
              </a:graphicData>
            </a:graphic>
          </wp:inline>
        </w:drawing>
      </w:r>
    </w:p>
    <w:p w14:paraId="43C27C6C" w14:textId="162E2C92" w:rsidR="00453DE2" w:rsidRDefault="00453DE2" w:rsidP="00453DE2">
      <w:pPr>
        <w:pStyle w:val="GambarDesc"/>
      </w:pPr>
      <w:r w:rsidRPr="006F0A11">
        <w:t>Gambar 4.</w:t>
      </w:r>
      <w:r w:rsidR="007E52A6">
        <w:t>57</w:t>
      </w:r>
      <w:r w:rsidRPr="006F0A11">
        <w:br/>
        <w:t>Pop-up Problem</w:t>
      </w:r>
    </w:p>
    <w:p w14:paraId="0470A1D4" w14:textId="6FFCEBC0" w:rsidR="00A8527C" w:rsidRDefault="00A8527C" w:rsidP="00453DE2">
      <w:pPr>
        <w:pStyle w:val="GambarDesc"/>
      </w:pPr>
    </w:p>
    <w:p w14:paraId="54ED0542" w14:textId="77777777" w:rsidR="00A8527C" w:rsidRDefault="00A8527C" w:rsidP="00453DE2">
      <w:pPr>
        <w:pStyle w:val="GambarDesc"/>
      </w:pPr>
    </w:p>
    <w:p w14:paraId="172C0A5D" w14:textId="77777777" w:rsidR="00453DE2" w:rsidRDefault="00453DE2" w:rsidP="00453DE2">
      <w:pPr>
        <w:pStyle w:val="Bulletstyle"/>
      </w:pPr>
      <w:bookmarkStart w:id="3" w:name="_Hlk124291063"/>
      <w:r>
        <w:lastRenderedPageBreak/>
        <w:t>Pop-up hapus SPK</w:t>
      </w:r>
    </w:p>
    <w:p w14:paraId="0F963E12" w14:textId="4E91BC95" w:rsidR="00453DE2" w:rsidRDefault="00453DE2" w:rsidP="00453DE2">
      <w:pPr>
        <w:pStyle w:val="BulletParagraphwithoutindent"/>
      </w:pPr>
      <w:r>
        <w:t>Gambar 4.</w:t>
      </w:r>
      <w:r w:rsidR="006C3E00">
        <w:t>58</w:t>
      </w:r>
      <w:r>
        <w:t xml:space="preserve"> merupakan tampilan dari pop-up saat akan menghapus data dari Surat Perintah Kerja yang bersangkutan. Pop-up tersebut akan muncul apabila pengguna menekan tombol HAPUS. Pop-up ini berguna untuk meyakinkan pengguna untuk menghapus data dari Surat Perintah Kerja yang bersangkutan. Apabila pengguna akan menghapus data Surat Perintah Kerja, maka pengguna bisa menekan tombol “OK”, apabila tidak ingin menghapus data tersebut maka pengguna bisa menekan tombol “Cancel”.</w:t>
      </w:r>
    </w:p>
    <w:p w14:paraId="11D7F96E" w14:textId="77777777" w:rsidR="00453DE2" w:rsidRDefault="00453DE2" w:rsidP="00453DE2">
      <w:pPr>
        <w:pStyle w:val="BulletParagraphwithoutindent"/>
      </w:pPr>
      <w:proofErr w:type="gramStart"/>
      <w:r>
        <w:t>Keterangan :</w:t>
      </w:r>
      <w:proofErr w:type="gramEnd"/>
    </w:p>
    <w:p w14:paraId="2588AFFA" w14:textId="77777777" w:rsidR="00453DE2" w:rsidRPr="009F6C2D" w:rsidRDefault="00453DE2">
      <w:pPr>
        <w:pStyle w:val="BulletStyleNumber"/>
        <w:numPr>
          <w:ilvl w:val="0"/>
          <w:numId w:val="47"/>
        </w:numPr>
      </w:pPr>
      <w:r>
        <w:t>T</w:t>
      </w:r>
      <w:r w:rsidRPr="0095147A">
        <w:rPr>
          <w:rFonts w:cs="Times New Roman"/>
          <w:bCs/>
          <w:szCs w:val="24"/>
        </w:rPr>
        <w:t>ombol Cancel untuk membatalkan penghapusan</w:t>
      </w:r>
    </w:p>
    <w:p w14:paraId="07D3DA72" w14:textId="77777777" w:rsidR="00453DE2" w:rsidRPr="009F6C2D" w:rsidRDefault="00453DE2">
      <w:pPr>
        <w:pStyle w:val="BulletStyleNumber"/>
        <w:numPr>
          <w:ilvl w:val="0"/>
          <w:numId w:val="17"/>
        </w:numPr>
        <w:ind w:left="850" w:hanging="425"/>
      </w:pPr>
      <w:r>
        <w:rPr>
          <w:rFonts w:cs="Times New Roman"/>
          <w:bCs/>
          <w:szCs w:val="24"/>
        </w:rPr>
        <w:t>Tombol OK untuk melakukan penghapusan</w:t>
      </w:r>
    </w:p>
    <w:bookmarkEnd w:id="3"/>
    <w:p w14:paraId="65700BF9" w14:textId="77777777" w:rsidR="00453DE2" w:rsidRDefault="00453DE2" w:rsidP="00453DE2"/>
    <w:p w14:paraId="16883104" w14:textId="624B18E2" w:rsidR="00453DE2" w:rsidRDefault="00453DE2" w:rsidP="00453DE2">
      <w:pPr>
        <w:pStyle w:val="Gambar"/>
        <w:rPr>
          <w:b/>
        </w:rPr>
      </w:pPr>
      <w:r>
        <w:drawing>
          <wp:inline distT="0" distB="0" distL="0" distR="0" wp14:anchorId="31ACC5F8" wp14:editId="0AB829B1">
            <wp:extent cx="4515365" cy="1655371"/>
            <wp:effectExtent l="19050" t="19050" r="19050" b="215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34725"/>
                    <a:stretch/>
                  </pic:blipFill>
                  <pic:spPr bwMode="auto">
                    <a:xfrm>
                      <a:off x="0" y="0"/>
                      <a:ext cx="4558677" cy="1671249"/>
                    </a:xfrm>
                    <a:prstGeom prst="rect">
                      <a:avLst/>
                    </a:prstGeom>
                    <a:noFill/>
                    <a:ln w="9525" cap="flat" cmpd="sng" algn="ctr">
                      <a:solidFill>
                        <a:srgbClr val="E7E6E6">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br/>
      </w:r>
      <w:r w:rsidRPr="00CC4EBF">
        <w:rPr>
          <w:b/>
        </w:rPr>
        <w:t>Gambar 4.</w:t>
      </w:r>
      <w:r w:rsidR="00663BA6">
        <w:rPr>
          <w:b/>
        </w:rPr>
        <w:t>58</w:t>
      </w:r>
      <w:r w:rsidRPr="00CC4EBF">
        <w:rPr>
          <w:b/>
        </w:rPr>
        <w:br/>
        <w:t>Pop-up Hapus SPK</w:t>
      </w:r>
    </w:p>
    <w:p w14:paraId="76067808" w14:textId="77777777" w:rsidR="00CC6CE2" w:rsidRPr="007B1CEF" w:rsidRDefault="00CC6CE2" w:rsidP="00667F45"/>
    <w:p w14:paraId="04CCB8C8" w14:textId="059DAA52" w:rsidR="00FD0928" w:rsidRPr="00745AC8" w:rsidRDefault="00FD0928">
      <w:pPr>
        <w:pStyle w:val="STTSJudulSubBab"/>
        <w:numPr>
          <w:ilvl w:val="3"/>
          <w:numId w:val="12"/>
        </w:numPr>
        <w:ind w:left="1004" w:hanging="1004"/>
        <w:rPr>
          <w:sz w:val="24"/>
          <w:szCs w:val="24"/>
        </w:rPr>
      </w:pPr>
      <w:r>
        <w:t>Halaman Cek</w:t>
      </w:r>
    </w:p>
    <w:p w14:paraId="016BEC1B" w14:textId="77777777" w:rsidR="005412C8" w:rsidRDefault="005412C8" w:rsidP="005412C8">
      <w:r w:rsidRPr="004028DF">
        <w:t>Pada subbab ini akan dijelaskan mengenai halaman cek dari aplikasi website PT. Adiputro Wirasejati. Halaman CEK akan menampilkan seluruh data dari Surat Perintah Kerja yang akan disorder menuju divisi gudang dan divisi assembly. Pada halaman CEK terdapat kolom pencarian yang berguna untuk melakukan filter terhadap data Surat Perintah Kerja berdasarkan id. Terdapat tombol untuk mengunduh file dengan format excel, dan tombol untuk melakukan penyetakkan. Apabila data dari halaman CEK dicetak, maka secara otomatis data akan diteruskan ke</w:t>
      </w:r>
      <w:r>
        <w:t xml:space="preserve"> </w:t>
      </w:r>
      <w:r w:rsidRPr="004028DF">
        <w:t xml:space="preserve">divisi assembly dan divisi gudang. </w:t>
      </w:r>
    </w:p>
    <w:p w14:paraId="244D6FF9" w14:textId="77777777" w:rsidR="005412C8" w:rsidRPr="004028DF" w:rsidRDefault="005412C8" w:rsidP="005412C8">
      <w:pPr>
        <w:ind w:firstLine="0"/>
      </w:pPr>
      <w:r w:rsidRPr="004028DF">
        <w:t>Keterangan:</w:t>
      </w:r>
    </w:p>
    <w:p w14:paraId="49CD64B8" w14:textId="77777777" w:rsidR="005412C8" w:rsidRDefault="005412C8" w:rsidP="00170EFF">
      <w:pPr>
        <w:pStyle w:val="BulletStyleNumber"/>
        <w:numPr>
          <w:ilvl w:val="0"/>
          <w:numId w:val="48"/>
        </w:numPr>
        <w:ind w:left="426" w:hanging="426"/>
      </w:pPr>
      <w:r w:rsidRPr="004028DF">
        <w:lastRenderedPageBreak/>
        <w:t>Kolom pencarian data (filter by id)</w:t>
      </w:r>
    </w:p>
    <w:p w14:paraId="679DD433" w14:textId="77777777" w:rsidR="005412C8" w:rsidRDefault="005412C8" w:rsidP="005412C8">
      <w:pPr>
        <w:pStyle w:val="BulletStyleNumber"/>
      </w:pPr>
      <w:r w:rsidRPr="004028DF">
        <w:t>Tombol download excel</w:t>
      </w:r>
    </w:p>
    <w:p w14:paraId="2CE29985" w14:textId="77777777" w:rsidR="005412C8" w:rsidRPr="004028DF" w:rsidRDefault="005412C8" w:rsidP="005412C8">
      <w:pPr>
        <w:pStyle w:val="BulletStyleNumber"/>
      </w:pPr>
      <w:r w:rsidRPr="004028DF">
        <w:t>Tombol cetak</w:t>
      </w:r>
    </w:p>
    <w:p w14:paraId="43FD5725" w14:textId="690500A7" w:rsidR="009B6E1A" w:rsidRDefault="009B6E1A" w:rsidP="009B6E1A">
      <w:pPr>
        <w:ind w:firstLine="0"/>
      </w:pPr>
    </w:p>
    <w:p w14:paraId="410EFEDC" w14:textId="6FBA4A99" w:rsidR="009B6E1A" w:rsidRPr="004028DF" w:rsidRDefault="009B6E1A" w:rsidP="009B6E1A">
      <w:pPr>
        <w:pStyle w:val="GambarDesc"/>
      </w:pPr>
      <w:r>
        <w:drawing>
          <wp:inline distT="0" distB="0" distL="0" distR="0" wp14:anchorId="6EB07610" wp14:editId="382FF659">
            <wp:extent cx="4606729" cy="2142259"/>
            <wp:effectExtent l="19050" t="19050" r="22860" b="1079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95117" cy="2183362"/>
                    </a:xfrm>
                    <a:prstGeom prst="rect">
                      <a:avLst/>
                    </a:prstGeom>
                    <a:noFill/>
                    <a:ln>
                      <a:solidFill>
                        <a:schemeClr val="bg2">
                          <a:lumMod val="75000"/>
                        </a:schemeClr>
                      </a:solidFill>
                    </a:ln>
                  </pic:spPr>
                </pic:pic>
              </a:graphicData>
            </a:graphic>
          </wp:inline>
        </w:drawing>
      </w:r>
      <w:r>
        <w:br/>
      </w:r>
      <w:r w:rsidRPr="004028DF">
        <w:t>Gambar 4.</w:t>
      </w:r>
      <w:r w:rsidR="00CE3D03">
        <w:t>59</w:t>
      </w:r>
    </w:p>
    <w:p w14:paraId="77540E2B" w14:textId="3CE35B2F" w:rsidR="009B6E1A" w:rsidRDefault="009B6E1A" w:rsidP="009B6E1A">
      <w:pPr>
        <w:pStyle w:val="GambarDesc"/>
        <w:rPr>
          <w:rFonts w:cs="Times New Roman"/>
        </w:rPr>
      </w:pPr>
      <w:r w:rsidRPr="004028DF">
        <w:rPr>
          <w:rFonts w:cs="Times New Roman"/>
        </w:rPr>
        <w:t>Halaman CEK</w:t>
      </w:r>
    </w:p>
    <w:p w14:paraId="792DF45C" w14:textId="77777777" w:rsidR="00997C44" w:rsidRPr="004028DF" w:rsidRDefault="00997C44" w:rsidP="00997C44"/>
    <w:p w14:paraId="47431F9A" w14:textId="77777777" w:rsidR="00997C44" w:rsidRDefault="00997C44" w:rsidP="00997C44">
      <w:pPr>
        <w:pStyle w:val="Bulletstyle"/>
      </w:pPr>
      <w:bookmarkStart w:id="4" w:name="_Hlk124291208"/>
      <w:r w:rsidRPr="004028DF">
        <w:t>Halaman tampilan cetak data order Surat Perintah Kerja</w:t>
      </w:r>
    </w:p>
    <w:p w14:paraId="75202791" w14:textId="41245188" w:rsidR="00997C44" w:rsidRPr="0099510D" w:rsidRDefault="00997C44" w:rsidP="00997C44">
      <w:pPr>
        <w:pStyle w:val="BulletParagraphwithoutindent"/>
      </w:pPr>
      <w:r w:rsidRPr="0099510D">
        <w:t>Gambar 4.</w:t>
      </w:r>
      <w:r w:rsidR="00954AB4">
        <w:t>60</w:t>
      </w:r>
      <w:r w:rsidRPr="0099510D">
        <w:t xml:space="preserve"> merupakan tampilan dari halaman cetak data order Surat Perintah Kerja yang ada pada halaman CEK. Halaman ini akan muncul setelah pengguna menekan tombol cetak pada halaman CEK. Tidak hanya menampilkan tampilan cetak, tombol cetak juga berfungsi untuk meneruskan data yang ada ke divisi gudang dan divisi assembly. </w:t>
      </w:r>
    </w:p>
    <w:p w14:paraId="6D9AD099" w14:textId="77777777" w:rsidR="00997C44" w:rsidRPr="004028DF" w:rsidRDefault="00997C44" w:rsidP="00997C44">
      <w:pPr>
        <w:pStyle w:val="ListParagraph"/>
        <w:ind w:left="426" w:firstLine="0"/>
        <w:rPr>
          <w:rFonts w:cs="Times New Roman"/>
          <w:szCs w:val="24"/>
        </w:rPr>
      </w:pPr>
    </w:p>
    <w:p w14:paraId="67415F36" w14:textId="77777777" w:rsidR="00997C44" w:rsidRDefault="00997C44" w:rsidP="00997C44">
      <w:pPr>
        <w:pStyle w:val="Gambar"/>
      </w:pPr>
      <w:r>
        <w:drawing>
          <wp:inline distT="0" distB="0" distL="0" distR="0" wp14:anchorId="4A0B4FB0" wp14:editId="08F502B0">
            <wp:extent cx="4554845" cy="1785999"/>
            <wp:effectExtent l="19050" t="19050" r="17780" b="2413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79507" cy="1834880"/>
                    </a:xfrm>
                    <a:prstGeom prst="rect">
                      <a:avLst/>
                    </a:prstGeom>
                    <a:noFill/>
                    <a:ln>
                      <a:solidFill>
                        <a:schemeClr val="bg2">
                          <a:lumMod val="75000"/>
                        </a:schemeClr>
                      </a:solidFill>
                    </a:ln>
                  </pic:spPr>
                </pic:pic>
              </a:graphicData>
            </a:graphic>
          </wp:inline>
        </w:drawing>
      </w:r>
      <w:r w:rsidRPr="008841CC">
        <w:t xml:space="preserve"> </w:t>
      </w:r>
    </w:p>
    <w:p w14:paraId="51EE8E88" w14:textId="45E12C91" w:rsidR="00997C44" w:rsidRPr="007B3F78" w:rsidRDefault="00997C44" w:rsidP="00997C44">
      <w:pPr>
        <w:pStyle w:val="GambarDesc"/>
      </w:pPr>
      <w:r w:rsidRPr="007B3F78">
        <w:t>Gambar 4.</w:t>
      </w:r>
      <w:r w:rsidR="00861E24">
        <w:t>60</w:t>
      </w:r>
    </w:p>
    <w:p w14:paraId="47DED12C" w14:textId="0DD3A1D2" w:rsidR="00997C44" w:rsidRDefault="00997C44" w:rsidP="00997C44">
      <w:pPr>
        <w:pStyle w:val="GambarDesc"/>
        <w:rPr>
          <w:rFonts w:cs="Times New Roman"/>
        </w:rPr>
      </w:pPr>
      <w:r w:rsidRPr="007B3F78">
        <w:rPr>
          <w:rFonts w:cs="Times New Roman"/>
        </w:rPr>
        <w:t>Tampilan Cetak data order Surat Perintah Kerja</w:t>
      </w:r>
    </w:p>
    <w:p w14:paraId="0AF3A240" w14:textId="77777777" w:rsidR="00CA4934" w:rsidRDefault="00CA4934" w:rsidP="002C6292"/>
    <w:bookmarkEnd w:id="4"/>
    <w:p w14:paraId="1118B7A6" w14:textId="77777777" w:rsidR="00745AC8" w:rsidRPr="003C409E" w:rsidRDefault="00745AC8">
      <w:pPr>
        <w:pStyle w:val="STTSJudulSubBab"/>
        <w:numPr>
          <w:ilvl w:val="3"/>
          <w:numId w:val="12"/>
        </w:numPr>
        <w:ind w:left="1004" w:hanging="1004"/>
        <w:rPr>
          <w:sz w:val="24"/>
          <w:szCs w:val="24"/>
        </w:rPr>
      </w:pPr>
      <w:r>
        <w:lastRenderedPageBreak/>
        <w:t>Halaman History</w:t>
      </w:r>
    </w:p>
    <w:p w14:paraId="659464EE" w14:textId="02C6FA27" w:rsidR="005F6CAB" w:rsidRDefault="005F6CAB" w:rsidP="005F6CAB">
      <w:r w:rsidRPr="00151375">
        <w:t xml:space="preserve">Pada subbab ini akan dijelaskan mengenai halaman history dari aplikasi website PT. Adiputro Wirasejati. Halaman history akan menampilkan seluruh histori dari penambahan data Surat Perintah Kerja pada halaman input. Terdapat sebuah tabel data dengan header Nomor SPK, Nama Stall, Stall, Departemen, Status, Waktu Update Terakhir, dan Action. Field action berisi </w:t>
      </w:r>
      <w:r w:rsidR="001C7439">
        <w:t>sebuah</w:t>
      </w:r>
      <w:r w:rsidRPr="00151375">
        <w:t xml:space="preserve"> tombol yaitu tombol CEK. Apabila tombol CEK ditekan, maka pengguna akan diarahkan ke halaman CEK. </w:t>
      </w:r>
    </w:p>
    <w:p w14:paraId="26774A2A" w14:textId="77777777" w:rsidR="009837B6" w:rsidRDefault="009837B6" w:rsidP="005F6CAB"/>
    <w:p w14:paraId="77EAF00A" w14:textId="4964F63D" w:rsidR="003C7933" w:rsidRDefault="003C7933" w:rsidP="003C7933">
      <w:pPr>
        <w:pStyle w:val="Gambar"/>
      </w:pPr>
      <w:r>
        <w:drawing>
          <wp:inline distT="0" distB="0" distL="0" distR="0" wp14:anchorId="6E732747" wp14:editId="6C9D6434">
            <wp:extent cx="5038725" cy="10287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038725" cy="1028700"/>
                    </a:xfrm>
                    <a:prstGeom prst="rect">
                      <a:avLst/>
                    </a:prstGeom>
                    <a:noFill/>
                    <a:ln>
                      <a:noFill/>
                    </a:ln>
                  </pic:spPr>
                </pic:pic>
              </a:graphicData>
            </a:graphic>
          </wp:inline>
        </w:drawing>
      </w:r>
    </w:p>
    <w:p w14:paraId="41476FDB" w14:textId="7CC9C8DA" w:rsidR="009837B6" w:rsidRDefault="009837B6" w:rsidP="009837B6">
      <w:pPr>
        <w:pStyle w:val="GambarDesc"/>
      </w:pPr>
      <w:r>
        <w:t>Gambar 4.61</w:t>
      </w:r>
    </w:p>
    <w:p w14:paraId="642B4DDA" w14:textId="6EC4AA04" w:rsidR="009837B6" w:rsidRDefault="009837B6" w:rsidP="009837B6">
      <w:pPr>
        <w:pStyle w:val="GambarDesc"/>
      </w:pPr>
      <w:r>
        <w:t>Tampilan Halaman History</w:t>
      </w:r>
    </w:p>
    <w:p w14:paraId="6FD64FD2" w14:textId="0BC11E02" w:rsidR="00BD491A" w:rsidRDefault="00BD491A" w:rsidP="009837B6">
      <w:pPr>
        <w:pStyle w:val="GambarDesc"/>
      </w:pPr>
    </w:p>
    <w:p w14:paraId="58658A74" w14:textId="5A57BC88" w:rsidR="00BD491A" w:rsidRDefault="00BD491A" w:rsidP="00B758B8">
      <w:pPr>
        <w:ind w:firstLine="0"/>
      </w:pPr>
      <w:proofErr w:type="gramStart"/>
      <w:r w:rsidRPr="00151375">
        <w:t>Keterangan :</w:t>
      </w:r>
      <w:proofErr w:type="gramEnd"/>
    </w:p>
    <w:p w14:paraId="4A7D6459" w14:textId="37302047" w:rsidR="00BD491A" w:rsidRPr="0099510D" w:rsidRDefault="00BD491A" w:rsidP="0025174A">
      <w:pPr>
        <w:pStyle w:val="BulletStyleNumber"/>
        <w:numPr>
          <w:ilvl w:val="0"/>
          <w:numId w:val="49"/>
        </w:numPr>
        <w:ind w:left="426" w:hanging="426"/>
      </w:pPr>
      <w:r w:rsidRPr="00087993">
        <w:rPr>
          <w:rFonts w:cs="Times New Roman"/>
          <w:szCs w:val="24"/>
        </w:rPr>
        <w:t xml:space="preserve">Tombol </w:t>
      </w:r>
      <w:r w:rsidR="00AE4600">
        <w:rPr>
          <w:rFonts w:cs="Times New Roman"/>
          <w:szCs w:val="24"/>
        </w:rPr>
        <w:t>menuju halaman CEK</w:t>
      </w:r>
    </w:p>
    <w:p w14:paraId="0AA8E9CD" w14:textId="77777777" w:rsidR="00BD491A" w:rsidRDefault="00BD491A" w:rsidP="009837B6">
      <w:pPr>
        <w:pStyle w:val="GambarDesc"/>
      </w:pPr>
    </w:p>
    <w:p w14:paraId="7FF6FB2E" w14:textId="77777777" w:rsidR="009B6E1A" w:rsidRPr="00904514" w:rsidRDefault="009B6E1A" w:rsidP="009B6E1A">
      <w:pPr>
        <w:ind w:firstLine="0"/>
      </w:pPr>
    </w:p>
    <w:sectPr w:rsidR="009B6E1A" w:rsidRPr="00904514" w:rsidSect="00C22F25">
      <w:headerReference w:type="default" r:id="rId55"/>
      <w:footerReference w:type="default" r:id="rId56"/>
      <w:footerReference w:type="first" r:id="rId57"/>
      <w:pgSz w:w="11907" w:h="16840" w:code="9"/>
      <w:pgMar w:top="2268" w:right="1701" w:bottom="1701" w:left="2268" w:header="1418" w:footer="851"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568C38" w14:textId="77777777" w:rsidR="000B48E5" w:rsidRDefault="000B48E5" w:rsidP="00A1571D">
      <w:pPr>
        <w:spacing w:line="240" w:lineRule="auto"/>
      </w:pPr>
      <w:r>
        <w:separator/>
      </w:r>
    </w:p>
  </w:endnote>
  <w:endnote w:type="continuationSeparator" w:id="0">
    <w:p w14:paraId="289F1D29" w14:textId="77777777" w:rsidR="000B48E5" w:rsidRDefault="000B48E5" w:rsidP="00A157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7B4B8E" w14:textId="77777777" w:rsidR="002043A5" w:rsidRDefault="002043A5">
    <w:pPr>
      <w:pStyle w:val="Footer"/>
      <w:jc w:val="center"/>
    </w:pPr>
  </w:p>
  <w:p w14:paraId="590E40A7" w14:textId="77777777" w:rsidR="002043A5" w:rsidRDefault="002043A5" w:rsidP="00AB2806">
    <w:pPr>
      <w:pStyle w:val="Footer"/>
      <w:tabs>
        <w:tab w:val="clear" w:pos="4680"/>
        <w:tab w:val="clear" w:pos="9360"/>
      </w:tabs>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0259D0" w14:textId="77777777" w:rsidR="002043A5" w:rsidRDefault="002043A5" w:rsidP="002C41EF">
    <w:pPr>
      <w:pStyle w:val="Footer"/>
      <w:tabs>
        <w:tab w:val="clear" w:pos="4680"/>
        <w:tab w:val="clear" w:pos="9360"/>
      </w:tabs>
      <w:spacing w:line="240" w:lineRule="auto"/>
      <w:ind w:firstLine="0"/>
      <w:jc w:val="center"/>
    </w:pPr>
    <w:r>
      <w:fldChar w:fldCharType="begin"/>
    </w:r>
    <w:r>
      <w:instrText xml:space="preserve"> PAGE   \* MERGEFORMAT </w:instrText>
    </w:r>
    <w:r>
      <w:fldChar w:fldCharType="separate"/>
    </w:r>
    <w:r>
      <w:rPr>
        <w:noProof/>
      </w:rPr>
      <w:t>12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A568A5" w14:textId="77777777" w:rsidR="000B48E5" w:rsidRDefault="000B48E5" w:rsidP="00654C90">
      <w:pPr>
        <w:spacing w:line="240" w:lineRule="auto"/>
        <w:ind w:firstLine="0"/>
      </w:pPr>
      <w:r>
        <w:separator/>
      </w:r>
    </w:p>
  </w:footnote>
  <w:footnote w:type="continuationSeparator" w:id="0">
    <w:p w14:paraId="71D42A23" w14:textId="77777777" w:rsidR="000B48E5" w:rsidRDefault="000B48E5" w:rsidP="00A1571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5558A" w14:textId="77777777" w:rsidR="002043A5" w:rsidRDefault="002043A5" w:rsidP="00AB2806">
    <w:pPr>
      <w:pStyle w:val="Header"/>
      <w:tabs>
        <w:tab w:val="clear" w:pos="4680"/>
        <w:tab w:val="clear" w:pos="9360"/>
      </w:tabs>
      <w:ind w:firstLine="0"/>
      <w:jc w:val="right"/>
    </w:pPr>
    <w:r>
      <w:fldChar w:fldCharType="begin"/>
    </w:r>
    <w:r>
      <w:instrText xml:space="preserve"> PAGE   \* MERGEFORMAT </w:instrText>
    </w:r>
    <w:r>
      <w:fldChar w:fldCharType="separate"/>
    </w:r>
    <w:r>
      <w:rPr>
        <w:noProof/>
      </w:rPr>
      <w:t>10</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E44D0"/>
    <w:multiLevelType w:val="hybridMultilevel"/>
    <w:tmpl w:val="98F6BF58"/>
    <w:lvl w:ilvl="0" w:tplc="F230BF8A">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 w15:restartNumberingAfterBreak="0">
    <w:nsid w:val="10F419BD"/>
    <w:multiLevelType w:val="hybridMultilevel"/>
    <w:tmpl w:val="388CB782"/>
    <w:lvl w:ilvl="0" w:tplc="2A42838C">
      <w:start w:val="1"/>
      <w:numFmt w:val="lowerLetter"/>
      <w:pStyle w:val="BulletSubabAlphabe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1208F7"/>
    <w:multiLevelType w:val="hybridMultilevel"/>
    <w:tmpl w:val="7E700EBE"/>
    <w:lvl w:ilvl="0" w:tplc="F822C206">
      <w:start w:val="1"/>
      <w:numFmt w:val="bullet"/>
      <w:pStyle w:val="Bulletstyle"/>
      <w:lvlText w:val=""/>
      <w:lvlJc w:val="left"/>
      <w:pPr>
        <w:ind w:left="1353" w:hanging="360"/>
      </w:pPr>
      <w:rPr>
        <w:rFonts w:ascii="Symbol" w:hAnsi="Symbol" w:hint="default"/>
      </w:rPr>
    </w:lvl>
    <w:lvl w:ilvl="1" w:tplc="98649A48">
      <w:start w:val="1"/>
      <w:numFmt w:val="lowerLetter"/>
      <w:lvlText w:val="%2)"/>
      <w:lvlJc w:val="left"/>
      <w:pPr>
        <w:ind w:left="2073" w:hanging="360"/>
      </w:pPr>
      <w:rPr>
        <w:rFonts w:hint="default"/>
      </w:rPr>
    </w:lvl>
    <w:lvl w:ilvl="2" w:tplc="FFFFFFFF" w:tentative="1">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3" w15:restartNumberingAfterBreak="0">
    <w:nsid w:val="23A52C4A"/>
    <w:multiLevelType w:val="hybridMultilevel"/>
    <w:tmpl w:val="922AE60C"/>
    <w:lvl w:ilvl="0" w:tplc="5ACA5364">
      <w:start w:val="1"/>
      <w:numFmt w:val="decimalZero"/>
      <w:pStyle w:val="Style1"/>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2634CD"/>
    <w:multiLevelType w:val="hybridMultilevel"/>
    <w:tmpl w:val="B31E0C9C"/>
    <w:lvl w:ilvl="0" w:tplc="04090015">
      <w:start w:val="1"/>
      <w:numFmt w:val="upperLetter"/>
      <w:pStyle w:val="bulletalphabetBig"/>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F66B71"/>
    <w:multiLevelType w:val="hybridMultilevel"/>
    <w:tmpl w:val="EE886BF0"/>
    <w:lvl w:ilvl="0" w:tplc="719E1532">
      <w:start w:val="1"/>
      <w:numFmt w:val="decimalZero"/>
      <w:pStyle w:val="STTSAlgoritmaContent"/>
      <w:lvlText w:val="%1:"/>
      <w:lvlJc w:val="left"/>
      <w:pPr>
        <w:ind w:left="1344" w:hanging="360"/>
      </w:pPr>
      <w:rPr>
        <w:rFonts w:ascii="Courier New" w:hAnsi="Courier New" w:hint="default"/>
        <w:b w:val="0"/>
        <w:i w:val="0"/>
        <w:sz w:val="20"/>
      </w:rPr>
    </w:lvl>
    <w:lvl w:ilvl="1" w:tplc="04090019">
      <w:start w:val="1"/>
      <w:numFmt w:val="lowerLetter"/>
      <w:lvlText w:val="%2."/>
      <w:lvlJc w:val="left"/>
      <w:pPr>
        <w:ind w:left="2064" w:hanging="360"/>
      </w:pPr>
    </w:lvl>
    <w:lvl w:ilvl="2" w:tplc="0409001B" w:tentative="1">
      <w:start w:val="1"/>
      <w:numFmt w:val="lowerRoman"/>
      <w:lvlText w:val="%3."/>
      <w:lvlJc w:val="right"/>
      <w:pPr>
        <w:ind w:left="2784" w:hanging="180"/>
      </w:pPr>
    </w:lvl>
    <w:lvl w:ilvl="3" w:tplc="0409000F" w:tentative="1">
      <w:start w:val="1"/>
      <w:numFmt w:val="decimal"/>
      <w:lvlText w:val="%4."/>
      <w:lvlJc w:val="left"/>
      <w:pPr>
        <w:ind w:left="3504" w:hanging="360"/>
      </w:pPr>
    </w:lvl>
    <w:lvl w:ilvl="4" w:tplc="04090019" w:tentative="1">
      <w:start w:val="1"/>
      <w:numFmt w:val="lowerLetter"/>
      <w:lvlText w:val="%5."/>
      <w:lvlJc w:val="left"/>
      <w:pPr>
        <w:ind w:left="4224" w:hanging="360"/>
      </w:pPr>
    </w:lvl>
    <w:lvl w:ilvl="5" w:tplc="0409001B" w:tentative="1">
      <w:start w:val="1"/>
      <w:numFmt w:val="lowerRoman"/>
      <w:lvlText w:val="%6."/>
      <w:lvlJc w:val="right"/>
      <w:pPr>
        <w:ind w:left="4944" w:hanging="180"/>
      </w:pPr>
    </w:lvl>
    <w:lvl w:ilvl="6" w:tplc="0409000F" w:tentative="1">
      <w:start w:val="1"/>
      <w:numFmt w:val="decimal"/>
      <w:lvlText w:val="%7."/>
      <w:lvlJc w:val="left"/>
      <w:pPr>
        <w:ind w:left="5664" w:hanging="360"/>
      </w:pPr>
    </w:lvl>
    <w:lvl w:ilvl="7" w:tplc="04090019" w:tentative="1">
      <w:start w:val="1"/>
      <w:numFmt w:val="lowerLetter"/>
      <w:lvlText w:val="%8."/>
      <w:lvlJc w:val="left"/>
      <w:pPr>
        <w:ind w:left="6384" w:hanging="360"/>
      </w:pPr>
    </w:lvl>
    <w:lvl w:ilvl="8" w:tplc="0409001B" w:tentative="1">
      <w:start w:val="1"/>
      <w:numFmt w:val="lowerRoman"/>
      <w:lvlText w:val="%9."/>
      <w:lvlJc w:val="right"/>
      <w:pPr>
        <w:ind w:left="7104" w:hanging="180"/>
      </w:pPr>
    </w:lvl>
  </w:abstractNum>
  <w:abstractNum w:abstractNumId="6" w15:restartNumberingAfterBreak="0">
    <w:nsid w:val="364A76C1"/>
    <w:multiLevelType w:val="hybridMultilevel"/>
    <w:tmpl w:val="C4B6F994"/>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3A4E7A67"/>
    <w:multiLevelType w:val="hybridMultilevel"/>
    <w:tmpl w:val="2AA688C4"/>
    <w:lvl w:ilvl="0" w:tplc="552A86D4">
      <w:start w:val="1"/>
      <w:numFmt w:val="decimal"/>
      <w:pStyle w:val="BulletStyleNumb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A917288"/>
    <w:multiLevelType w:val="hybridMultilevel"/>
    <w:tmpl w:val="6130F8D0"/>
    <w:lvl w:ilvl="0" w:tplc="98DCDADA">
      <w:start w:val="1"/>
      <w:numFmt w:val="decimal"/>
      <w:pStyle w:val="STTSKeteranganPengesahanNamaDosen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7AC08A3"/>
    <w:multiLevelType w:val="multilevel"/>
    <w:tmpl w:val="EC04D3B4"/>
    <w:lvl w:ilvl="0">
      <w:start w:val="4"/>
      <w:numFmt w:val="decimal"/>
      <w:lvlText w:val="%1"/>
      <w:lvlJc w:val="left"/>
      <w:pPr>
        <w:ind w:left="375" w:hanging="375"/>
      </w:pPr>
      <w:rPr>
        <w:rFonts w:hint="default"/>
        <w:sz w:val="28"/>
      </w:rPr>
    </w:lvl>
    <w:lvl w:ilvl="1">
      <w:start w:val="1"/>
      <w:numFmt w:val="decimal"/>
      <w:lvlText w:val="%1.%2"/>
      <w:lvlJc w:val="left"/>
      <w:pPr>
        <w:ind w:left="375" w:hanging="375"/>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10" w15:restartNumberingAfterBreak="0">
    <w:nsid w:val="72DE7A80"/>
    <w:multiLevelType w:val="hybridMultilevel"/>
    <w:tmpl w:val="B516AFFE"/>
    <w:lvl w:ilvl="0" w:tplc="16E226A8">
      <w:start w:val="1"/>
      <w:numFmt w:val="decimal"/>
      <w:pStyle w:val="JudulSubBabLevel2"/>
      <w:lvlText w:val="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5767623"/>
    <w:multiLevelType w:val="hybridMultilevel"/>
    <w:tmpl w:val="DC006FA6"/>
    <w:lvl w:ilvl="0" w:tplc="4E30E4D2">
      <w:start w:val="1"/>
      <w:numFmt w:val="decimalZero"/>
      <w:pStyle w:val="STTSSegmenProgramContent"/>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B540BB6"/>
    <w:multiLevelType w:val="hybridMultilevel"/>
    <w:tmpl w:val="95BA84E8"/>
    <w:lvl w:ilvl="0" w:tplc="95A8DD06">
      <w:start w:val="1"/>
      <w:numFmt w:val="decimal"/>
      <w:pStyle w:val="JudulSubBabdenganNomor"/>
      <w:lvlText w:val="1.%1"/>
      <w:lvlJc w:val="left"/>
      <w:pPr>
        <w:ind w:left="720" w:hanging="360"/>
      </w:pPr>
    </w:lvl>
    <w:lvl w:ilvl="1" w:tplc="752CBD08">
      <w:start w:val="1"/>
      <w:numFmt w:val="decimal"/>
      <w:lvlText w:val="1.2.%2"/>
      <w:lvlJc w:val="left"/>
      <w:pPr>
        <w:ind w:left="1440" w:hanging="360"/>
      </w:pPr>
      <w:rPr>
        <w:rFonts w:hint="default"/>
      </w:rPr>
    </w:lvl>
    <w:lvl w:ilvl="2" w:tplc="0409001B">
      <w:start w:val="1"/>
      <w:numFmt w:val="lowerRoman"/>
      <w:lvlText w:val="%3."/>
      <w:lvlJc w:val="right"/>
      <w:pPr>
        <w:ind w:left="2160" w:hanging="180"/>
      </w:pPr>
    </w:lvl>
    <w:lvl w:ilvl="3" w:tplc="04090019">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C5D5C27"/>
    <w:multiLevelType w:val="hybridMultilevel"/>
    <w:tmpl w:val="2C12FB72"/>
    <w:lvl w:ilvl="0" w:tplc="4C0E3E74">
      <w:start w:val="1"/>
      <w:numFmt w:val="lowerLetter"/>
      <w:pStyle w:val="Bulletalphabetlevel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42664137">
    <w:abstractNumId w:val="12"/>
  </w:num>
  <w:num w:numId="2" w16cid:durableId="1225409327">
    <w:abstractNumId w:val="3"/>
  </w:num>
  <w:num w:numId="3" w16cid:durableId="838425680">
    <w:abstractNumId w:val="5"/>
  </w:num>
  <w:num w:numId="4" w16cid:durableId="770205051">
    <w:abstractNumId w:val="11"/>
  </w:num>
  <w:num w:numId="5" w16cid:durableId="2083604334">
    <w:abstractNumId w:val="8"/>
  </w:num>
  <w:num w:numId="6" w16cid:durableId="201096864">
    <w:abstractNumId w:val="2"/>
  </w:num>
  <w:num w:numId="7" w16cid:durableId="780957142">
    <w:abstractNumId w:val="10"/>
  </w:num>
  <w:num w:numId="8" w16cid:durableId="551425658">
    <w:abstractNumId w:val="13"/>
  </w:num>
  <w:num w:numId="9" w16cid:durableId="1325475059">
    <w:abstractNumId w:val="4"/>
  </w:num>
  <w:num w:numId="10" w16cid:durableId="244538774">
    <w:abstractNumId w:val="1"/>
  </w:num>
  <w:num w:numId="11" w16cid:durableId="1305894598">
    <w:abstractNumId w:val="6"/>
  </w:num>
  <w:num w:numId="12" w16cid:durableId="392968888">
    <w:abstractNumId w:val="9"/>
  </w:num>
  <w:num w:numId="13" w16cid:durableId="90901845">
    <w:abstractNumId w:val="7"/>
  </w:num>
  <w:num w:numId="14" w16cid:durableId="1873420555">
    <w:abstractNumId w:val="7"/>
    <w:lvlOverride w:ilvl="0">
      <w:startOverride w:val="1"/>
    </w:lvlOverride>
  </w:num>
  <w:num w:numId="15" w16cid:durableId="1087922078">
    <w:abstractNumId w:val="7"/>
    <w:lvlOverride w:ilvl="0">
      <w:startOverride w:val="1"/>
    </w:lvlOverride>
  </w:num>
  <w:num w:numId="16" w16cid:durableId="579828154">
    <w:abstractNumId w:val="7"/>
    <w:lvlOverride w:ilvl="0">
      <w:startOverride w:val="1"/>
    </w:lvlOverride>
  </w:num>
  <w:num w:numId="17" w16cid:durableId="1263806135">
    <w:abstractNumId w:val="7"/>
    <w:lvlOverride w:ilvl="0">
      <w:startOverride w:val="1"/>
    </w:lvlOverride>
  </w:num>
  <w:num w:numId="18" w16cid:durableId="1174690713">
    <w:abstractNumId w:val="7"/>
    <w:lvlOverride w:ilvl="0">
      <w:startOverride w:val="1"/>
    </w:lvlOverride>
  </w:num>
  <w:num w:numId="19" w16cid:durableId="427233816">
    <w:abstractNumId w:val="7"/>
    <w:lvlOverride w:ilvl="0">
      <w:startOverride w:val="1"/>
    </w:lvlOverride>
  </w:num>
  <w:num w:numId="20" w16cid:durableId="923301556">
    <w:abstractNumId w:val="7"/>
    <w:lvlOverride w:ilvl="0">
      <w:startOverride w:val="1"/>
    </w:lvlOverride>
  </w:num>
  <w:num w:numId="21" w16cid:durableId="940721984">
    <w:abstractNumId w:val="7"/>
    <w:lvlOverride w:ilvl="0">
      <w:startOverride w:val="1"/>
    </w:lvlOverride>
  </w:num>
  <w:num w:numId="22" w16cid:durableId="2021664655">
    <w:abstractNumId w:val="7"/>
    <w:lvlOverride w:ilvl="0">
      <w:startOverride w:val="1"/>
    </w:lvlOverride>
  </w:num>
  <w:num w:numId="23" w16cid:durableId="1637907777">
    <w:abstractNumId w:val="7"/>
    <w:lvlOverride w:ilvl="0">
      <w:startOverride w:val="1"/>
    </w:lvlOverride>
  </w:num>
  <w:num w:numId="24" w16cid:durableId="458770433">
    <w:abstractNumId w:val="7"/>
    <w:lvlOverride w:ilvl="0">
      <w:startOverride w:val="1"/>
    </w:lvlOverride>
  </w:num>
  <w:num w:numId="25" w16cid:durableId="1817260126">
    <w:abstractNumId w:val="7"/>
    <w:lvlOverride w:ilvl="0">
      <w:startOverride w:val="1"/>
    </w:lvlOverride>
  </w:num>
  <w:num w:numId="26" w16cid:durableId="676924875">
    <w:abstractNumId w:val="7"/>
    <w:lvlOverride w:ilvl="0">
      <w:startOverride w:val="1"/>
    </w:lvlOverride>
  </w:num>
  <w:num w:numId="27" w16cid:durableId="379329814">
    <w:abstractNumId w:val="7"/>
    <w:lvlOverride w:ilvl="0">
      <w:startOverride w:val="1"/>
    </w:lvlOverride>
  </w:num>
  <w:num w:numId="28" w16cid:durableId="546845057">
    <w:abstractNumId w:val="7"/>
    <w:lvlOverride w:ilvl="0">
      <w:startOverride w:val="1"/>
    </w:lvlOverride>
  </w:num>
  <w:num w:numId="29" w16cid:durableId="1101493303">
    <w:abstractNumId w:val="7"/>
    <w:lvlOverride w:ilvl="0">
      <w:startOverride w:val="1"/>
    </w:lvlOverride>
  </w:num>
  <w:num w:numId="30" w16cid:durableId="1341853185">
    <w:abstractNumId w:val="7"/>
    <w:lvlOverride w:ilvl="0">
      <w:startOverride w:val="1"/>
    </w:lvlOverride>
  </w:num>
  <w:num w:numId="31" w16cid:durableId="1969508931">
    <w:abstractNumId w:val="7"/>
    <w:lvlOverride w:ilvl="0">
      <w:startOverride w:val="1"/>
    </w:lvlOverride>
  </w:num>
  <w:num w:numId="32" w16cid:durableId="1456873171">
    <w:abstractNumId w:val="7"/>
    <w:lvlOverride w:ilvl="0">
      <w:startOverride w:val="1"/>
    </w:lvlOverride>
  </w:num>
  <w:num w:numId="33" w16cid:durableId="208850210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136407596">
    <w:abstractNumId w:val="7"/>
    <w:lvlOverride w:ilvl="0">
      <w:startOverride w:val="1"/>
    </w:lvlOverride>
  </w:num>
  <w:num w:numId="35" w16cid:durableId="115952571">
    <w:abstractNumId w:val="0"/>
  </w:num>
  <w:num w:numId="36" w16cid:durableId="1895845370">
    <w:abstractNumId w:val="7"/>
    <w:lvlOverride w:ilvl="0">
      <w:startOverride w:val="1"/>
    </w:lvlOverride>
  </w:num>
  <w:num w:numId="37" w16cid:durableId="2098331968">
    <w:abstractNumId w:val="7"/>
    <w:lvlOverride w:ilvl="0">
      <w:startOverride w:val="1"/>
    </w:lvlOverride>
  </w:num>
  <w:num w:numId="38" w16cid:durableId="1131631077">
    <w:abstractNumId w:val="7"/>
    <w:lvlOverride w:ilvl="0">
      <w:startOverride w:val="1"/>
    </w:lvlOverride>
  </w:num>
  <w:num w:numId="39" w16cid:durableId="40397901">
    <w:abstractNumId w:val="7"/>
    <w:lvlOverride w:ilvl="0">
      <w:startOverride w:val="1"/>
    </w:lvlOverride>
  </w:num>
  <w:num w:numId="40" w16cid:durableId="1512796347">
    <w:abstractNumId w:val="7"/>
    <w:lvlOverride w:ilvl="0">
      <w:startOverride w:val="1"/>
    </w:lvlOverride>
  </w:num>
  <w:num w:numId="41" w16cid:durableId="2103063835">
    <w:abstractNumId w:val="7"/>
    <w:lvlOverride w:ilvl="0">
      <w:startOverride w:val="1"/>
    </w:lvlOverride>
  </w:num>
  <w:num w:numId="42" w16cid:durableId="1243415041">
    <w:abstractNumId w:val="7"/>
    <w:lvlOverride w:ilvl="0">
      <w:startOverride w:val="1"/>
    </w:lvlOverride>
  </w:num>
  <w:num w:numId="43" w16cid:durableId="726954934">
    <w:abstractNumId w:val="7"/>
    <w:lvlOverride w:ilvl="0">
      <w:startOverride w:val="1"/>
    </w:lvlOverride>
  </w:num>
  <w:num w:numId="44" w16cid:durableId="821853256">
    <w:abstractNumId w:val="7"/>
    <w:lvlOverride w:ilvl="0">
      <w:startOverride w:val="1"/>
    </w:lvlOverride>
  </w:num>
  <w:num w:numId="45" w16cid:durableId="261843140">
    <w:abstractNumId w:val="7"/>
    <w:lvlOverride w:ilvl="0">
      <w:startOverride w:val="1"/>
    </w:lvlOverride>
  </w:num>
  <w:num w:numId="46" w16cid:durableId="179898602">
    <w:abstractNumId w:val="7"/>
    <w:lvlOverride w:ilvl="0">
      <w:startOverride w:val="1"/>
    </w:lvlOverride>
  </w:num>
  <w:num w:numId="47" w16cid:durableId="1687318741">
    <w:abstractNumId w:val="7"/>
    <w:lvlOverride w:ilvl="0">
      <w:startOverride w:val="1"/>
    </w:lvlOverride>
  </w:num>
  <w:num w:numId="48" w16cid:durableId="369110590">
    <w:abstractNumId w:val="7"/>
    <w:lvlOverride w:ilvl="0">
      <w:startOverride w:val="1"/>
    </w:lvlOverride>
  </w:num>
  <w:num w:numId="49" w16cid:durableId="680010359">
    <w:abstractNumId w:val="7"/>
    <w:lvlOverride w:ilvl="0">
      <w:startOverride w:val="1"/>
    </w:lvlOverride>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attachedTemplate r:id="rId1"/>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37FD"/>
    <w:rsid w:val="00000120"/>
    <w:rsid w:val="0000014A"/>
    <w:rsid w:val="00000620"/>
    <w:rsid w:val="00000DEB"/>
    <w:rsid w:val="00000ED2"/>
    <w:rsid w:val="00001CB3"/>
    <w:rsid w:val="00002DE4"/>
    <w:rsid w:val="00003AD2"/>
    <w:rsid w:val="0000586C"/>
    <w:rsid w:val="00006C04"/>
    <w:rsid w:val="0000716E"/>
    <w:rsid w:val="00010EDE"/>
    <w:rsid w:val="0001119C"/>
    <w:rsid w:val="0001145B"/>
    <w:rsid w:val="00011DB3"/>
    <w:rsid w:val="00013D61"/>
    <w:rsid w:val="00013D8F"/>
    <w:rsid w:val="00015E37"/>
    <w:rsid w:val="00020474"/>
    <w:rsid w:val="000206E4"/>
    <w:rsid w:val="00021042"/>
    <w:rsid w:val="000216C8"/>
    <w:rsid w:val="00023DEC"/>
    <w:rsid w:val="000247D7"/>
    <w:rsid w:val="000248AA"/>
    <w:rsid w:val="00026299"/>
    <w:rsid w:val="00026405"/>
    <w:rsid w:val="000266D2"/>
    <w:rsid w:val="00030C27"/>
    <w:rsid w:val="000310D8"/>
    <w:rsid w:val="00031450"/>
    <w:rsid w:val="000336DA"/>
    <w:rsid w:val="000348D6"/>
    <w:rsid w:val="00034B9E"/>
    <w:rsid w:val="000352C2"/>
    <w:rsid w:val="00035EB5"/>
    <w:rsid w:val="00037073"/>
    <w:rsid w:val="0003760D"/>
    <w:rsid w:val="00040C23"/>
    <w:rsid w:val="000426EE"/>
    <w:rsid w:val="00043AE5"/>
    <w:rsid w:val="00043F98"/>
    <w:rsid w:val="000460FE"/>
    <w:rsid w:val="00046384"/>
    <w:rsid w:val="00050F54"/>
    <w:rsid w:val="000510D1"/>
    <w:rsid w:val="0005147A"/>
    <w:rsid w:val="00051CF3"/>
    <w:rsid w:val="0005324A"/>
    <w:rsid w:val="00053D15"/>
    <w:rsid w:val="00056CFF"/>
    <w:rsid w:val="0006024F"/>
    <w:rsid w:val="000606CA"/>
    <w:rsid w:val="00061444"/>
    <w:rsid w:val="000636A2"/>
    <w:rsid w:val="000645C5"/>
    <w:rsid w:val="00064BAF"/>
    <w:rsid w:val="00065158"/>
    <w:rsid w:val="000654DB"/>
    <w:rsid w:val="000656B6"/>
    <w:rsid w:val="00070108"/>
    <w:rsid w:val="00071DC8"/>
    <w:rsid w:val="00072481"/>
    <w:rsid w:val="000745E6"/>
    <w:rsid w:val="00075B05"/>
    <w:rsid w:val="0007652F"/>
    <w:rsid w:val="00076698"/>
    <w:rsid w:val="00076CA0"/>
    <w:rsid w:val="00077B17"/>
    <w:rsid w:val="00080939"/>
    <w:rsid w:val="00080DD7"/>
    <w:rsid w:val="00080F60"/>
    <w:rsid w:val="00081DBE"/>
    <w:rsid w:val="00082FCB"/>
    <w:rsid w:val="00085FCF"/>
    <w:rsid w:val="00087993"/>
    <w:rsid w:val="00090745"/>
    <w:rsid w:val="0009330C"/>
    <w:rsid w:val="00093D5F"/>
    <w:rsid w:val="00094421"/>
    <w:rsid w:val="00094869"/>
    <w:rsid w:val="00095EA4"/>
    <w:rsid w:val="00096354"/>
    <w:rsid w:val="000972E8"/>
    <w:rsid w:val="000975FC"/>
    <w:rsid w:val="00097CF4"/>
    <w:rsid w:val="00097E5C"/>
    <w:rsid w:val="000A040B"/>
    <w:rsid w:val="000A0455"/>
    <w:rsid w:val="000A0524"/>
    <w:rsid w:val="000A0D8A"/>
    <w:rsid w:val="000A1405"/>
    <w:rsid w:val="000A2553"/>
    <w:rsid w:val="000B2AA4"/>
    <w:rsid w:val="000B48E5"/>
    <w:rsid w:val="000B7DB7"/>
    <w:rsid w:val="000C010D"/>
    <w:rsid w:val="000C1830"/>
    <w:rsid w:val="000C1D8A"/>
    <w:rsid w:val="000C29A0"/>
    <w:rsid w:val="000C2A04"/>
    <w:rsid w:val="000C32B4"/>
    <w:rsid w:val="000C351D"/>
    <w:rsid w:val="000C3AAF"/>
    <w:rsid w:val="000C4BF1"/>
    <w:rsid w:val="000C68C7"/>
    <w:rsid w:val="000C68D5"/>
    <w:rsid w:val="000C6BAF"/>
    <w:rsid w:val="000C7453"/>
    <w:rsid w:val="000D0595"/>
    <w:rsid w:val="000D061B"/>
    <w:rsid w:val="000D2707"/>
    <w:rsid w:val="000D2BD2"/>
    <w:rsid w:val="000D4468"/>
    <w:rsid w:val="000D4D9C"/>
    <w:rsid w:val="000D60F4"/>
    <w:rsid w:val="000E0FA0"/>
    <w:rsid w:val="000E153F"/>
    <w:rsid w:val="000E25FE"/>
    <w:rsid w:val="000E5002"/>
    <w:rsid w:val="000E5AEE"/>
    <w:rsid w:val="000E65B7"/>
    <w:rsid w:val="000E7441"/>
    <w:rsid w:val="000F320F"/>
    <w:rsid w:val="000F3A90"/>
    <w:rsid w:val="000F3FDF"/>
    <w:rsid w:val="000F4ED2"/>
    <w:rsid w:val="000F533E"/>
    <w:rsid w:val="000F79AF"/>
    <w:rsid w:val="000F79DD"/>
    <w:rsid w:val="00100B0C"/>
    <w:rsid w:val="00102C70"/>
    <w:rsid w:val="00104245"/>
    <w:rsid w:val="00107C73"/>
    <w:rsid w:val="0011044E"/>
    <w:rsid w:val="00110763"/>
    <w:rsid w:val="0011190C"/>
    <w:rsid w:val="001123C3"/>
    <w:rsid w:val="0011360F"/>
    <w:rsid w:val="00120271"/>
    <w:rsid w:val="0012318D"/>
    <w:rsid w:val="00124672"/>
    <w:rsid w:val="00124C02"/>
    <w:rsid w:val="00125A05"/>
    <w:rsid w:val="0012693B"/>
    <w:rsid w:val="00130CB1"/>
    <w:rsid w:val="00130D88"/>
    <w:rsid w:val="0013276F"/>
    <w:rsid w:val="00132CC2"/>
    <w:rsid w:val="0013314C"/>
    <w:rsid w:val="00133292"/>
    <w:rsid w:val="00133A97"/>
    <w:rsid w:val="001352BB"/>
    <w:rsid w:val="00135772"/>
    <w:rsid w:val="00135F97"/>
    <w:rsid w:val="00140485"/>
    <w:rsid w:val="00141156"/>
    <w:rsid w:val="00142F15"/>
    <w:rsid w:val="001442F3"/>
    <w:rsid w:val="00144644"/>
    <w:rsid w:val="00145EA2"/>
    <w:rsid w:val="00146242"/>
    <w:rsid w:val="0014657E"/>
    <w:rsid w:val="00147B3C"/>
    <w:rsid w:val="00151D5E"/>
    <w:rsid w:val="00153037"/>
    <w:rsid w:val="001532A7"/>
    <w:rsid w:val="00154F66"/>
    <w:rsid w:val="0015548C"/>
    <w:rsid w:val="0015699B"/>
    <w:rsid w:val="00157C1B"/>
    <w:rsid w:val="00160596"/>
    <w:rsid w:val="00160959"/>
    <w:rsid w:val="00160F98"/>
    <w:rsid w:val="00163A47"/>
    <w:rsid w:val="00164E2C"/>
    <w:rsid w:val="0016536A"/>
    <w:rsid w:val="00165D7D"/>
    <w:rsid w:val="001662F3"/>
    <w:rsid w:val="0016781F"/>
    <w:rsid w:val="00167D47"/>
    <w:rsid w:val="00167DED"/>
    <w:rsid w:val="00170203"/>
    <w:rsid w:val="00170EFF"/>
    <w:rsid w:val="0017114A"/>
    <w:rsid w:val="001728B8"/>
    <w:rsid w:val="00172DAE"/>
    <w:rsid w:val="0017411F"/>
    <w:rsid w:val="00174893"/>
    <w:rsid w:val="001749D0"/>
    <w:rsid w:val="00174B2B"/>
    <w:rsid w:val="00174B6E"/>
    <w:rsid w:val="00175064"/>
    <w:rsid w:val="00176A4C"/>
    <w:rsid w:val="00176D45"/>
    <w:rsid w:val="001772DE"/>
    <w:rsid w:val="0017775B"/>
    <w:rsid w:val="00177A6F"/>
    <w:rsid w:val="00177FAC"/>
    <w:rsid w:val="0018264C"/>
    <w:rsid w:val="00185020"/>
    <w:rsid w:val="00185636"/>
    <w:rsid w:val="0018565B"/>
    <w:rsid w:val="001868B5"/>
    <w:rsid w:val="00186995"/>
    <w:rsid w:val="00186ECF"/>
    <w:rsid w:val="00187F95"/>
    <w:rsid w:val="001902F9"/>
    <w:rsid w:val="00190D5C"/>
    <w:rsid w:val="00192B2F"/>
    <w:rsid w:val="0019311F"/>
    <w:rsid w:val="0019514D"/>
    <w:rsid w:val="001952BA"/>
    <w:rsid w:val="001965C6"/>
    <w:rsid w:val="00196911"/>
    <w:rsid w:val="001A198E"/>
    <w:rsid w:val="001A33CF"/>
    <w:rsid w:val="001A3990"/>
    <w:rsid w:val="001A487C"/>
    <w:rsid w:val="001A5238"/>
    <w:rsid w:val="001A55F7"/>
    <w:rsid w:val="001A77DB"/>
    <w:rsid w:val="001A7D18"/>
    <w:rsid w:val="001A7F18"/>
    <w:rsid w:val="001B0328"/>
    <w:rsid w:val="001B1470"/>
    <w:rsid w:val="001B1C36"/>
    <w:rsid w:val="001B20D5"/>
    <w:rsid w:val="001B24E3"/>
    <w:rsid w:val="001B2A9A"/>
    <w:rsid w:val="001B32E6"/>
    <w:rsid w:val="001B572E"/>
    <w:rsid w:val="001B5DD2"/>
    <w:rsid w:val="001B651C"/>
    <w:rsid w:val="001B6BC5"/>
    <w:rsid w:val="001B724C"/>
    <w:rsid w:val="001C1321"/>
    <w:rsid w:val="001C1855"/>
    <w:rsid w:val="001C1B6A"/>
    <w:rsid w:val="001C206F"/>
    <w:rsid w:val="001C3A8C"/>
    <w:rsid w:val="001C527F"/>
    <w:rsid w:val="001C53B5"/>
    <w:rsid w:val="001C53BB"/>
    <w:rsid w:val="001C56FE"/>
    <w:rsid w:val="001C628F"/>
    <w:rsid w:val="001C7439"/>
    <w:rsid w:val="001C7A6A"/>
    <w:rsid w:val="001D1ACA"/>
    <w:rsid w:val="001D269C"/>
    <w:rsid w:val="001D40DF"/>
    <w:rsid w:val="001D5EB1"/>
    <w:rsid w:val="001D7D92"/>
    <w:rsid w:val="001E45AD"/>
    <w:rsid w:val="001E5649"/>
    <w:rsid w:val="001E7959"/>
    <w:rsid w:val="001F1053"/>
    <w:rsid w:val="001F10EB"/>
    <w:rsid w:val="001F1CCD"/>
    <w:rsid w:val="001F32E8"/>
    <w:rsid w:val="001F3C49"/>
    <w:rsid w:val="001F3D76"/>
    <w:rsid w:val="001F48CA"/>
    <w:rsid w:val="001F55A5"/>
    <w:rsid w:val="001F5F79"/>
    <w:rsid w:val="002042ED"/>
    <w:rsid w:val="002043A5"/>
    <w:rsid w:val="00204CC0"/>
    <w:rsid w:val="0020508A"/>
    <w:rsid w:val="00205097"/>
    <w:rsid w:val="002053E8"/>
    <w:rsid w:val="0020732B"/>
    <w:rsid w:val="002078D4"/>
    <w:rsid w:val="00207F27"/>
    <w:rsid w:val="00210335"/>
    <w:rsid w:val="00211430"/>
    <w:rsid w:val="0021208D"/>
    <w:rsid w:val="002135D7"/>
    <w:rsid w:val="00215235"/>
    <w:rsid w:val="00215B77"/>
    <w:rsid w:val="00217F08"/>
    <w:rsid w:val="00217FF3"/>
    <w:rsid w:val="0022064F"/>
    <w:rsid w:val="00221262"/>
    <w:rsid w:val="0022286A"/>
    <w:rsid w:val="00223F84"/>
    <w:rsid w:val="00224C9A"/>
    <w:rsid w:val="002251E9"/>
    <w:rsid w:val="00226EA9"/>
    <w:rsid w:val="002275B7"/>
    <w:rsid w:val="00230B40"/>
    <w:rsid w:val="002317CF"/>
    <w:rsid w:val="0023197B"/>
    <w:rsid w:val="00231E89"/>
    <w:rsid w:val="00232AC2"/>
    <w:rsid w:val="002344E8"/>
    <w:rsid w:val="00234D5C"/>
    <w:rsid w:val="00235CD0"/>
    <w:rsid w:val="0023696E"/>
    <w:rsid w:val="002402D1"/>
    <w:rsid w:val="00240E64"/>
    <w:rsid w:val="00240F76"/>
    <w:rsid w:val="002417BC"/>
    <w:rsid w:val="00242BB9"/>
    <w:rsid w:val="00242D06"/>
    <w:rsid w:val="00244655"/>
    <w:rsid w:val="00245A6D"/>
    <w:rsid w:val="00245B38"/>
    <w:rsid w:val="00245D6C"/>
    <w:rsid w:val="002465D4"/>
    <w:rsid w:val="00246AA1"/>
    <w:rsid w:val="00247388"/>
    <w:rsid w:val="0025174A"/>
    <w:rsid w:val="002534B1"/>
    <w:rsid w:val="0025450E"/>
    <w:rsid w:val="00254CFC"/>
    <w:rsid w:val="0025641E"/>
    <w:rsid w:val="00257403"/>
    <w:rsid w:val="00257FFB"/>
    <w:rsid w:val="00260B8C"/>
    <w:rsid w:val="00261E1D"/>
    <w:rsid w:val="002633CA"/>
    <w:rsid w:val="002635EB"/>
    <w:rsid w:val="00263CE1"/>
    <w:rsid w:val="00264BB2"/>
    <w:rsid w:val="002656B4"/>
    <w:rsid w:val="00265939"/>
    <w:rsid w:val="00266607"/>
    <w:rsid w:val="002668B5"/>
    <w:rsid w:val="00266996"/>
    <w:rsid w:val="002706BA"/>
    <w:rsid w:val="00270899"/>
    <w:rsid w:val="00270E66"/>
    <w:rsid w:val="00270EE7"/>
    <w:rsid w:val="00271A58"/>
    <w:rsid w:val="00271D47"/>
    <w:rsid w:val="002720DD"/>
    <w:rsid w:val="00272AB9"/>
    <w:rsid w:val="002732D0"/>
    <w:rsid w:val="0027419B"/>
    <w:rsid w:val="00274839"/>
    <w:rsid w:val="00280176"/>
    <w:rsid w:val="002816DF"/>
    <w:rsid w:val="00281BE8"/>
    <w:rsid w:val="00281C53"/>
    <w:rsid w:val="00282E20"/>
    <w:rsid w:val="00284105"/>
    <w:rsid w:val="00284E48"/>
    <w:rsid w:val="00285608"/>
    <w:rsid w:val="0028589E"/>
    <w:rsid w:val="0028636E"/>
    <w:rsid w:val="00286659"/>
    <w:rsid w:val="0028693D"/>
    <w:rsid w:val="002873E6"/>
    <w:rsid w:val="00291C9D"/>
    <w:rsid w:val="002928FA"/>
    <w:rsid w:val="00293897"/>
    <w:rsid w:val="00293C5F"/>
    <w:rsid w:val="00295055"/>
    <w:rsid w:val="00295AB6"/>
    <w:rsid w:val="00295D18"/>
    <w:rsid w:val="00296EB2"/>
    <w:rsid w:val="002A2FD8"/>
    <w:rsid w:val="002A37FC"/>
    <w:rsid w:val="002A3A7E"/>
    <w:rsid w:val="002A77C0"/>
    <w:rsid w:val="002A7979"/>
    <w:rsid w:val="002A79A5"/>
    <w:rsid w:val="002B2CF9"/>
    <w:rsid w:val="002B356F"/>
    <w:rsid w:val="002B4A5F"/>
    <w:rsid w:val="002B51FD"/>
    <w:rsid w:val="002B7E7D"/>
    <w:rsid w:val="002B7E82"/>
    <w:rsid w:val="002B7F08"/>
    <w:rsid w:val="002C1581"/>
    <w:rsid w:val="002C17E3"/>
    <w:rsid w:val="002C2FA6"/>
    <w:rsid w:val="002C300D"/>
    <w:rsid w:val="002C41EF"/>
    <w:rsid w:val="002C42D3"/>
    <w:rsid w:val="002C4CDE"/>
    <w:rsid w:val="002C4D0A"/>
    <w:rsid w:val="002C6292"/>
    <w:rsid w:val="002C692A"/>
    <w:rsid w:val="002D1C50"/>
    <w:rsid w:val="002D266F"/>
    <w:rsid w:val="002D2AF6"/>
    <w:rsid w:val="002D2F22"/>
    <w:rsid w:val="002D352D"/>
    <w:rsid w:val="002D374E"/>
    <w:rsid w:val="002D3AF7"/>
    <w:rsid w:val="002D3F0C"/>
    <w:rsid w:val="002D5417"/>
    <w:rsid w:val="002D56FF"/>
    <w:rsid w:val="002D7576"/>
    <w:rsid w:val="002D7E48"/>
    <w:rsid w:val="002E079E"/>
    <w:rsid w:val="002E0CA2"/>
    <w:rsid w:val="002E2726"/>
    <w:rsid w:val="002E2B22"/>
    <w:rsid w:val="002E3646"/>
    <w:rsid w:val="002E4488"/>
    <w:rsid w:val="002E51E9"/>
    <w:rsid w:val="002E7617"/>
    <w:rsid w:val="002E7E60"/>
    <w:rsid w:val="002F1468"/>
    <w:rsid w:val="002F5A28"/>
    <w:rsid w:val="002F627E"/>
    <w:rsid w:val="00300564"/>
    <w:rsid w:val="003007EC"/>
    <w:rsid w:val="00302D25"/>
    <w:rsid w:val="00302D3D"/>
    <w:rsid w:val="0030387A"/>
    <w:rsid w:val="00305110"/>
    <w:rsid w:val="003069D3"/>
    <w:rsid w:val="00307DA7"/>
    <w:rsid w:val="00307FEB"/>
    <w:rsid w:val="003139FD"/>
    <w:rsid w:val="00314540"/>
    <w:rsid w:val="00314632"/>
    <w:rsid w:val="003146A2"/>
    <w:rsid w:val="003146B7"/>
    <w:rsid w:val="00315264"/>
    <w:rsid w:val="00315293"/>
    <w:rsid w:val="00316BC6"/>
    <w:rsid w:val="003174D6"/>
    <w:rsid w:val="0031761E"/>
    <w:rsid w:val="0031797E"/>
    <w:rsid w:val="00320134"/>
    <w:rsid w:val="0032067B"/>
    <w:rsid w:val="00321705"/>
    <w:rsid w:val="00321CD7"/>
    <w:rsid w:val="00322524"/>
    <w:rsid w:val="003229A8"/>
    <w:rsid w:val="00323C0B"/>
    <w:rsid w:val="00325257"/>
    <w:rsid w:val="003255B7"/>
    <w:rsid w:val="00325812"/>
    <w:rsid w:val="00325ABA"/>
    <w:rsid w:val="00327F86"/>
    <w:rsid w:val="00330DFB"/>
    <w:rsid w:val="00330F72"/>
    <w:rsid w:val="00331483"/>
    <w:rsid w:val="003335EC"/>
    <w:rsid w:val="00335D05"/>
    <w:rsid w:val="0034028C"/>
    <w:rsid w:val="00340CE8"/>
    <w:rsid w:val="00341855"/>
    <w:rsid w:val="0034187A"/>
    <w:rsid w:val="00343AF9"/>
    <w:rsid w:val="00343DBC"/>
    <w:rsid w:val="003447EA"/>
    <w:rsid w:val="003452B2"/>
    <w:rsid w:val="003459BF"/>
    <w:rsid w:val="0034641C"/>
    <w:rsid w:val="00346E68"/>
    <w:rsid w:val="00347128"/>
    <w:rsid w:val="00347A6C"/>
    <w:rsid w:val="00350ADA"/>
    <w:rsid w:val="00350EC7"/>
    <w:rsid w:val="0035133B"/>
    <w:rsid w:val="00351E14"/>
    <w:rsid w:val="003525A4"/>
    <w:rsid w:val="00353311"/>
    <w:rsid w:val="00353A81"/>
    <w:rsid w:val="00353CB6"/>
    <w:rsid w:val="00354513"/>
    <w:rsid w:val="00356C25"/>
    <w:rsid w:val="00360559"/>
    <w:rsid w:val="00362191"/>
    <w:rsid w:val="00362805"/>
    <w:rsid w:val="00363518"/>
    <w:rsid w:val="00363781"/>
    <w:rsid w:val="003640ED"/>
    <w:rsid w:val="00364449"/>
    <w:rsid w:val="00364F98"/>
    <w:rsid w:val="00365972"/>
    <w:rsid w:val="00366B4B"/>
    <w:rsid w:val="00372FFC"/>
    <w:rsid w:val="00373629"/>
    <w:rsid w:val="0037489B"/>
    <w:rsid w:val="0037734C"/>
    <w:rsid w:val="00377D63"/>
    <w:rsid w:val="00380450"/>
    <w:rsid w:val="003824FB"/>
    <w:rsid w:val="00382604"/>
    <w:rsid w:val="00383672"/>
    <w:rsid w:val="00384132"/>
    <w:rsid w:val="00390286"/>
    <w:rsid w:val="003908A7"/>
    <w:rsid w:val="003910AB"/>
    <w:rsid w:val="00395361"/>
    <w:rsid w:val="003956E7"/>
    <w:rsid w:val="00396189"/>
    <w:rsid w:val="003977CF"/>
    <w:rsid w:val="0039789E"/>
    <w:rsid w:val="003A0398"/>
    <w:rsid w:val="003A1AD0"/>
    <w:rsid w:val="003A254A"/>
    <w:rsid w:val="003A55C6"/>
    <w:rsid w:val="003A60D6"/>
    <w:rsid w:val="003A6DDB"/>
    <w:rsid w:val="003A70F2"/>
    <w:rsid w:val="003B0700"/>
    <w:rsid w:val="003B0FCE"/>
    <w:rsid w:val="003B1DC8"/>
    <w:rsid w:val="003B3FB2"/>
    <w:rsid w:val="003B7700"/>
    <w:rsid w:val="003B7D97"/>
    <w:rsid w:val="003C07DA"/>
    <w:rsid w:val="003C1EE1"/>
    <w:rsid w:val="003C2C7F"/>
    <w:rsid w:val="003C3053"/>
    <w:rsid w:val="003C31AA"/>
    <w:rsid w:val="003C3DC8"/>
    <w:rsid w:val="003C59C1"/>
    <w:rsid w:val="003C6586"/>
    <w:rsid w:val="003C6FC4"/>
    <w:rsid w:val="003C7933"/>
    <w:rsid w:val="003C798C"/>
    <w:rsid w:val="003C7D3D"/>
    <w:rsid w:val="003D0FE4"/>
    <w:rsid w:val="003D15B9"/>
    <w:rsid w:val="003D190A"/>
    <w:rsid w:val="003D4A11"/>
    <w:rsid w:val="003D4B3C"/>
    <w:rsid w:val="003D4BDA"/>
    <w:rsid w:val="003D771D"/>
    <w:rsid w:val="003D7EB3"/>
    <w:rsid w:val="003E0DFC"/>
    <w:rsid w:val="003E151F"/>
    <w:rsid w:val="003E2168"/>
    <w:rsid w:val="003E32B3"/>
    <w:rsid w:val="003E3938"/>
    <w:rsid w:val="003E5004"/>
    <w:rsid w:val="003E552E"/>
    <w:rsid w:val="003E662B"/>
    <w:rsid w:val="003E6DA0"/>
    <w:rsid w:val="003F1588"/>
    <w:rsid w:val="003F3AF5"/>
    <w:rsid w:val="003F4E59"/>
    <w:rsid w:val="004003D8"/>
    <w:rsid w:val="0040589A"/>
    <w:rsid w:val="00405C0B"/>
    <w:rsid w:val="00406DD2"/>
    <w:rsid w:val="00406E4B"/>
    <w:rsid w:val="00411931"/>
    <w:rsid w:val="00413980"/>
    <w:rsid w:val="00413A2C"/>
    <w:rsid w:val="00415D96"/>
    <w:rsid w:val="00416797"/>
    <w:rsid w:val="00416B35"/>
    <w:rsid w:val="00417017"/>
    <w:rsid w:val="004208C6"/>
    <w:rsid w:val="00421F76"/>
    <w:rsid w:val="00424F4C"/>
    <w:rsid w:val="004264C4"/>
    <w:rsid w:val="00430125"/>
    <w:rsid w:val="00430190"/>
    <w:rsid w:val="004303AA"/>
    <w:rsid w:val="00431753"/>
    <w:rsid w:val="00431E2C"/>
    <w:rsid w:val="00433047"/>
    <w:rsid w:val="00433279"/>
    <w:rsid w:val="004332DE"/>
    <w:rsid w:val="00433E3E"/>
    <w:rsid w:val="0043497A"/>
    <w:rsid w:val="004349B0"/>
    <w:rsid w:val="0043670B"/>
    <w:rsid w:val="0044021C"/>
    <w:rsid w:val="004405C8"/>
    <w:rsid w:val="004409F8"/>
    <w:rsid w:val="00440D67"/>
    <w:rsid w:val="00441351"/>
    <w:rsid w:val="0044196A"/>
    <w:rsid w:val="00443598"/>
    <w:rsid w:val="004440CE"/>
    <w:rsid w:val="00444E69"/>
    <w:rsid w:val="00444FFF"/>
    <w:rsid w:val="00446C74"/>
    <w:rsid w:val="00447B9A"/>
    <w:rsid w:val="00447E0E"/>
    <w:rsid w:val="00450C2F"/>
    <w:rsid w:val="00453DE2"/>
    <w:rsid w:val="00453FD1"/>
    <w:rsid w:val="00456CAC"/>
    <w:rsid w:val="00457E75"/>
    <w:rsid w:val="00460037"/>
    <w:rsid w:val="00462CE1"/>
    <w:rsid w:val="004635E9"/>
    <w:rsid w:val="004647A4"/>
    <w:rsid w:val="00465418"/>
    <w:rsid w:val="00465556"/>
    <w:rsid w:val="00466C3E"/>
    <w:rsid w:val="004677A8"/>
    <w:rsid w:val="00472350"/>
    <w:rsid w:val="004724C9"/>
    <w:rsid w:val="00472C8B"/>
    <w:rsid w:val="00473B57"/>
    <w:rsid w:val="004764D1"/>
    <w:rsid w:val="00476FF0"/>
    <w:rsid w:val="00477772"/>
    <w:rsid w:val="00481B25"/>
    <w:rsid w:val="00483D66"/>
    <w:rsid w:val="004847CB"/>
    <w:rsid w:val="00485390"/>
    <w:rsid w:val="004857BF"/>
    <w:rsid w:val="00491264"/>
    <w:rsid w:val="004919D7"/>
    <w:rsid w:val="00493863"/>
    <w:rsid w:val="00494B20"/>
    <w:rsid w:val="004964D5"/>
    <w:rsid w:val="004A340B"/>
    <w:rsid w:val="004A344C"/>
    <w:rsid w:val="004A3EE4"/>
    <w:rsid w:val="004A5B59"/>
    <w:rsid w:val="004B07E4"/>
    <w:rsid w:val="004B269F"/>
    <w:rsid w:val="004B411A"/>
    <w:rsid w:val="004B41E2"/>
    <w:rsid w:val="004B4996"/>
    <w:rsid w:val="004B4D4A"/>
    <w:rsid w:val="004B5399"/>
    <w:rsid w:val="004B5673"/>
    <w:rsid w:val="004B67D2"/>
    <w:rsid w:val="004C378C"/>
    <w:rsid w:val="004C4EC1"/>
    <w:rsid w:val="004C54C6"/>
    <w:rsid w:val="004C59AC"/>
    <w:rsid w:val="004C6646"/>
    <w:rsid w:val="004C6948"/>
    <w:rsid w:val="004D14A1"/>
    <w:rsid w:val="004D251E"/>
    <w:rsid w:val="004D3E4F"/>
    <w:rsid w:val="004D40CF"/>
    <w:rsid w:val="004D44D5"/>
    <w:rsid w:val="004D5B8F"/>
    <w:rsid w:val="004D616E"/>
    <w:rsid w:val="004D7BBF"/>
    <w:rsid w:val="004E08B4"/>
    <w:rsid w:val="004E1275"/>
    <w:rsid w:val="004E1E35"/>
    <w:rsid w:val="004E2F7D"/>
    <w:rsid w:val="004E2FE8"/>
    <w:rsid w:val="004E3607"/>
    <w:rsid w:val="004E3C1B"/>
    <w:rsid w:val="004E3FC1"/>
    <w:rsid w:val="004E48CD"/>
    <w:rsid w:val="004E76C0"/>
    <w:rsid w:val="004E7839"/>
    <w:rsid w:val="004F02D1"/>
    <w:rsid w:val="004F1ED4"/>
    <w:rsid w:val="004F25B3"/>
    <w:rsid w:val="004F2A90"/>
    <w:rsid w:val="004F4200"/>
    <w:rsid w:val="004F4B99"/>
    <w:rsid w:val="004F5122"/>
    <w:rsid w:val="004F749C"/>
    <w:rsid w:val="00500251"/>
    <w:rsid w:val="00500E01"/>
    <w:rsid w:val="00502325"/>
    <w:rsid w:val="00503605"/>
    <w:rsid w:val="00504C1E"/>
    <w:rsid w:val="00505611"/>
    <w:rsid w:val="00506AAA"/>
    <w:rsid w:val="00510B67"/>
    <w:rsid w:val="00511209"/>
    <w:rsid w:val="00512004"/>
    <w:rsid w:val="005133B8"/>
    <w:rsid w:val="00513AE1"/>
    <w:rsid w:val="00514408"/>
    <w:rsid w:val="00516052"/>
    <w:rsid w:val="00517274"/>
    <w:rsid w:val="005208B4"/>
    <w:rsid w:val="00520B1C"/>
    <w:rsid w:val="005211B4"/>
    <w:rsid w:val="00522957"/>
    <w:rsid w:val="00522E21"/>
    <w:rsid w:val="00524848"/>
    <w:rsid w:val="00524AB4"/>
    <w:rsid w:val="005252AF"/>
    <w:rsid w:val="00525878"/>
    <w:rsid w:val="00526C6B"/>
    <w:rsid w:val="00530417"/>
    <w:rsid w:val="0053076D"/>
    <w:rsid w:val="00533A61"/>
    <w:rsid w:val="00533DC4"/>
    <w:rsid w:val="005342BD"/>
    <w:rsid w:val="00535191"/>
    <w:rsid w:val="00536147"/>
    <w:rsid w:val="00540A07"/>
    <w:rsid w:val="005412C8"/>
    <w:rsid w:val="00541936"/>
    <w:rsid w:val="00542464"/>
    <w:rsid w:val="00543D8A"/>
    <w:rsid w:val="00544A34"/>
    <w:rsid w:val="005464F0"/>
    <w:rsid w:val="00550813"/>
    <w:rsid w:val="00551A17"/>
    <w:rsid w:val="00551A87"/>
    <w:rsid w:val="00551AAB"/>
    <w:rsid w:val="00556002"/>
    <w:rsid w:val="005566A4"/>
    <w:rsid w:val="005567FE"/>
    <w:rsid w:val="0056171B"/>
    <w:rsid w:val="005620FC"/>
    <w:rsid w:val="005624E6"/>
    <w:rsid w:val="00563760"/>
    <w:rsid w:val="00564E0C"/>
    <w:rsid w:val="005658A5"/>
    <w:rsid w:val="0056599A"/>
    <w:rsid w:val="0056614D"/>
    <w:rsid w:val="0056640E"/>
    <w:rsid w:val="00567717"/>
    <w:rsid w:val="00570C2A"/>
    <w:rsid w:val="005710FA"/>
    <w:rsid w:val="00573B0F"/>
    <w:rsid w:val="00573E03"/>
    <w:rsid w:val="00574DB0"/>
    <w:rsid w:val="00574DB8"/>
    <w:rsid w:val="00575E89"/>
    <w:rsid w:val="0057673E"/>
    <w:rsid w:val="0057683D"/>
    <w:rsid w:val="00577F5E"/>
    <w:rsid w:val="0058107D"/>
    <w:rsid w:val="0058385E"/>
    <w:rsid w:val="00583A33"/>
    <w:rsid w:val="00584293"/>
    <w:rsid w:val="00587587"/>
    <w:rsid w:val="00587BE6"/>
    <w:rsid w:val="005900D5"/>
    <w:rsid w:val="0059309B"/>
    <w:rsid w:val="00594E70"/>
    <w:rsid w:val="00595978"/>
    <w:rsid w:val="00595F9D"/>
    <w:rsid w:val="00597841"/>
    <w:rsid w:val="005A0015"/>
    <w:rsid w:val="005A03ED"/>
    <w:rsid w:val="005A09AF"/>
    <w:rsid w:val="005A1D6A"/>
    <w:rsid w:val="005A26CF"/>
    <w:rsid w:val="005A4B5E"/>
    <w:rsid w:val="005A7B36"/>
    <w:rsid w:val="005A7EAB"/>
    <w:rsid w:val="005B1D00"/>
    <w:rsid w:val="005B4E2C"/>
    <w:rsid w:val="005B5D1F"/>
    <w:rsid w:val="005B6661"/>
    <w:rsid w:val="005B7BE9"/>
    <w:rsid w:val="005C0208"/>
    <w:rsid w:val="005C0AB9"/>
    <w:rsid w:val="005C1520"/>
    <w:rsid w:val="005C1B39"/>
    <w:rsid w:val="005C2487"/>
    <w:rsid w:val="005C306C"/>
    <w:rsid w:val="005C3D89"/>
    <w:rsid w:val="005D034E"/>
    <w:rsid w:val="005D1DD6"/>
    <w:rsid w:val="005D1EF3"/>
    <w:rsid w:val="005D225B"/>
    <w:rsid w:val="005D60DF"/>
    <w:rsid w:val="005D6B4A"/>
    <w:rsid w:val="005E03AA"/>
    <w:rsid w:val="005E4ECB"/>
    <w:rsid w:val="005E631B"/>
    <w:rsid w:val="005E6C51"/>
    <w:rsid w:val="005E75BF"/>
    <w:rsid w:val="005E7964"/>
    <w:rsid w:val="005F4D77"/>
    <w:rsid w:val="005F60CD"/>
    <w:rsid w:val="005F66F5"/>
    <w:rsid w:val="005F6CAB"/>
    <w:rsid w:val="005F73D0"/>
    <w:rsid w:val="005F746A"/>
    <w:rsid w:val="005F7832"/>
    <w:rsid w:val="00600BB1"/>
    <w:rsid w:val="00604F5E"/>
    <w:rsid w:val="0061060F"/>
    <w:rsid w:val="006107A9"/>
    <w:rsid w:val="0061205A"/>
    <w:rsid w:val="00612319"/>
    <w:rsid w:val="006141F7"/>
    <w:rsid w:val="00615412"/>
    <w:rsid w:val="0061542B"/>
    <w:rsid w:val="0061658B"/>
    <w:rsid w:val="00620A5C"/>
    <w:rsid w:val="0062218C"/>
    <w:rsid w:val="006228AC"/>
    <w:rsid w:val="00623881"/>
    <w:rsid w:val="0062414C"/>
    <w:rsid w:val="00624227"/>
    <w:rsid w:val="006254DA"/>
    <w:rsid w:val="00626459"/>
    <w:rsid w:val="00626594"/>
    <w:rsid w:val="00627123"/>
    <w:rsid w:val="006300CD"/>
    <w:rsid w:val="00630E2C"/>
    <w:rsid w:val="0063121F"/>
    <w:rsid w:val="00632A93"/>
    <w:rsid w:val="00632E3D"/>
    <w:rsid w:val="006331B5"/>
    <w:rsid w:val="00633214"/>
    <w:rsid w:val="00634880"/>
    <w:rsid w:val="00635C49"/>
    <w:rsid w:val="006378BD"/>
    <w:rsid w:val="0064023B"/>
    <w:rsid w:val="00641316"/>
    <w:rsid w:val="00641433"/>
    <w:rsid w:val="006417E4"/>
    <w:rsid w:val="0064209E"/>
    <w:rsid w:val="006425E7"/>
    <w:rsid w:val="0064265F"/>
    <w:rsid w:val="00642C5C"/>
    <w:rsid w:val="00643DB6"/>
    <w:rsid w:val="00645D53"/>
    <w:rsid w:val="006478B7"/>
    <w:rsid w:val="006503B4"/>
    <w:rsid w:val="00650512"/>
    <w:rsid w:val="00652FE2"/>
    <w:rsid w:val="00652FF2"/>
    <w:rsid w:val="00653F26"/>
    <w:rsid w:val="00654556"/>
    <w:rsid w:val="00654801"/>
    <w:rsid w:val="00654C90"/>
    <w:rsid w:val="00655702"/>
    <w:rsid w:val="00655709"/>
    <w:rsid w:val="0065695F"/>
    <w:rsid w:val="00656C0E"/>
    <w:rsid w:val="00656D79"/>
    <w:rsid w:val="006606F0"/>
    <w:rsid w:val="00661E3E"/>
    <w:rsid w:val="00662A51"/>
    <w:rsid w:val="006630F5"/>
    <w:rsid w:val="00663BA6"/>
    <w:rsid w:val="00664969"/>
    <w:rsid w:val="00665537"/>
    <w:rsid w:val="00665708"/>
    <w:rsid w:val="00665A8F"/>
    <w:rsid w:val="00666BAE"/>
    <w:rsid w:val="0066767E"/>
    <w:rsid w:val="00667922"/>
    <w:rsid w:val="00667F45"/>
    <w:rsid w:val="00670252"/>
    <w:rsid w:val="00671187"/>
    <w:rsid w:val="00671DAB"/>
    <w:rsid w:val="00672740"/>
    <w:rsid w:val="006728FD"/>
    <w:rsid w:val="006729B5"/>
    <w:rsid w:val="006731ED"/>
    <w:rsid w:val="00673C52"/>
    <w:rsid w:val="00673F2B"/>
    <w:rsid w:val="0067472F"/>
    <w:rsid w:val="00674C08"/>
    <w:rsid w:val="006751A0"/>
    <w:rsid w:val="006761DE"/>
    <w:rsid w:val="006761E7"/>
    <w:rsid w:val="00676455"/>
    <w:rsid w:val="00676FA6"/>
    <w:rsid w:val="00677096"/>
    <w:rsid w:val="006824C4"/>
    <w:rsid w:val="00683514"/>
    <w:rsid w:val="00684BF1"/>
    <w:rsid w:val="00684CBC"/>
    <w:rsid w:val="006860E0"/>
    <w:rsid w:val="00687007"/>
    <w:rsid w:val="006876E0"/>
    <w:rsid w:val="00690678"/>
    <w:rsid w:val="0069091B"/>
    <w:rsid w:val="00690B2F"/>
    <w:rsid w:val="00690D6C"/>
    <w:rsid w:val="00691BAB"/>
    <w:rsid w:val="00691C90"/>
    <w:rsid w:val="00692FB2"/>
    <w:rsid w:val="00693B85"/>
    <w:rsid w:val="00694EF6"/>
    <w:rsid w:val="00697E47"/>
    <w:rsid w:val="006A03B8"/>
    <w:rsid w:val="006A10AA"/>
    <w:rsid w:val="006A37D6"/>
    <w:rsid w:val="006A5B9A"/>
    <w:rsid w:val="006A5CB3"/>
    <w:rsid w:val="006A7939"/>
    <w:rsid w:val="006B1ABF"/>
    <w:rsid w:val="006B2787"/>
    <w:rsid w:val="006B2CA3"/>
    <w:rsid w:val="006B2F23"/>
    <w:rsid w:val="006B3FAC"/>
    <w:rsid w:val="006B451A"/>
    <w:rsid w:val="006B49DE"/>
    <w:rsid w:val="006B51A4"/>
    <w:rsid w:val="006B5841"/>
    <w:rsid w:val="006B5A5B"/>
    <w:rsid w:val="006B5CD7"/>
    <w:rsid w:val="006C12D8"/>
    <w:rsid w:val="006C181A"/>
    <w:rsid w:val="006C3E00"/>
    <w:rsid w:val="006C439F"/>
    <w:rsid w:val="006C4491"/>
    <w:rsid w:val="006C51A8"/>
    <w:rsid w:val="006C68E7"/>
    <w:rsid w:val="006C6996"/>
    <w:rsid w:val="006C6D42"/>
    <w:rsid w:val="006C78C9"/>
    <w:rsid w:val="006D0D36"/>
    <w:rsid w:val="006D2255"/>
    <w:rsid w:val="006D22AE"/>
    <w:rsid w:val="006D2AF3"/>
    <w:rsid w:val="006D3D86"/>
    <w:rsid w:val="006D53BB"/>
    <w:rsid w:val="006D5426"/>
    <w:rsid w:val="006D595B"/>
    <w:rsid w:val="006D642A"/>
    <w:rsid w:val="006D7C9E"/>
    <w:rsid w:val="006E015D"/>
    <w:rsid w:val="006E12CF"/>
    <w:rsid w:val="006E283A"/>
    <w:rsid w:val="006E2920"/>
    <w:rsid w:val="006E2A5A"/>
    <w:rsid w:val="006E3843"/>
    <w:rsid w:val="006E71BD"/>
    <w:rsid w:val="006E77EB"/>
    <w:rsid w:val="006F006A"/>
    <w:rsid w:val="006F0075"/>
    <w:rsid w:val="006F00D7"/>
    <w:rsid w:val="006F355E"/>
    <w:rsid w:val="006F50D6"/>
    <w:rsid w:val="006F5D7B"/>
    <w:rsid w:val="006F64D2"/>
    <w:rsid w:val="006F65FD"/>
    <w:rsid w:val="00701CE3"/>
    <w:rsid w:val="00701E81"/>
    <w:rsid w:val="00702A87"/>
    <w:rsid w:val="007032AD"/>
    <w:rsid w:val="007045A4"/>
    <w:rsid w:val="00706168"/>
    <w:rsid w:val="00707759"/>
    <w:rsid w:val="00707BFB"/>
    <w:rsid w:val="00707FAD"/>
    <w:rsid w:val="00710C32"/>
    <w:rsid w:val="007112A9"/>
    <w:rsid w:val="00712388"/>
    <w:rsid w:val="00712A59"/>
    <w:rsid w:val="007138FA"/>
    <w:rsid w:val="0071513C"/>
    <w:rsid w:val="007153EC"/>
    <w:rsid w:val="00715819"/>
    <w:rsid w:val="00715C77"/>
    <w:rsid w:val="00716374"/>
    <w:rsid w:val="0071696A"/>
    <w:rsid w:val="00716B5F"/>
    <w:rsid w:val="007170BB"/>
    <w:rsid w:val="00717120"/>
    <w:rsid w:val="0072012D"/>
    <w:rsid w:val="00721731"/>
    <w:rsid w:val="007217F8"/>
    <w:rsid w:val="0072313D"/>
    <w:rsid w:val="00723900"/>
    <w:rsid w:val="00724C34"/>
    <w:rsid w:val="00725B85"/>
    <w:rsid w:val="007261C6"/>
    <w:rsid w:val="007301B0"/>
    <w:rsid w:val="00730251"/>
    <w:rsid w:val="00732310"/>
    <w:rsid w:val="0073272E"/>
    <w:rsid w:val="00733F07"/>
    <w:rsid w:val="00734A0D"/>
    <w:rsid w:val="00734A66"/>
    <w:rsid w:val="00734C4B"/>
    <w:rsid w:val="00736728"/>
    <w:rsid w:val="007374FE"/>
    <w:rsid w:val="00740724"/>
    <w:rsid w:val="007412C8"/>
    <w:rsid w:val="0074189A"/>
    <w:rsid w:val="00741B4C"/>
    <w:rsid w:val="00743727"/>
    <w:rsid w:val="0074443F"/>
    <w:rsid w:val="0074449D"/>
    <w:rsid w:val="00745AC8"/>
    <w:rsid w:val="00750B2C"/>
    <w:rsid w:val="0075147D"/>
    <w:rsid w:val="00751F2A"/>
    <w:rsid w:val="00751F37"/>
    <w:rsid w:val="00752147"/>
    <w:rsid w:val="00753805"/>
    <w:rsid w:val="007539D4"/>
    <w:rsid w:val="007547C0"/>
    <w:rsid w:val="00756B06"/>
    <w:rsid w:val="00757C7C"/>
    <w:rsid w:val="00762517"/>
    <w:rsid w:val="00763945"/>
    <w:rsid w:val="00763DF0"/>
    <w:rsid w:val="00764147"/>
    <w:rsid w:val="0076444A"/>
    <w:rsid w:val="00765AE0"/>
    <w:rsid w:val="00765D76"/>
    <w:rsid w:val="00766337"/>
    <w:rsid w:val="00766811"/>
    <w:rsid w:val="00766AA8"/>
    <w:rsid w:val="00767D9B"/>
    <w:rsid w:val="0077041A"/>
    <w:rsid w:val="007718F9"/>
    <w:rsid w:val="00771E6C"/>
    <w:rsid w:val="00772434"/>
    <w:rsid w:val="00772C24"/>
    <w:rsid w:val="00773C1C"/>
    <w:rsid w:val="007749DE"/>
    <w:rsid w:val="00774DB4"/>
    <w:rsid w:val="00776081"/>
    <w:rsid w:val="00777C42"/>
    <w:rsid w:val="00781035"/>
    <w:rsid w:val="0078127E"/>
    <w:rsid w:val="00781D57"/>
    <w:rsid w:val="00782E83"/>
    <w:rsid w:val="007834C5"/>
    <w:rsid w:val="00784C7B"/>
    <w:rsid w:val="0078547C"/>
    <w:rsid w:val="007876F8"/>
    <w:rsid w:val="00787C1F"/>
    <w:rsid w:val="00790F15"/>
    <w:rsid w:val="00791489"/>
    <w:rsid w:val="00792584"/>
    <w:rsid w:val="00792E7E"/>
    <w:rsid w:val="00793A6B"/>
    <w:rsid w:val="007947AA"/>
    <w:rsid w:val="00795605"/>
    <w:rsid w:val="007A034F"/>
    <w:rsid w:val="007A1C7C"/>
    <w:rsid w:val="007A1FF7"/>
    <w:rsid w:val="007A5B0D"/>
    <w:rsid w:val="007A772B"/>
    <w:rsid w:val="007B39D1"/>
    <w:rsid w:val="007B3E62"/>
    <w:rsid w:val="007B4309"/>
    <w:rsid w:val="007B6AB3"/>
    <w:rsid w:val="007B762E"/>
    <w:rsid w:val="007C0882"/>
    <w:rsid w:val="007C10CD"/>
    <w:rsid w:val="007C500F"/>
    <w:rsid w:val="007C6680"/>
    <w:rsid w:val="007D0ACB"/>
    <w:rsid w:val="007D1725"/>
    <w:rsid w:val="007D18BF"/>
    <w:rsid w:val="007D2695"/>
    <w:rsid w:val="007D3302"/>
    <w:rsid w:val="007D370A"/>
    <w:rsid w:val="007D39FE"/>
    <w:rsid w:val="007D3F26"/>
    <w:rsid w:val="007D4600"/>
    <w:rsid w:val="007D46ED"/>
    <w:rsid w:val="007D4A96"/>
    <w:rsid w:val="007D57CD"/>
    <w:rsid w:val="007D69A5"/>
    <w:rsid w:val="007E07C2"/>
    <w:rsid w:val="007E0C81"/>
    <w:rsid w:val="007E0FE8"/>
    <w:rsid w:val="007E1F25"/>
    <w:rsid w:val="007E3C59"/>
    <w:rsid w:val="007E407D"/>
    <w:rsid w:val="007E52A6"/>
    <w:rsid w:val="007E52EB"/>
    <w:rsid w:val="007E67CD"/>
    <w:rsid w:val="007E6B1C"/>
    <w:rsid w:val="007F02CF"/>
    <w:rsid w:val="007F038A"/>
    <w:rsid w:val="007F04FF"/>
    <w:rsid w:val="007F2114"/>
    <w:rsid w:val="007F2844"/>
    <w:rsid w:val="007F3538"/>
    <w:rsid w:val="007F3A57"/>
    <w:rsid w:val="007F4879"/>
    <w:rsid w:val="007F4C74"/>
    <w:rsid w:val="007F6BDB"/>
    <w:rsid w:val="007F788F"/>
    <w:rsid w:val="008026F4"/>
    <w:rsid w:val="008029AF"/>
    <w:rsid w:val="008049C2"/>
    <w:rsid w:val="0080683D"/>
    <w:rsid w:val="00806DA6"/>
    <w:rsid w:val="00807E9B"/>
    <w:rsid w:val="00810284"/>
    <w:rsid w:val="0081331D"/>
    <w:rsid w:val="00815018"/>
    <w:rsid w:val="00821BC9"/>
    <w:rsid w:val="008228E5"/>
    <w:rsid w:val="008270F5"/>
    <w:rsid w:val="00827D35"/>
    <w:rsid w:val="00832668"/>
    <w:rsid w:val="008339FE"/>
    <w:rsid w:val="00834312"/>
    <w:rsid w:val="00834688"/>
    <w:rsid w:val="00835E3D"/>
    <w:rsid w:val="008364B3"/>
    <w:rsid w:val="00836770"/>
    <w:rsid w:val="00836B79"/>
    <w:rsid w:val="00837E6E"/>
    <w:rsid w:val="008400F7"/>
    <w:rsid w:val="0084083B"/>
    <w:rsid w:val="008425EC"/>
    <w:rsid w:val="00843E56"/>
    <w:rsid w:val="00843FAC"/>
    <w:rsid w:val="00844D42"/>
    <w:rsid w:val="008459BD"/>
    <w:rsid w:val="0084616B"/>
    <w:rsid w:val="00851259"/>
    <w:rsid w:val="00852C0E"/>
    <w:rsid w:val="00853236"/>
    <w:rsid w:val="00855730"/>
    <w:rsid w:val="00856714"/>
    <w:rsid w:val="00860D19"/>
    <w:rsid w:val="0086149A"/>
    <w:rsid w:val="008618CF"/>
    <w:rsid w:val="008618D8"/>
    <w:rsid w:val="008618E6"/>
    <w:rsid w:val="00861E24"/>
    <w:rsid w:val="00861F2A"/>
    <w:rsid w:val="00862901"/>
    <w:rsid w:val="00862D17"/>
    <w:rsid w:val="008649BD"/>
    <w:rsid w:val="008650A0"/>
    <w:rsid w:val="00865705"/>
    <w:rsid w:val="0086645D"/>
    <w:rsid w:val="00866BB7"/>
    <w:rsid w:val="00866E30"/>
    <w:rsid w:val="0087050A"/>
    <w:rsid w:val="008705A4"/>
    <w:rsid w:val="00870708"/>
    <w:rsid w:val="008712B7"/>
    <w:rsid w:val="008717E9"/>
    <w:rsid w:val="00871939"/>
    <w:rsid w:val="00871CC5"/>
    <w:rsid w:val="00873B02"/>
    <w:rsid w:val="00873C51"/>
    <w:rsid w:val="00873EC6"/>
    <w:rsid w:val="0087545B"/>
    <w:rsid w:val="00875D68"/>
    <w:rsid w:val="0087777A"/>
    <w:rsid w:val="00877FD4"/>
    <w:rsid w:val="008825CD"/>
    <w:rsid w:val="00882A86"/>
    <w:rsid w:val="00882CBD"/>
    <w:rsid w:val="00882DFF"/>
    <w:rsid w:val="0088442B"/>
    <w:rsid w:val="00884F8D"/>
    <w:rsid w:val="00884FF2"/>
    <w:rsid w:val="0088563F"/>
    <w:rsid w:val="008900B1"/>
    <w:rsid w:val="00890424"/>
    <w:rsid w:val="00890C30"/>
    <w:rsid w:val="00891FF8"/>
    <w:rsid w:val="00892261"/>
    <w:rsid w:val="0089250C"/>
    <w:rsid w:val="008962DA"/>
    <w:rsid w:val="008A351B"/>
    <w:rsid w:val="008A4073"/>
    <w:rsid w:val="008A4708"/>
    <w:rsid w:val="008A5C74"/>
    <w:rsid w:val="008A660C"/>
    <w:rsid w:val="008B07FB"/>
    <w:rsid w:val="008B0B72"/>
    <w:rsid w:val="008B1941"/>
    <w:rsid w:val="008B1BC4"/>
    <w:rsid w:val="008B24C8"/>
    <w:rsid w:val="008B2573"/>
    <w:rsid w:val="008B2FFF"/>
    <w:rsid w:val="008B52BD"/>
    <w:rsid w:val="008B5428"/>
    <w:rsid w:val="008B5820"/>
    <w:rsid w:val="008B6069"/>
    <w:rsid w:val="008B61ED"/>
    <w:rsid w:val="008B6443"/>
    <w:rsid w:val="008B70A8"/>
    <w:rsid w:val="008B7DC5"/>
    <w:rsid w:val="008C23C3"/>
    <w:rsid w:val="008C31E3"/>
    <w:rsid w:val="008C42AB"/>
    <w:rsid w:val="008C4E97"/>
    <w:rsid w:val="008C58AC"/>
    <w:rsid w:val="008C608F"/>
    <w:rsid w:val="008C6976"/>
    <w:rsid w:val="008C707D"/>
    <w:rsid w:val="008D08CC"/>
    <w:rsid w:val="008D0D45"/>
    <w:rsid w:val="008D16EB"/>
    <w:rsid w:val="008D219A"/>
    <w:rsid w:val="008D234A"/>
    <w:rsid w:val="008D2B33"/>
    <w:rsid w:val="008D4509"/>
    <w:rsid w:val="008D4C98"/>
    <w:rsid w:val="008D528A"/>
    <w:rsid w:val="008D53C5"/>
    <w:rsid w:val="008D6D36"/>
    <w:rsid w:val="008D7153"/>
    <w:rsid w:val="008D7232"/>
    <w:rsid w:val="008D7E97"/>
    <w:rsid w:val="008E2254"/>
    <w:rsid w:val="008E2A91"/>
    <w:rsid w:val="008E3CAA"/>
    <w:rsid w:val="008E3F09"/>
    <w:rsid w:val="008E3F41"/>
    <w:rsid w:val="008E60B8"/>
    <w:rsid w:val="008E7918"/>
    <w:rsid w:val="008E7A04"/>
    <w:rsid w:val="008F09AE"/>
    <w:rsid w:val="008F1E6C"/>
    <w:rsid w:val="008F3BA9"/>
    <w:rsid w:val="008F5758"/>
    <w:rsid w:val="008F5ABF"/>
    <w:rsid w:val="008F66F9"/>
    <w:rsid w:val="008F7D63"/>
    <w:rsid w:val="00900D6E"/>
    <w:rsid w:val="009019EB"/>
    <w:rsid w:val="00902BA3"/>
    <w:rsid w:val="00903B92"/>
    <w:rsid w:val="00903E79"/>
    <w:rsid w:val="00904514"/>
    <w:rsid w:val="00904933"/>
    <w:rsid w:val="00904A84"/>
    <w:rsid w:val="00905E1D"/>
    <w:rsid w:val="009060DD"/>
    <w:rsid w:val="00906B93"/>
    <w:rsid w:val="00906C81"/>
    <w:rsid w:val="00906DCD"/>
    <w:rsid w:val="00907A67"/>
    <w:rsid w:val="009101C3"/>
    <w:rsid w:val="009111CD"/>
    <w:rsid w:val="00914B99"/>
    <w:rsid w:val="00916CFB"/>
    <w:rsid w:val="00917D1F"/>
    <w:rsid w:val="00917E45"/>
    <w:rsid w:val="00922D3A"/>
    <w:rsid w:val="00923710"/>
    <w:rsid w:val="0092460A"/>
    <w:rsid w:val="00925326"/>
    <w:rsid w:val="00927AE3"/>
    <w:rsid w:val="00930473"/>
    <w:rsid w:val="0093093E"/>
    <w:rsid w:val="00933FF0"/>
    <w:rsid w:val="009340FF"/>
    <w:rsid w:val="009344B3"/>
    <w:rsid w:val="0093536C"/>
    <w:rsid w:val="00935693"/>
    <w:rsid w:val="009364A9"/>
    <w:rsid w:val="009370C1"/>
    <w:rsid w:val="00937581"/>
    <w:rsid w:val="00937BBC"/>
    <w:rsid w:val="00942F56"/>
    <w:rsid w:val="0094478E"/>
    <w:rsid w:val="009448A1"/>
    <w:rsid w:val="009458FB"/>
    <w:rsid w:val="00945E6B"/>
    <w:rsid w:val="009464A9"/>
    <w:rsid w:val="009477FE"/>
    <w:rsid w:val="00947863"/>
    <w:rsid w:val="0095147A"/>
    <w:rsid w:val="00951522"/>
    <w:rsid w:val="00951BE8"/>
    <w:rsid w:val="00952B4D"/>
    <w:rsid w:val="00952E9A"/>
    <w:rsid w:val="009536A2"/>
    <w:rsid w:val="00953F41"/>
    <w:rsid w:val="0095451B"/>
    <w:rsid w:val="00954AB4"/>
    <w:rsid w:val="0095502F"/>
    <w:rsid w:val="00957E38"/>
    <w:rsid w:val="009613B1"/>
    <w:rsid w:val="00964220"/>
    <w:rsid w:val="00965A36"/>
    <w:rsid w:val="00965FA8"/>
    <w:rsid w:val="009663CD"/>
    <w:rsid w:val="009666F3"/>
    <w:rsid w:val="0096768D"/>
    <w:rsid w:val="009700B0"/>
    <w:rsid w:val="00973A04"/>
    <w:rsid w:val="00975465"/>
    <w:rsid w:val="009755FA"/>
    <w:rsid w:val="00975B9F"/>
    <w:rsid w:val="00976A7E"/>
    <w:rsid w:val="00977CDA"/>
    <w:rsid w:val="00980029"/>
    <w:rsid w:val="0098024A"/>
    <w:rsid w:val="009815EA"/>
    <w:rsid w:val="00981940"/>
    <w:rsid w:val="00981B82"/>
    <w:rsid w:val="00981CA2"/>
    <w:rsid w:val="00981CB6"/>
    <w:rsid w:val="009822D6"/>
    <w:rsid w:val="009837B6"/>
    <w:rsid w:val="00983F7C"/>
    <w:rsid w:val="00984446"/>
    <w:rsid w:val="009868EE"/>
    <w:rsid w:val="00991AF4"/>
    <w:rsid w:val="0099510D"/>
    <w:rsid w:val="0099528F"/>
    <w:rsid w:val="00996A2C"/>
    <w:rsid w:val="00997C44"/>
    <w:rsid w:val="009A0C7E"/>
    <w:rsid w:val="009A2D7F"/>
    <w:rsid w:val="009A3A14"/>
    <w:rsid w:val="009A579F"/>
    <w:rsid w:val="009A623D"/>
    <w:rsid w:val="009A70B2"/>
    <w:rsid w:val="009B1ADC"/>
    <w:rsid w:val="009B37FD"/>
    <w:rsid w:val="009B5C4B"/>
    <w:rsid w:val="009B6531"/>
    <w:rsid w:val="009B6E1A"/>
    <w:rsid w:val="009B7164"/>
    <w:rsid w:val="009C015D"/>
    <w:rsid w:val="009C1BF4"/>
    <w:rsid w:val="009C1E9F"/>
    <w:rsid w:val="009C2857"/>
    <w:rsid w:val="009C31C4"/>
    <w:rsid w:val="009C3636"/>
    <w:rsid w:val="009D0678"/>
    <w:rsid w:val="009D0A1B"/>
    <w:rsid w:val="009D0DE8"/>
    <w:rsid w:val="009D1535"/>
    <w:rsid w:val="009D3F8B"/>
    <w:rsid w:val="009D41EF"/>
    <w:rsid w:val="009D67CE"/>
    <w:rsid w:val="009D7710"/>
    <w:rsid w:val="009E18A0"/>
    <w:rsid w:val="009E2B38"/>
    <w:rsid w:val="009E2D46"/>
    <w:rsid w:val="009E3157"/>
    <w:rsid w:val="009E3EEE"/>
    <w:rsid w:val="009E6F80"/>
    <w:rsid w:val="009E70C1"/>
    <w:rsid w:val="009F0C3B"/>
    <w:rsid w:val="009F3508"/>
    <w:rsid w:val="009F35D0"/>
    <w:rsid w:val="009F3783"/>
    <w:rsid w:val="009F411A"/>
    <w:rsid w:val="009F5E08"/>
    <w:rsid w:val="009F6C2D"/>
    <w:rsid w:val="009F74A0"/>
    <w:rsid w:val="009F7DC7"/>
    <w:rsid w:val="009F7E9F"/>
    <w:rsid w:val="00A00208"/>
    <w:rsid w:val="00A01640"/>
    <w:rsid w:val="00A01D99"/>
    <w:rsid w:val="00A0260A"/>
    <w:rsid w:val="00A02EEE"/>
    <w:rsid w:val="00A0333D"/>
    <w:rsid w:val="00A03948"/>
    <w:rsid w:val="00A0547B"/>
    <w:rsid w:val="00A05926"/>
    <w:rsid w:val="00A072B1"/>
    <w:rsid w:val="00A11397"/>
    <w:rsid w:val="00A11565"/>
    <w:rsid w:val="00A132FD"/>
    <w:rsid w:val="00A14A55"/>
    <w:rsid w:val="00A14DEC"/>
    <w:rsid w:val="00A1541E"/>
    <w:rsid w:val="00A1571D"/>
    <w:rsid w:val="00A15B0A"/>
    <w:rsid w:val="00A16283"/>
    <w:rsid w:val="00A168C4"/>
    <w:rsid w:val="00A203F3"/>
    <w:rsid w:val="00A20FC1"/>
    <w:rsid w:val="00A21A5E"/>
    <w:rsid w:val="00A22328"/>
    <w:rsid w:val="00A23034"/>
    <w:rsid w:val="00A2333E"/>
    <w:rsid w:val="00A234CF"/>
    <w:rsid w:val="00A23889"/>
    <w:rsid w:val="00A252B4"/>
    <w:rsid w:val="00A26089"/>
    <w:rsid w:val="00A327C2"/>
    <w:rsid w:val="00A33159"/>
    <w:rsid w:val="00A34678"/>
    <w:rsid w:val="00A3690F"/>
    <w:rsid w:val="00A42282"/>
    <w:rsid w:val="00A422E9"/>
    <w:rsid w:val="00A42DFE"/>
    <w:rsid w:val="00A4356F"/>
    <w:rsid w:val="00A455E3"/>
    <w:rsid w:val="00A46531"/>
    <w:rsid w:val="00A502C3"/>
    <w:rsid w:val="00A502F7"/>
    <w:rsid w:val="00A52F20"/>
    <w:rsid w:val="00A53331"/>
    <w:rsid w:val="00A53C95"/>
    <w:rsid w:val="00A54A7C"/>
    <w:rsid w:val="00A54D25"/>
    <w:rsid w:val="00A6080E"/>
    <w:rsid w:val="00A60ADA"/>
    <w:rsid w:val="00A60B68"/>
    <w:rsid w:val="00A61F02"/>
    <w:rsid w:val="00A642DC"/>
    <w:rsid w:val="00A64FEC"/>
    <w:rsid w:val="00A65BB6"/>
    <w:rsid w:val="00A65D0E"/>
    <w:rsid w:val="00A6792B"/>
    <w:rsid w:val="00A67CDF"/>
    <w:rsid w:val="00A735AF"/>
    <w:rsid w:val="00A74E48"/>
    <w:rsid w:val="00A7512F"/>
    <w:rsid w:val="00A76A9C"/>
    <w:rsid w:val="00A76D53"/>
    <w:rsid w:val="00A76F38"/>
    <w:rsid w:val="00A77987"/>
    <w:rsid w:val="00A803DF"/>
    <w:rsid w:val="00A81178"/>
    <w:rsid w:val="00A82697"/>
    <w:rsid w:val="00A82AE1"/>
    <w:rsid w:val="00A83996"/>
    <w:rsid w:val="00A8527C"/>
    <w:rsid w:val="00A861A2"/>
    <w:rsid w:val="00A90707"/>
    <w:rsid w:val="00A9076B"/>
    <w:rsid w:val="00A91841"/>
    <w:rsid w:val="00A91991"/>
    <w:rsid w:val="00A9396C"/>
    <w:rsid w:val="00A9493C"/>
    <w:rsid w:val="00A94C91"/>
    <w:rsid w:val="00A95C7D"/>
    <w:rsid w:val="00A96EAD"/>
    <w:rsid w:val="00AA2421"/>
    <w:rsid w:val="00AA2808"/>
    <w:rsid w:val="00AA306C"/>
    <w:rsid w:val="00AA4A13"/>
    <w:rsid w:val="00AA7A88"/>
    <w:rsid w:val="00AB0B72"/>
    <w:rsid w:val="00AB1B5B"/>
    <w:rsid w:val="00AB2806"/>
    <w:rsid w:val="00AB2E1B"/>
    <w:rsid w:val="00AB32E6"/>
    <w:rsid w:val="00AB36F8"/>
    <w:rsid w:val="00AB3AAC"/>
    <w:rsid w:val="00AB4626"/>
    <w:rsid w:val="00AC1E68"/>
    <w:rsid w:val="00AC2514"/>
    <w:rsid w:val="00AC2E6D"/>
    <w:rsid w:val="00AC36D8"/>
    <w:rsid w:val="00AC3A54"/>
    <w:rsid w:val="00AC3A68"/>
    <w:rsid w:val="00AC431E"/>
    <w:rsid w:val="00AC46B4"/>
    <w:rsid w:val="00AC59AE"/>
    <w:rsid w:val="00AC7FE1"/>
    <w:rsid w:val="00AD026C"/>
    <w:rsid w:val="00AD1014"/>
    <w:rsid w:val="00AD12B8"/>
    <w:rsid w:val="00AD12BE"/>
    <w:rsid w:val="00AD172F"/>
    <w:rsid w:val="00AD28AE"/>
    <w:rsid w:val="00AD2FE2"/>
    <w:rsid w:val="00AD3AB2"/>
    <w:rsid w:val="00AD3B52"/>
    <w:rsid w:val="00AD5276"/>
    <w:rsid w:val="00AD5321"/>
    <w:rsid w:val="00AD7B68"/>
    <w:rsid w:val="00AD7BFE"/>
    <w:rsid w:val="00AE03E1"/>
    <w:rsid w:val="00AE0744"/>
    <w:rsid w:val="00AE1559"/>
    <w:rsid w:val="00AE1BFB"/>
    <w:rsid w:val="00AE1E4E"/>
    <w:rsid w:val="00AE2265"/>
    <w:rsid w:val="00AE2623"/>
    <w:rsid w:val="00AE29D1"/>
    <w:rsid w:val="00AE386E"/>
    <w:rsid w:val="00AE4600"/>
    <w:rsid w:val="00AE54C6"/>
    <w:rsid w:val="00AE72A4"/>
    <w:rsid w:val="00AE77E1"/>
    <w:rsid w:val="00AF3F61"/>
    <w:rsid w:val="00AF3F7A"/>
    <w:rsid w:val="00AF429B"/>
    <w:rsid w:val="00AF7FEF"/>
    <w:rsid w:val="00B008FB"/>
    <w:rsid w:val="00B00AE2"/>
    <w:rsid w:val="00B01B2E"/>
    <w:rsid w:val="00B0279F"/>
    <w:rsid w:val="00B027DE"/>
    <w:rsid w:val="00B040C8"/>
    <w:rsid w:val="00B044B5"/>
    <w:rsid w:val="00B05135"/>
    <w:rsid w:val="00B05AE8"/>
    <w:rsid w:val="00B06DB4"/>
    <w:rsid w:val="00B11C9C"/>
    <w:rsid w:val="00B146DC"/>
    <w:rsid w:val="00B168C7"/>
    <w:rsid w:val="00B172FE"/>
    <w:rsid w:val="00B211CC"/>
    <w:rsid w:val="00B21766"/>
    <w:rsid w:val="00B2190A"/>
    <w:rsid w:val="00B228A7"/>
    <w:rsid w:val="00B23A89"/>
    <w:rsid w:val="00B23C6D"/>
    <w:rsid w:val="00B23DDC"/>
    <w:rsid w:val="00B23E88"/>
    <w:rsid w:val="00B24BCD"/>
    <w:rsid w:val="00B25520"/>
    <w:rsid w:val="00B261B6"/>
    <w:rsid w:val="00B2716E"/>
    <w:rsid w:val="00B273EE"/>
    <w:rsid w:val="00B30806"/>
    <w:rsid w:val="00B31F1F"/>
    <w:rsid w:val="00B3356C"/>
    <w:rsid w:val="00B34426"/>
    <w:rsid w:val="00B347DD"/>
    <w:rsid w:val="00B3482B"/>
    <w:rsid w:val="00B356A1"/>
    <w:rsid w:val="00B35D5B"/>
    <w:rsid w:val="00B35FAA"/>
    <w:rsid w:val="00B4107C"/>
    <w:rsid w:val="00B430C8"/>
    <w:rsid w:val="00B44BE6"/>
    <w:rsid w:val="00B45EE1"/>
    <w:rsid w:val="00B45FB2"/>
    <w:rsid w:val="00B46211"/>
    <w:rsid w:val="00B4720F"/>
    <w:rsid w:val="00B50819"/>
    <w:rsid w:val="00B51320"/>
    <w:rsid w:val="00B54792"/>
    <w:rsid w:val="00B55137"/>
    <w:rsid w:val="00B557E0"/>
    <w:rsid w:val="00B5671F"/>
    <w:rsid w:val="00B569FB"/>
    <w:rsid w:val="00B56B52"/>
    <w:rsid w:val="00B61892"/>
    <w:rsid w:val="00B61EA5"/>
    <w:rsid w:val="00B624D0"/>
    <w:rsid w:val="00B63566"/>
    <w:rsid w:val="00B657AA"/>
    <w:rsid w:val="00B65A99"/>
    <w:rsid w:val="00B66AE6"/>
    <w:rsid w:val="00B670B7"/>
    <w:rsid w:val="00B700D0"/>
    <w:rsid w:val="00B721DB"/>
    <w:rsid w:val="00B73A10"/>
    <w:rsid w:val="00B74243"/>
    <w:rsid w:val="00B7587C"/>
    <w:rsid w:val="00B758B8"/>
    <w:rsid w:val="00B76EBC"/>
    <w:rsid w:val="00B776B5"/>
    <w:rsid w:val="00B8329B"/>
    <w:rsid w:val="00B83D06"/>
    <w:rsid w:val="00B86CDE"/>
    <w:rsid w:val="00B87167"/>
    <w:rsid w:val="00B91046"/>
    <w:rsid w:val="00B93269"/>
    <w:rsid w:val="00B95E38"/>
    <w:rsid w:val="00B95F02"/>
    <w:rsid w:val="00B9794C"/>
    <w:rsid w:val="00B97BE6"/>
    <w:rsid w:val="00BA05FD"/>
    <w:rsid w:val="00BA0AC7"/>
    <w:rsid w:val="00BA0D60"/>
    <w:rsid w:val="00BA106A"/>
    <w:rsid w:val="00BA119D"/>
    <w:rsid w:val="00BA1504"/>
    <w:rsid w:val="00BA2C59"/>
    <w:rsid w:val="00BA3292"/>
    <w:rsid w:val="00BA3862"/>
    <w:rsid w:val="00BA4074"/>
    <w:rsid w:val="00BA4455"/>
    <w:rsid w:val="00BA465A"/>
    <w:rsid w:val="00BA5956"/>
    <w:rsid w:val="00BB0427"/>
    <w:rsid w:val="00BB2C15"/>
    <w:rsid w:val="00BB4FFA"/>
    <w:rsid w:val="00BB533B"/>
    <w:rsid w:val="00BB7670"/>
    <w:rsid w:val="00BC1372"/>
    <w:rsid w:val="00BC2088"/>
    <w:rsid w:val="00BC2D3D"/>
    <w:rsid w:val="00BC3B1B"/>
    <w:rsid w:val="00BC42AE"/>
    <w:rsid w:val="00BC479A"/>
    <w:rsid w:val="00BC54DE"/>
    <w:rsid w:val="00BC6529"/>
    <w:rsid w:val="00BC7B23"/>
    <w:rsid w:val="00BC7E82"/>
    <w:rsid w:val="00BC7F5E"/>
    <w:rsid w:val="00BD1DC2"/>
    <w:rsid w:val="00BD25B3"/>
    <w:rsid w:val="00BD30F4"/>
    <w:rsid w:val="00BD3385"/>
    <w:rsid w:val="00BD3C17"/>
    <w:rsid w:val="00BD491A"/>
    <w:rsid w:val="00BD5658"/>
    <w:rsid w:val="00BE3270"/>
    <w:rsid w:val="00BE6305"/>
    <w:rsid w:val="00BE6731"/>
    <w:rsid w:val="00BE6D57"/>
    <w:rsid w:val="00BE78F8"/>
    <w:rsid w:val="00BF3847"/>
    <w:rsid w:val="00BF4AAE"/>
    <w:rsid w:val="00BF4C7A"/>
    <w:rsid w:val="00BF5987"/>
    <w:rsid w:val="00BF62BC"/>
    <w:rsid w:val="00BF6402"/>
    <w:rsid w:val="00BF75A9"/>
    <w:rsid w:val="00BF793D"/>
    <w:rsid w:val="00BF7983"/>
    <w:rsid w:val="00C00256"/>
    <w:rsid w:val="00C009DA"/>
    <w:rsid w:val="00C0121F"/>
    <w:rsid w:val="00C04021"/>
    <w:rsid w:val="00C041D1"/>
    <w:rsid w:val="00C047B6"/>
    <w:rsid w:val="00C07A45"/>
    <w:rsid w:val="00C1089D"/>
    <w:rsid w:val="00C115BA"/>
    <w:rsid w:val="00C13CE2"/>
    <w:rsid w:val="00C14CEE"/>
    <w:rsid w:val="00C17240"/>
    <w:rsid w:val="00C22AF3"/>
    <w:rsid w:val="00C22F25"/>
    <w:rsid w:val="00C24884"/>
    <w:rsid w:val="00C27750"/>
    <w:rsid w:val="00C27C4C"/>
    <w:rsid w:val="00C3039E"/>
    <w:rsid w:val="00C30B61"/>
    <w:rsid w:val="00C30F34"/>
    <w:rsid w:val="00C3310F"/>
    <w:rsid w:val="00C340DF"/>
    <w:rsid w:val="00C34DFB"/>
    <w:rsid w:val="00C36B92"/>
    <w:rsid w:val="00C40FE9"/>
    <w:rsid w:val="00C42466"/>
    <w:rsid w:val="00C4362A"/>
    <w:rsid w:val="00C43C00"/>
    <w:rsid w:val="00C46F65"/>
    <w:rsid w:val="00C46F81"/>
    <w:rsid w:val="00C470E3"/>
    <w:rsid w:val="00C50EE7"/>
    <w:rsid w:val="00C51208"/>
    <w:rsid w:val="00C51712"/>
    <w:rsid w:val="00C517F9"/>
    <w:rsid w:val="00C522C4"/>
    <w:rsid w:val="00C52AAE"/>
    <w:rsid w:val="00C52F21"/>
    <w:rsid w:val="00C5368C"/>
    <w:rsid w:val="00C5393F"/>
    <w:rsid w:val="00C55026"/>
    <w:rsid w:val="00C5613C"/>
    <w:rsid w:val="00C56536"/>
    <w:rsid w:val="00C569A7"/>
    <w:rsid w:val="00C60550"/>
    <w:rsid w:val="00C60DC1"/>
    <w:rsid w:val="00C60FD0"/>
    <w:rsid w:val="00C612C6"/>
    <w:rsid w:val="00C616B7"/>
    <w:rsid w:val="00C6224C"/>
    <w:rsid w:val="00C623F5"/>
    <w:rsid w:val="00C62FFE"/>
    <w:rsid w:val="00C630C7"/>
    <w:rsid w:val="00C648D2"/>
    <w:rsid w:val="00C6548D"/>
    <w:rsid w:val="00C65534"/>
    <w:rsid w:val="00C657CF"/>
    <w:rsid w:val="00C66616"/>
    <w:rsid w:val="00C66EC2"/>
    <w:rsid w:val="00C679BA"/>
    <w:rsid w:val="00C70AAF"/>
    <w:rsid w:val="00C715C2"/>
    <w:rsid w:val="00C7167F"/>
    <w:rsid w:val="00C71D14"/>
    <w:rsid w:val="00C72133"/>
    <w:rsid w:val="00C73A64"/>
    <w:rsid w:val="00C76D6E"/>
    <w:rsid w:val="00C8091A"/>
    <w:rsid w:val="00C8115E"/>
    <w:rsid w:val="00C82FBE"/>
    <w:rsid w:val="00C831AA"/>
    <w:rsid w:val="00C836C8"/>
    <w:rsid w:val="00C851B2"/>
    <w:rsid w:val="00C878EF"/>
    <w:rsid w:val="00C91389"/>
    <w:rsid w:val="00C92285"/>
    <w:rsid w:val="00C93AAD"/>
    <w:rsid w:val="00C93B71"/>
    <w:rsid w:val="00C9442F"/>
    <w:rsid w:val="00C95E52"/>
    <w:rsid w:val="00C96358"/>
    <w:rsid w:val="00C97159"/>
    <w:rsid w:val="00CA13CC"/>
    <w:rsid w:val="00CA18EA"/>
    <w:rsid w:val="00CA41AA"/>
    <w:rsid w:val="00CA4934"/>
    <w:rsid w:val="00CA4E1F"/>
    <w:rsid w:val="00CA5435"/>
    <w:rsid w:val="00CA5742"/>
    <w:rsid w:val="00CA6B51"/>
    <w:rsid w:val="00CA7229"/>
    <w:rsid w:val="00CA7841"/>
    <w:rsid w:val="00CA78A9"/>
    <w:rsid w:val="00CA7E38"/>
    <w:rsid w:val="00CB035E"/>
    <w:rsid w:val="00CB309E"/>
    <w:rsid w:val="00CB5418"/>
    <w:rsid w:val="00CB5EE0"/>
    <w:rsid w:val="00CB74B0"/>
    <w:rsid w:val="00CC01E2"/>
    <w:rsid w:val="00CC0930"/>
    <w:rsid w:val="00CC13EA"/>
    <w:rsid w:val="00CC22C2"/>
    <w:rsid w:val="00CC22F1"/>
    <w:rsid w:val="00CC254F"/>
    <w:rsid w:val="00CC2A66"/>
    <w:rsid w:val="00CC2CD4"/>
    <w:rsid w:val="00CC3ED8"/>
    <w:rsid w:val="00CC402E"/>
    <w:rsid w:val="00CC5CEB"/>
    <w:rsid w:val="00CC657F"/>
    <w:rsid w:val="00CC6CE2"/>
    <w:rsid w:val="00CC71B8"/>
    <w:rsid w:val="00CC7533"/>
    <w:rsid w:val="00CC7900"/>
    <w:rsid w:val="00CC7A33"/>
    <w:rsid w:val="00CD191D"/>
    <w:rsid w:val="00CD5EA2"/>
    <w:rsid w:val="00CE0822"/>
    <w:rsid w:val="00CE0A3C"/>
    <w:rsid w:val="00CE11A5"/>
    <w:rsid w:val="00CE1528"/>
    <w:rsid w:val="00CE1FB3"/>
    <w:rsid w:val="00CE3D03"/>
    <w:rsid w:val="00CE6FB9"/>
    <w:rsid w:val="00CF0010"/>
    <w:rsid w:val="00CF2F87"/>
    <w:rsid w:val="00CF370D"/>
    <w:rsid w:val="00CF42C5"/>
    <w:rsid w:val="00CF43BB"/>
    <w:rsid w:val="00CF46CC"/>
    <w:rsid w:val="00CF62D3"/>
    <w:rsid w:val="00CF67F8"/>
    <w:rsid w:val="00CF767F"/>
    <w:rsid w:val="00CF7B92"/>
    <w:rsid w:val="00D01C1E"/>
    <w:rsid w:val="00D02B01"/>
    <w:rsid w:val="00D030E4"/>
    <w:rsid w:val="00D0419B"/>
    <w:rsid w:val="00D04507"/>
    <w:rsid w:val="00D05687"/>
    <w:rsid w:val="00D05699"/>
    <w:rsid w:val="00D05AA0"/>
    <w:rsid w:val="00D06562"/>
    <w:rsid w:val="00D075FE"/>
    <w:rsid w:val="00D07962"/>
    <w:rsid w:val="00D10A5A"/>
    <w:rsid w:val="00D125F6"/>
    <w:rsid w:val="00D12B4C"/>
    <w:rsid w:val="00D1316D"/>
    <w:rsid w:val="00D1345F"/>
    <w:rsid w:val="00D14C41"/>
    <w:rsid w:val="00D152A1"/>
    <w:rsid w:val="00D154F2"/>
    <w:rsid w:val="00D15BEF"/>
    <w:rsid w:val="00D15C54"/>
    <w:rsid w:val="00D16601"/>
    <w:rsid w:val="00D167DB"/>
    <w:rsid w:val="00D17E62"/>
    <w:rsid w:val="00D208ED"/>
    <w:rsid w:val="00D209B1"/>
    <w:rsid w:val="00D2289B"/>
    <w:rsid w:val="00D23580"/>
    <w:rsid w:val="00D24105"/>
    <w:rsid w:val="00D25565"/>
    <w:rsid w:val="00D264F0"/>
    <w:rsid w:val="00D26BE3"/>
    <w:rsid w:val="00D27B1A"/>
    <w:rsid w:val="00D30D5E"/>
    <w:rsid w:val="00D31591"/>
    <w:rsid w:val="00D31874"/>
    <w:rsid w:val="00D34142"/>
    <w:rsid w:val="00D354F0"/>
    <w:rsid w:val="00D35F54"/>
    <w:rsid w:val="00D362D6"/>
    <w:rsid w:val="00D36BDD"/>
    <w:rsid w:val="00D37127"/>
    <w:rsid w:val="00D373E8"/>
    <w:rsid w:val="00D40CFC"/>
    <w:rsid w:val="00D415DC"/>
    <w:rsid w:val="00D44FB7"/>
    <w:rsid w:val="00D45A8A"/>
    <w:rsid w:val="00D45B4B"/>
    <w:rsid w:val="00D46384"/>
    <w:rsid w:val="00D46B1F"/>
    <w:rsid w:val="00D46CCD"/>
    <w:rsid w:val="00D47229"/>
    <w:rsid w:val="00D5041C"/>
    <w:rsid w:val="00D5092C"/>
    <w:rsid w:val="00D52249"/>
    <w:rsid w:val="00D531E0"/>
    <w:rsid w:val="00D53C6E"/>
    <w:rsid w:val="00D54849"/>
    <w:rsid w:val="00D56D96"/>
    <w:rsid w:val="00D61667"/>
    <w:rsid w:val="00D6259E"/>
    <w:rsid w:val="00D6326A"/>
    <w:rsid w:val="00D645D5"/>
    <w:rsid w:val="00D66C9C"/>
    <w:rsid w:val="00D67525"/>
    <w:rsid w:val="00D70E09"/>
    <w:rsid w:val="00D7261E"/>
    <w:rsid w:val="00D73FEC"/>
    <w:rsid w:val="00D74151"/>
    <w:rsid w:val="00D75DC1"/>
    <w:rsid w:val="00D7637A"/>
    <w:rsid w:val="00D76472"/>
    <w:rsid w:val="00D8159E"/>
    <w:rsid w:val="00D83270"/>
    <w:rsid w:val="00D8374C"/>
    <w:rsid w:val="00D83A46"/>
    <w:rsid w:val="00D83FAB"/>
    <w:rsid w:val="00D852A8"/>
    <w:rsid w:val="00D8567E"/>
    <w:rsid w:val="00D85FF9"/>
    <w:rsid w:val="00D86FDA"/>
    <w:rsid w:val="00D8719C"/>
    <w:rsid w:val="00D94855"/>
    <w:rsid w:val="00D949EE"/>
    <w:rsid w:val="00D94A2A"/>
    <w:rsid w:val="00D95429"/>
    <w:rsid w:val="00D958B1"/>
    <w:rsid w:val="00D975B1"/>
    <w:rsid w:val="00D9773F"/>
    <w:rsid w:val="00DA0E17"/>
    <w:rsid w:val="00DA142F"/>
    <w:rsid w:val="00DA21C2"/>
    <w:rsid w:val="00DA2203"/>
    <w:rsid w:val="00DA2C27"/>
    <w:rsid w:val="00DA3FB2"/>
    <w:rsid w:val="00DA4CFE"/>
    <w:rsid w:val="00DA6B96"/>
    <w:rsid w:val="00DA6FAA"/>
    <w:rsid w:val="00DA71E2"/>
    <w:rsid w:val="00DA760C"/>
    <w:rsid w:val="00DB171A"/>
    <w:rsid w:val="00DB315F"/>
    <w:rsid w:val="00DB3397"/>
    <w:rsid w:val="00DB3E07"/>
    <w:rsid w:val="00DB3EB2"/>
    <w:rsid w:val="00DB6DD3"/>
    <w:rsid w:val="00DC0265"/>
    <w:rsid w:val="00DC0315"/>
    <w:rsid w:val="00DC0D65"/>
    <w:rsid w:val="00DC115C"/>
    <w:rsid w:val="00DC20C7"/>
    <w:rsid w:val="00DC241D"/>
    <w:rsid w:val="00DC2CF5"/>
    <w:rsid w:val="00DC2E3E"/>
    <w:rsid w:val="00DC3C4A"/>
    <w:rsid w:val="00DC3FE8"/>
    <w:rsid w:val="00DC485A"/>
    <w:rsid w:val="00DC50D1"/>
    <w:rsid w:val="00DC5BFF"/>
    <w:rsid w:val="00DC5DB9"/>
    <w:rsid w:val="00DC6093"/>
    <w:rsid w:val="00DC7486"/>
    <w:rsid w:val="00DC7978"/>
    <w:rsid w:val="00DC7C96"/>
    <w:rsid w:val="00DD096B"/>
    <w:rsid w:val="00DD0D12"/>
    <w:rsid w:val="00DD1CB0"/>
    <w:rsid w:val="00DD4FA9"/>
    <w:rsid w:val="00DD65E5"/>
    <w:rsid w:val="00DD6A2A"/>
    <w:rsid w:val="00DD7CE4"/>
    <w:rsid w:val="00DE18E8"/>
    <w:rsid w:val="00DE2EA8"/>
    <w:rsid w:val="00DE3938"/>
    <w:rsid w:val="00DE459A"/>
    <w:rsid w:val="00DE6D34"/>
    <w:rsid w:val="00DF0022"/>
    <w:rsid w:val="00DF0081"/>
    <w:rsid w:val="00DF3636"/>
    <w:rsid w:val="00DF458F"/>
    <w:rsid w:val="00DF5195"/>
    <w:rsid w:val="00DF63D8"/>
    <w:rsid w:val="00DF6893"/>
    <w:rsid w:val="00E00B14"/>
    <w:rsid w:val="00E00E6F"/>
    <w:rsid w:val="00E02186"/>
    <w:rsid w:val="00E02D32"/>
    <w:rsid w:val="00E03B31"/>
    <w:rsid w:val="00E043B8"/>
    <w:rsid w:val="00E06141"/>
    <w:rsid w:val="00E070FB"/>
    <w:rsid w:val="00E07DA3"/>
    <w:rsid w:val="00E07E81"/>
    <w:rsid w:val="00E07EBF"/>
    <w:rsid w:val="00E11318"/>
    <w:rsid w:val="00E118F0"/>
    <w:rsid w:val="00E122F3"/>
    <w:rsid w:val="00E1304C"/>
    <w:rsid w:val="00E1324C"/>
    <w:rsid w:val="00E159FD"/>
    <w:rsid w:val="00E166DB"/>
    <w:rsid w:val="00E20FD0"/>
    <w:rsid w:val="00E219F0"/>
    <w:rsid w:val="00E2207E"/>
    <w:rsid w:val="00E2225F"/>
    <w:rsid w:val="00E22537"/>
    <w:rsid w:val="00E24D98"/>
    <w:rsid w:val="00E2561A"/>
    <w:rsid w:val="00E30BD7"/>
    <w:rsid w:val="00E31933"/>
    <w:rsid w:val="00E31DBF"/>
    <w:rsid w:val="00E32A48"/>
    <w:rsid w:val="00E335E8"/>
    <w:rsid w:val="00E33EC2"/>
    <w:rsid w:val="00E3425B"/>
    <w:rsid w:val="00E34945"/>
    <w:rsid w:val="00E349C8"/>
    <w:rsid w:val="00E36296"/>
    <w:rsid w:val="00E36C83"/>
    <w:rsid w:val="00E40180"/>
    <w:rsid w:val="00E403C6"/>
    <w:rsid w:val="00E40A86"/>
    <w:rsid w:val="00E4104D"/>
    <w:rsid w:val="00E4191C"/>
    <w:rsid w:val="00E42028"/>
    <w:rsid w:val="00E4290E"/>
    <w:rsid w:val="00E42F8A"/>
    <w:rsid w:val="00E43CE1"/>
    <w:rsid w:val="00E45BFE"/>
    <w:rsid w:val="00E50779"/>
    <w:rsid w:val="00E510DB"/>
    <w:rsid w:val="00E513E0"/>
    <w:rsid w:val="00E519D9"/>
    <w:rsid w:val="00E51D26"/>
    <w:rsid w:val="00E53400"/>
    <w:rsid w:val="00E540A3"/>
    <w:rsid w:val="00E55679"/>
    <w:rsid w:val="00E556C5"/>
    <w:rsid w:val="00E55F2D"/>
    <w:rsid w:val="00E60193"/>
    <w:rsid w:val="00E61C6D"/>
    <w:rsid w:val="00E626CC"/>
    <w:rsid w:val="00E6374A"/>
    <w:rsid w:val="00E65198"/>
    <w:rsid w:val="00E66126"/>
    <w:rsid w:val="00E664DD"/>
    <w:rsid w:val="00E66A0C"/>
    <w:rsid w:val="00E66BEA"/>
    <w:rsid w:val="00E7051F"/>
    <w:rsid w:val="00E7196A"/>
    <w:rsid w:val="00E72655"/>
    <w:rsid w:val="00E74066"/>
    <w:rsid w:val="00E765C7"/>
    <w:rsid w:val="00E766C8"/>
    <w:rsid w:val="00E76A47"/>
    <w:rsid w:val="00E76CCF"/>
    <w:rsid w:val="00E772B0"/>
    <w:rsid w:val="00E77695"/>
    <w:rsid w:val="00E77798"/>
    <w:rsid w:val="00E80A89"/>
    <w:rsid w:val="00E80C9F"/>
    <w:rsid w:val="00E81934"/>
    <w:rsid w:val="00E83173"/>
    <w:rsid w:val="00E83AAE"/>
    <w:rsid w:val="00E878B7"/>
    <w:rsid w:val="00E87DC3"/>
    <w:rsid w:val="00E87EFE"/>
    <w:rsid w:val="00E92C29"/>
    <w:rsid w:val="00E93931"/>
    <w:rsid w:val="00E95999"/>
    <w:rsid w:val="00E95F0A"/>
    <w:rsid w:val="00E965BD"/>
    <w:rsid w:val="00E9682B"/>
    <w:rsid w:val="00E96B7B"/>
    <w:rsid w:val="00E97015"/>
    <w:rsid w:val="00EA02F1"/>
    <w:rsid w:val="00EA1C53"/>
    <w:rsid w:val="00EA2008"/>
    <w:rsid w:val="00EA25D1"/>
    <w:rsid w:val="00EA27C5"/>
    <w:rsid w:val="00EA2D21"/>
    <w:rsid w:val="00EA53D7"/>
    <w:rsid w:val="00EA58C2"/>
    <w:rsid w:val="00EA5DA7"/>
    <w:rsid w:val="00EB14EE"/>
    <w:rsid w:val="00EB1729"/>
    <w:rsid w:val="00EB266A"/>
    <w:rsid w:val="00EB2C13"/>
    <w:rsid w:val="00EB4FC0"/>
    <w:rsid w:val="00EB622B"/>
    <w:rsid w:val="00EC1134"/>
    <w:rsid w:val="00EC1FCF"/>
    <w:rsid w:val="00EC4343"/>
    <w:rsid w:val="00EC446D"/>
    <w:rsid w:val="00EC4FBF"/>
    <w:rsid w:val="00ED1324"/>
    <w:rsid w:val="00ED19D4"/>
    <w:rsid w:val="00ED2BD5"/>
    <w:rsid w:val="00ED2F60"/>
    <w:rsid w:val="00ED6225"/>
    <w:rsid w:val="00ED6E17"/>
    <w:rsid w:val="00ED6ED5"/>
    <w:rsid w:val="00ED7D3E"/>
    <w:rsid w:val="00EE0245"/>
    <w:rsid w:val="00EE03ED"/>
    <w:rsid w:val="00EE0742"/>
    <w:rsid w:val="00EE0C6C"/>
    <w:rsid w:val="00EE0D00"/>
    <w:rsid w:val="00EE1A92"/>
    <w:rsid w:val="00EE203A"/>
    <w:rsid w:val="00EE2393"/>
    <w:rsid w:val="00EE292F"/>
    <w:rsid w:val="00EE3A61"/>
    <w:rsid w:val="00EE3DD7"/>
    <w:rsid w:val="00EE51E4"/>
    <w:rsid w:val="00EE67F2"/>
    <w:rsid w:val="00EE76EE"/>
    <w:rsid w:val="00EF20E8"/>
    <w:rsid w:val="00EF3036"/>
    <w:rsid w:val="00EF3764"/>
    <w:rsid w:val="00EF4601"/>
    <w:rsid w:val="00EF4BEB"/>
    <w:rsid w:val="00EF5AF2"/>
    <w:rsid w:val="00EF5EC1"/>
    <w:rsid w:val="00EF725F"/>
    <w:rsid w:val="00F02430"/>
    <w:rsid w:val="00F02607"/>
    <w:rsid w:val="00F03753"/>
    <w:rsid w:val="00F03B4A"/>
    <w:rsid w:val="00F04826"/>
    <w:rsid w:val="00F06E7C"/>
    <w:rsid w:val="00F10811"/>
    <w:rsid w:val="00F11E6B"/>
    <w:rsid w:val="00F13AEA"/>
    <w:rsid w:val="00F13B13"/>
    <w:rsid w:val="00F14718"/>
    <w:rsid w:val="00F14875"/>
    <w:rsid w:val="00F15A22"/>
    <w:rsid w:val="00F15BAF"/>
    <w:rsid w:val="00F16838"/>
    <w:rsid w:val="00F16E26"/>
    <w:rsid w:val="00F174F7"/>
    <w:rsid w:val="00F204C7"/>
    <w:rsid w:val="00F210F8"/>
    <w:rsid w:val="00F21405"/>
    <w:rsid w:val="00F227F6"/>
    <w:rsid w:val="00F253F1"/>
    <w:rsid w:val="00F26145"/>
    <w:rsid w:val="00F30368"/>
    <w:rsid w:val="00F31B70"/>
    <w:rsid w:val="00F33DEF"/>
    <w:rsid w:val="00F340D4"/>
    <w:rsid w:val="00F344A3"/>
    <w:rsid w:val="00F345FB"/>
    <w:rsid w:val="00F34EB7"/>
    <w:rsid w:val="00F352C5"/>
    <w:rsid w:val="00F35A62"/>
    <w:rsid w:val="00F4203B"/>
    <w:rsid w:val="00F4402F"/>
    <w:rsid w:val="00F44363"/>
    <w:rsid w:val="00F46F5F"/>
    <w:rsid w:val="00F50F9A"/>
    <w:rsid w:val="00F5132F"/>
    <w:rsid w:val="00F5134A"/>
    <w:rsid w:val="00F5157E"/>
    <w:rsid w:val="00F51AA8"/>
    <w:rsid w:val="00F547A1"/>
    <w:rsid w:val="00F574A3"/>
    <w:rsid w:val="00F5769F"/>
    <w:rsid w:val="00F60493"/>
    <w:rsid w:val="00F62B2E"/>
    <w:rsid w:val="00F62DF6"/>
    <w:rsid w:val="00F638D5"/>
    <w:rsid w:val="00F63D3F"/>
    <w:rsid w:val="00F65280"/>
    <w:rsid w:val="00F65D48"/>
    <w:rsid w:val="00F65EA8"/>
    <w:rsid w:val="00F65F26"/>
    <w:rsid w:val="00F708B5"/>
    <w:rsid w:val="00F712BB"/>
    <w:rsid w:val="00F71B56"/>
    <w:rsid w:val="00F71B7B"/>
    <w:rsid w:val="00F72C31"/>
    <w:rsid w:val="00F74269"/>
    <w:rsid w:val="00F74E98"/>
    <w:rsid w:val="00F74EB4"/>
    <w:rsid w:val="00F74EC2"/>
    <w:rsid w:val="00F750CF"/>
    <w:rsid w:val="00F75372"/>
    <w:rsid w:val="00F75F7B"/>
    <w:rsid w:val="00F7682A"/>
    <w:rsid w:val="00F76D0F"/>
    <w:rsid w:val="00F7709C"/>
    <w:rsid w:val="00F77664"/>
    <w:rsid w:val="00F77B10"/>
    <w:rsid w:val="00F80438"/>
    <w:rsid w:val="00F82548"/>
    <w:rsid w:val="00F82686"/>
    <w:rsid w:val="00F82A7F"/>
    <w:rsid w:val="00F838B2"/>
    <w:rsid w:val="00F86029"/>
    <w:rsid w:val="00F87AA7"/>
    <w:rsid w:val="00F90D27"/>
    <w:rsid w:val="00F913F1"/>
    <w:rsid w:val="00F92DD1"/>
    <w:rsid w:val="00F93617"/>
    <w:rsid w:val="00F93BC4"/>
    <w:rsid w:val="00F93FB0"/>
    <w:rsid w:val="00F948FA"/>
    <w:rsid w:val="00F95617"/>
    <w:rsid w:val="00F959D0"/>
    <w:rsid w:val="00F95CBF"/>
    <w:rsid w:val="00F96B4A"/>
    <w:rsid w:val="00F97992"/>
    <w:rsid w:val="00FA05E0"/>
    <w:rsid w:val="00FA2F7D"/>
    <w:rsid w:val="00FA40EF"/>
    <w:rsid w:val="00FA534F"/>
    <w:rsid w:val="00FA53EC"/>
    <w:rsid w:val="00FA5A41"/>
    <w:rsid w:val="00FA747C"/>
    <w:rsid w:val="00FB181D"/>
    <w:rsid w:val="00FB32CE"/>
    <w:rsid w:val="00FB471C"/>
    <w:rsid w:val="00FB4BE7"/>
    <w:rsid w:val="00FB67B0"/>
    <w:rsid w:val="00FB7078"/>
    <w:rsid w:val="00FB7C4B"/>
    <w:rsid w:val="00FC10BE"/>
    <w:rsid w:val="00FC202F"/>
    <w:rsid w:val="00FC2B3A"/>
    <w:rsid w:val="00FC33B3"/>
    <w:rsid w:val="00FC3C7D"/>
    <w:rsid w:val="00FC5CDA"/>
    <w:rsid w:val="00FC64AA"/>
    <w:rsid w:val="00FC6DE5"/>
    <w:rsid w:val="00FD0694"/>
    <w:rsid w:val="00FD0928"/>
    <w:rsid w:val="00FD2709"/>
    <w:rsid w:val="00FD2979"/>
    <w:rsid w:val="00FD2FA4"/>
    <w:rsid w:val="00FD40BB"/>
    <w:rsid w:val="00FD4377"/>
    <w:rsid w:val="00FD5A8D"/>
    <w:rsid w:val="00FD5F2B"/>
    <w:rsid w:val="00FD7EC9"/>
    <w:rsid w:val="00FE1507"/>
    <w:rsid w:val="00FE221E"/>
    <w:rsid w:val="00FE2437"/>
    <w:rsid w:val="00FE398F"/>
    <w:rsid w:val="00FE4D2F"/>
    <w:rsid w:val="00FE50C7"/>
    <w:rsid w:val="00FE5470"/>
    <w:rsid w:val="00FE5998"/>
    <w:rsid w:val="00FE7EA2"/>
    <w:rsid w:val="00FF050D"/>
    <w:rsid w:val="00FF0F97"/>
    <w:rsid w:val="00FF17F2"/>
    <w:rsid w:val="00FF252D"/>
    <w:rsid w:val="00FF35E3"/>
    <w:rsid w:val="00FF36DC"/>
    <w:rsid w:val="00FF5303"/>
    <w:rsid w:val="00FF5592"/>
    <w:rsid w:val="00FF63F8"/>
    <w:rsid w:val="00FF65AF"/>
    <w:rsid w:val="00FF6654"/>
    <w:rsid w:val="00FF7A6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98FB9C"/>
  <w15:chartTrackingRefBased/>
  <w15:docId w15:val="{15BD47F2-0508-4E8D-9B8C-B3C2956005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TTS] Normal"/>
    <w:qFormat/>
    <w:rsid w:val="00DE18E8"/>
    <w:pPr>
      <w:spacing w:line="360" w:lineRule="auto"/>
      <w:ind w:firstLine="720"/>
      <w:jc w:val="both"/>
    </w:pPr>
    <w:rPr>
      <w:rFonts w:ascii="Times New Roman" w:eastAsiaTheme="minorHAnsi" w:hAnsi="Times New Roman" w:cstheme="minorBidi"/>
      <w:sz w:val="24"/>
      <w:szCs w:val="22"/>
    </w:rPr>
  </w:style>
  <w:style w:type="paragraph" w:styleId="Heading1">
    <w:name w:val="heading 1"/>
    <w:basedOn w:val="Normal"/>
    <w:next w:val="Normal"/>
    <w:link w:val="Heading1Char"/>
    <w:uiPriority w:val="9"/>
    <w:qFormat/>
    <w:rsid w:val="007A772B"/>
    <w:pPr>
      <w:keepNext/>
      <w:spacing w:before="240" w:after="60"/>
      <w:outlineLvl w:val="0"/>
    </w:pPr>
    <w:rPr>
      <w:rFonts w:ascii="Calibri Light" w:eastAsia="Times New Roman" w:hAnsi="Calibri Light"/>
      <w:b/>
      <w:bCs/>
      <w:kern w:val="32"/>
      <w:sz w:val="32"/>
      <w:szCs w:val="32"/>
      <w:lang w:val="x-none" w:eastAsia="x-none"/>
    </w:rPr>
  </w:style>
  <w:style w:type="paragraph" w:styleId="Heading2">
    <w:name w:val="heading 2"/>
    <w:basedOn w:val="Normal"/>
    <w:next w:val="Normal"/>
    <w:link w:val="Heading2Char"/>
    <w:uiPriority w:val="9"/>
    <w:semiHidden/>
    <w:rsid w:val="007A772B"/>
    <w:pPr>
      <w:keepNext/>
      <w:spacing w:before="240" w:after="60"/>
      <w:outlineLvl w:val="1"/>
    </w:pPr>
    <w:rPr>
      <w:rFonts w:ascii="Calibri Light" w:eastAsia="Times New Roman" w:hAnsi="Calibri Light"/>
      <w:b/>
      <w:bCs/>
      <w:i/>
      <w:iCs/>
      <w:sz w:val="28"/>
      <w:szCs w:val="28"/>
      <w:lang w:val="x-none" w:eastAsia="x-none"/>
    </w:rPr>
  </w:style>
  <w:style w:type="paragraph" w:styleId="Heading3">
    <w:name w:val="heading 3"/>
    <w:basedOn w:val="Normal"/>
    <w:next w:val="Normal"/>
    <w:link w:val="Heading3Char"/>
    <w:uiPriority w:val="9"/>
    <w:semiHidden/>
    <w:unhideWhenUsed/>
    <w:qFormat/>
    <w:rsid w:val="007A772B"/>
    <w:pPr>
      <w:keepNext/>
      <w:spacing w:before="240" w:after="60"/>
      <w:outlineLvl w:val="2"/>
    </w:pPr>
    <w:rPr>
      <w:rFonts w:ascii="Calibri Light" w:eastAsia="Times New Roman" w:hAnsi="Calibri Light"/>
      <w:b/>
      <w:bCs/>
      <w:sz w:val="26"/>
      <w:szCs w:val="26"/>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DC50D1"/>
    <w:rPr>
      <w:sz w:val="22"/>
      <w:szCs w:val="22"/>
    </w:rPr>
  </w:style>
  <w:style w:type="paragraph" w:styleId="Closing">
    <w:name w:val="Closing"/>
    <w:basedOn w:val="Normal"/>
    <w:link w:val="ClosingChar"/>
    <w:uiPriority w:val="99"/>
    <w:semiHidden/>
    <w:rsid w:val="00246AA1"/>
    <w:pPr>
      <w:ind w:left="4320"/>
    </w:pPr>
    <w:rPr>
      <w:lang w:val="x-none" w:eastAsia="x-none"/>
    </w:rPr>
  </w:style>
  <w:style w:type="character" w:customStyle="1" w:styleId="ClosingChar">
    <w:name w:val="Closing Char"/>
    <w:link w:val="Closing"/>
    <w:uiPriority w:val="99"/>
    <w:semiHidden/>
    <w:rsid w:val="00773C1C"/>
    <w:rPr>
      <w:rFonts w:ascii="Times New Roman" w:hAnsi="Times New Roman"/>
      <w:sz w:val="24"/>
      <w:szCs w:val="22"/>
    </w:rPr>
  </w:style>
  <w:style w:type="paragraph" w:styleId="Caption">
    <w:name w:val="caption"/>
    <w:basedOn w:val="Normal"/>
    <w:next w:val="Normal"/>
    <w:uiPriority w:val="35"/>
    <w:semiHidden/>
    <w:rsid w:val="00246AA1"/>
    <w:rPr>
      <w:b/>
      <w:bCs/>
      <w:sz w:val="20"/>
      <w:szCs w:val="20"/>
    </w:rPr>
  </w:style>
  <w:style w:type="paragraph" w:styleId="BalloonText">
    <w:name w:val="Balloon Text"/>
    <w:basedOn w:val="Normal"/>
    <w:link w:val="BalloonTextChar"/>
    <w:uiPriority w:val="99"/>
    <w:semiHidden/>
    <w:rsid w:val="00246AA1"/>
    <w:pPr>
      <w:spacing w:line="240" w:lineRule="auto"/>
    </w:pPr>
    <w:rPr>
      <w:rFonts w:ascii="Segoe UI" w:hAnsi="Segoe UI"/>
      <w:sz w:val="18"/>
      <w:szCs w:val="18"/>
      <w:lang w:val="x-none" w:eastAsia="x-none"/>
    </w:rPr>
  </w:style>
  <w:style w:type="character" w:customStyle="1" w:styleId="BalloonTextChar">
    <w:name w:val="Balloon Text Char"/>
    <w:link w:val="BalloonText"/>
    <w:uiPriority w:val="99"/>
    <w:semiHidden/>
    <w:rsid w:val="00773C1C"/>
    <w:rPr>
      <w:rFonts w:ascii="Segoe UI" w:hAnsi="Segoe UI" w:cs="Segoe UI"/>
      <w:sz w:val="18"/>
      <w:szCs w:val="18"/>
    </w:rPr>
  </w:style>
  <w:style w:type="paragraph" w:customStyle="1" w:styleId="STTSJudul">
    <w:name w:val="[STTS] Judul"/>
    <w:basedOn w:val="Normal"/>
    <w:qFormat/>
    <w:rsid w:val="00C24884"/>
    <w:pPr>
      <w:ind w:firstLine="0"/>
      <w:jc w:val="center"/>
    </w:pPr>
    <w:rPr>
      <w:rFonts w:ascii="Arial" w:hAnsi="Arial"/>
      <w:b/>
      <w:sz w:val="36"/>
    </w:rPr>
  </w:style>
  <w:style w:type="paragraph" w:customStyle="1" w:styleId="STTSNormalCover">
    <w:name w:val="[STTS] Normal Cover"/>
    <w:basedOn w:val="STTSJudul"/>
    <w:qFormat/>
    <w:rsid w:val="000F533E"/>
    <w:rPr>
      <w:sz w:val="28"/>
      <w:szCs w:val="28"/>
    </w:rPr>
  </w:style>
  <w:style w:type="paragraph" w:customStyle="1" w:styleId="STTSKeteranganCover">
    <w:name w:val="[STTS] Keterangan Cover"/>
    <w:basedOn w:val="STTSNormalCover"/>
    <w:qFormat/>
    <w:rsid w:val="000F533E"/>
    <w:rPr>
      <w:sz w:val="32"/>
    </w:rPr>
  </w:style>
  <w:style w:type="paragraph" w:customStyle="1" w:styleId="STTSNormalPengesahan">
    <w:name w:val="[STTS] Normal Pengesahan"/>
    <w:basedOn w:val="STTSNormalCover"/>
    <w:qFormat/>
    <w:rsid w:val="006731ED"/>
    <w:rPr>
      <w:rFonts w:ascii="Times New Roman" w:hAnsi="Times New Roman"/>
    </w:rPr>
  </w:style>
  <w:style w:type="paragraph" w:customStyle="1" w:styleId="STTSJudulPengesahan">
    <w:name w:val="[STTS] Judul Pengesahan"/>
    <w:basedOn w:val="STTSNormalPengesahan"/>
    <w:qFormat/>
    <w:rsid w:val="006731ED"/>
    <w:rPr>
      <w:sz w:val="36"/>
    </w:rPr>
  </w:style>
  <w:style w:type="paragraph" w:customStyle="1" w:styleId="STTSKeteranganPengesahan">
    <w:name w:val="[STTS] Keterangan Pengesahan"/>
    <w:basedOn w:val="STTSNormalPengesahan"/>
    <w:qFormat/>
    <w:rsid w:val="006731ED"/>
    <w:rPr>
      <w:sz w:val="24"/>
    </w:rPr>
  </w:style>
  <w:style w:type="paragraph" w:customStyle="1" w:styleId="STTSJudulBab">
    <w:name w:val="[STTS] Judul Bab"/>
    <w:basedOn w:val="STTSNormalPengesahan"/>
    <w:qFormat/>
    <w:rsid w:val="00A1571D"/>
    <w:rPr>
      <w:sz w:val="32"/>
    </w:rPr>
  </w:style>
  <w:style w:type="paragraph" w:customStyle="1" w:styleId="STTSNormalAbstrak">
    <w:name w:val="[STTS] Normal Abstrak"/>
    <w:basedOn w:val="STTSJudulBab"/>
    <w:qFormat/>
    <w:rsid w:val="00A1571D"/>
    <w:pPr>
      <w:spacing w:line="240" w:lineRule="auto"/>
      <w:ind w:firstLine="720"/>
      <w:jc w:val="both"/>
    </w:pPr>
    <w:rPr>
      <w:b w:val="0"/>
      <w:sz w:val="24"/>
    </w:rPr>
  </w:style>
  <w:style w:type="paragraph" w:styleId="Header">
    <w:name w:val="header"/>
    <w:aliases w:val="[STTS] Header"/>
    <w:basedOn w:val="Normal"/>
    <w:link w:val="HeaderChar"/>
    <w:uiPriority w:val="99"/>
    <w:rsid w:val="00A1571D"/>
    <w:pPr>
      <w:tabs>
        <w:tab w:val="center" w:pos="4680"/>
        <w:tab w:val="right" w:pos="9360"/>
      </w:tabs>
    </w:pPr>
    <w:rPr>
      <w:lang w:val="x-none" w:eastAsia="x-none"/>
    </w:rPr>
  </w:style>
  <w:style w:type="character" w:customStyle="1" w:styleId="HeaderChar">
    <w:name w:val="Header Char"/>
    <w:aliases w:val="[STTS] Header Char"/>
    <w:link w:val="Header"/>
    <w:uiPriority w:val="99"/>
    <w:rsid w:val="00773C1C"/>
    <w:rPr>
      <w:rFonts w:ascii="Times New Roman" w:hAnsi="Times New Roman"/>
      <w:sz w:val="24"/>
      <w:szCs w:val="22"/>
    </w:rPr>
  </w:style>
  <w:style w:type="paragraph" w:styleId="Footer">
    <w:name w:val="footer"/>
    <w:aliases w:val="[STTS] Footer"/>
    <w:basedOn w:val="Normal"/>
    <w:link w:val="FooterChar"/>
    <w:uiPriority w:val="99"/>
    <w:rsid w:val="00A1571D"/>
    <w:pPr>
      <w:tabs>
        <w:tab w:val="center" w:pos="4680"/>
        <w:tab w:val="right" w:pos="9360"/>
      </w:tabs>
    </w:pPr>
    <w:rPr>
      <w:lang w:val="x-none" w:eastAsia="x-none"/>
    </w:rPr>
  </w:style>
  <w:style w:type="character" w:customStyle="1" w:styleId="FooterChar">
    <w:name w:val="Footer Char"/>
    <w:aliases w:val="[STTS] Footer Char"/>
    <w:link w:val="Footer"/>
    <w:uiPriority w:val="99"/>
    <w:rsid w:val="00773C1C"/>
    <w:rPr>
      <w:rFonts w:ascii="Times New Roman" w:hAnsi="Times New Roman"/>
      <w:sz w:val="24"/>
      <w:szCs w:val="22"/>
    </w:rPr>
  </w:style>
  <w:style w:type="paragraph" w:customStyle="1" w:styleId="STTSNormalFooter">
    <w:name w:val="[STTS] Normal Footer"/>
    <w:basedOn w:val="Footer"/>
    <w:qFormat/>
    <w:rsid w:val="00A1571D"/>
    <w:pPr>
      <w:spacing w:line="240" w:lineRule="auto"/>
      <w:ind w:firstLine="0"/>
      <w:jc w:val="center"/>
    </w:pPr>
  </w:style>
  <w:style w:type="paragraph" w:customStyle="1" w:styleId="STTSKeteranganKataPengantar">
    <w:name w:val="[STTS] Keterangan Kata Pengantar"/>
    <w:basedOn w:val="Normal"/>
    <w:qFormat/>
    <w:rsid w:val="007E67CD"/>
    <w:pPr>
      <w:ind w:firstLine="0"/>
      <w:jc w:val="right"/>
    </w:pPr>
  </w:style>
  <w:style w:type="paragraph" w:customStyle="1" w:styleId="STTSNormalDaftarIsi">
    <w:name w:val="[STTS] Normal Daftar Isi"/>
    <w:basedOn w:val="Normal"/>
    <w:qFormat/>
    <w:rsid w:val="00A77987"/>
    <w:pPr>
      <w:ind w:firstLine="0"/>
    </w:pPr>
  </w:style>
  <w:style w:type="paragraph" w:customStyle="1" w:styleId="STTSKeteranganDaftarIsi">
    <w:name w:val="[STTS] Keterangan Daftar Isi"/>
    <w:basedOn w:val="STTSNormalDaftarIsi"/>
    <w:qFormat/>
    <w:rsid w:val="00F75372"/>
    <w:pPr>
      <w:jc w:val="right"/>
    </w:pPr>
    <w:rPr>
      <w:b/>
    </w:rPr>
  </w:style>
  <w:style w:type="paragraph" w:customStyle="1" w:styleId="STTSJudulSubBab">
    <w:name w:val="[STTS] Judul Sub Bab"/>
    <w:basedOn w:val="STTSNormalDaftarIsi"/>
    <w:qFormat/>
    <w:rsid w:val="0019311F"/>
    <w:pPr>
      <w:ind w:left="720" w:hanging="720"/>
    </w:pPr>
    <w:rPr>
      <w:b/>
      <w:sz w:val="28"/>
    </w:rPr>
  </w:style>
  <w:style w:type="character" w:customStyle="1" w:styleId="Heading1Char">
    <w:name w:val="Heading 1 Char"/>
    <w:link w:val="Heading1"/>
    <w:uiPriority w:val="9"/>
    <w:rsid w:val="00773C1C"/>
    <w:rPr>
      <w:rFonts w:ascii="Calibri Light" w:eastAsia="Times New Roman" w:hAnsi="Calibri Light"/>
      <w:b/>
      <w:bCs/>
      <w:kern w:val="32"/>
      <w:sz w:val="32"/>
      <w:szCs w:val="32"/>
    </w:rPr>
  </w:style>
  <w:style w:type="table" w:styleId="TableGrid">
    <w:name w:val="Table Grid"/>
    <w:basedOn w:val="TableNormal"/>
    <w:uiPriority w:val="39"/>
    <w:rsid w:val="00676F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uiPriority w:val="9"/>
    <w:semiHidden/>
    <w:rsid w:val="00773C1C"/>
    <w:rPr>
      <w:rFonts w:ascii="Calibri Light" w:eastAsia="Times New Roman" w:hAnsi="Calibri Light"/>
      <w:b/>
      <w:bCs/>
      <w:i/>
      <w:iCs/>
      <w:sz w:val="28"/>
      <w:szCs w:val="28"/>
    </w:rPr>
  </w:style>
  <w:style w:type="character" w:customStyle="1" w:styleId="Heading3Char">
    <w:name w:val="Heading 3 Char"/>
    <w:link w:val="Heading3"/>
    <w:uiPriority w:val="9"/>
    <w:semiHidden/>
    <w:rsid w:val="007A772B"/>
    <w:rPr>
      <w:rFonts w:ascii="Calibri Light" w:eastAsia="Times New Roman" w:hAnsi="Calibri Light" w:cs="Times New Roman"/>
      <w:b/>
      <w:bCs/>
      <w:sz w:val="26"/>
      <w:szCs w:val="26"/>
    </w:rPr>
  </w:style>
  <w:style w:type="paragraph" w:customStyle="1" w:styleId="STTSKeteranganDaftar">
    <w:name w:val="[STTS] Keterangan Daftar"/>
    <w:basedOn w:val="STTSKeteranganDaftarIsi"/>
    <w:qFormat/>
    <w:rsid w:val="00C30B61"/>
    <w:pPr>
      <w:jc w:val="both"/>
    </w:pPr>
  </w:style>
  <w:style w:type="paragraph" w:customStyle="1" w:styleId="STTSGambar">
    <w:name w:val="[STTS] Gambar"/>
    <w:basedOn w:val="Normal"/>
    <w:qFormat/>
    <w:rsid w:val="00077B17"/>
    <w:pPr>
      <w:spacing w:line="240" w:lineRule="auto"/>
      <w:ind w:firstLine="0"/>
      <w:jc w:val="center"/>
    </w:pPr>
    <w:rPr>
      <w:b/>
    </w:rPr>
  </w:style>
  <w:style w:type="paragraph" w:customStyle="1" w:styleId="STTSTabel">
    <w:name w:val="[STTS] Tabel"/>
    <w:basedOn w:val="Normal"/>
    <w:qFormat/>
    <w:rsid w:val="00295055"/>
    <w:pPr>
      <w:spacing w:line="240" w:lineRule="auto"/>
      <w:ind w:firstLine="0"/>
      <w:jc w:val="center"/>
    </w:pPr>
    <w:rPr>
      <w:b/>
    </w:rPr>
  </w:style>
  <w:style w:type="paragraph" w:customStyle="1" w:styleId="STTSTabelHeader">
    <w:name w:val="[STTS] Tabel Header"/>
    <w:basedOn w:val="STTSTabel"/>
    <w:qFormat/>
    <w:rsid w:val="00676FA6"/>
    <w:rPr>
      <w:sz w:val="22"/>
    </w:rPr>
  </w:style>
  <w:style w:type="paragraph" w:customStyle="1" w:styleId="STTSTabelContent">
    <w:name w:val="[STTS] Tabel Content"/>
    <w:basedOn w:val="STTSTabel"/>
    <w:qFormat/>
    <w:rsid w:val="00321705"/>
    <w:rPr>
      <w:b w:val="0"/>
      <w:sz w:val="22"/>
    </w:rPr>
  </w:style>
  <w:style w:type="paragraph" w:customStyle="1" w:styleId="STTSAlgoritma">
    <w:name w:val="[STTS] Algoritma"/>
    <w:basedOn w:val="Normal"/>
    <w:link w:val="STTSAlgoritmaChar"/>
    <w:qFormat/>
    <w:rsid w:val="00776081"/>
    <w:pPr>
      <w:spacing w:line="240" w:lineRule="auto"/>
      <w:ind w:firstLine="0"/>
    </w:pPr>
    <w:rPr>
      <w:b/>
    </w:rPr>
  </w:style>
  <w:style w:type="paragraph" w:customStyle="1" w:styleId="STTSAlgoritmaContent">
    <w:name w:val="[STTS] Algoritma Content"/>
    <w:basedOn w:val="STTSAlgoritma"/>
    <w:link w:val="STTSAlgoritmaContentChar"/>
    <w:qFormat/>
    <w:rsid w:val="00EB2C13"/>
    <w:pPr>
      <w:numPr>
        <w:numId w:val="3"/>
      </w:numPr>
      <w:ind w:left="624" w:hanging="624"/>
    </w:pPr>
    <w:rPr>
      <w:rFonts w:ascii="Courier New" w:hAnsi="Courier New"/>
      <w:b w:val="0"/>
      <w:sz w:val="20"/>
    </w:rPr>
  </w:style>
  <w:style w:type="paragraph" w:customStyle="1" w:styleId="Style1">
    <w:name w:val="Style1"/>
    <w:basedOn w:val="STTSAlgoritmaContent"/>
    <w:semiHidden/>
    <w:qFormat/>
    <w:rsid w:val="00EB2C13"/>
    <w:pPr>
      <w:numPr>
        <w:numId w:val="2"/>
      </w:numPr>
      <w:ind w:left="680" w:hanging="680"/>
    </w:pPr>
  </w:style>
  <w:style w:type="paragraph" w:customStyle="1" w:styleId="STTSRumus">
    <w:name w:val="[STTS] Rumus"/>
    <w:basedOn w:val="Normal"/>
    <w:qFormat/>
    <w:rsid w:val="00A61F02"/>
    <w:pPr>
      <w:tabs>
        <w:tab w:val="left" w:pos="2552"/>
        <w:tab w:val="right" w:leader="dot" w:pos="7655"/>
      </w:tabs>
    </w:pPr>
  </w:style>
  <w:style w:type="paragraph" w:customStyle="1" w:styleId="STTSSegmenProgram">
    <w:name w:val="[STTS] Segmen Program"/>
    <w:basedOn w:val="Normal"/>
    <w:qFormat/>
    <w:rsid w:val="0037489B"/>
    <w:pPr>
      <w:spacing w:line="240" w:lineRule="auto"/>
      <w:ind w:firstLine="0"/>
    </w:pPr>
    <w:rPr>
      <w:b/>
    </w:rPr>
  </w:style>
  <w:style w:type="paragraph" w:customStyle="1" w:styleId="STTSSegmenProgramContent">
    <w:name w:val="[STTS] Segmen Program Content"/>
    <w:basedOn w:val="STTSSegmenProgram"/>
    <w:qFormat/>
    <w:rsid w:val="007834C5"/>
    <w:pPr>
      <w:numPr>
        <w:numId w:val="4"/>
      </w:numPr>
      <w:ind w:left="624" w:hanging="624"/>
    </w:pPr>
    <w:rPr>
      <w:rFonts w:ascii="Courier New" w:hAnsi="Courier New"/>
      <w:b w:val="0"/>
      <w:sz w:val="20"/>
    </w:rPr>
  </w:style>
  <w:style w:type="paragraph" w:customStyle="1" w:styleId="STTSDarftarPustakaNormal">
    <w:name w:val="[STTS] Darftar Pustaka Normal"/>
    <w:basedOn w:val="STTSNormalDaftarIsi"/>
    <w:qFormat/>
    <w:rsid w:val="00B044B5"/>
    <w:pPr>
      <w:spacing w:line="240" w:lineRule="auto"/>
      <w:jc w:val="left"/>
    </w:pPr>
  </w:style>
  <w:style w:type="paragraph" w:customStyle="1" w:styleId="STTSDaftarPustakaJudulArtikel">
    <w:name w:val="[STTS] Daftar Pustaka Judul Artikel"/>
    <w:basedOn w:val="STTSDarftarPustakaNormal"/>
    <w:qFormat/>
    <w:rsid w:val="0006024F"/>
    <w:rPr>
      <w:i/>
    </w:rPr>
  </w:style>
  <w:style w:type="paragraph" w:customStyle="1" w:styleId="STTSKutipanKurang5Baris">
    <w:name w:val="[STTS] Kutipan Kurang 5 Baris"/>
    <w:basedOn w:val="Normal"/>
    <w:qFormat/>
    <w:rsid w:val="009D0678"/>
  </w:style>
  <w:style w:type="paragraph" w:customStyle="1" w:styleId="STTSKutipanLebih5Baris">
    <w:name w:val="[STTS] Kutipan Lebih 5 Baris"/>
    <w:basedOn w:val="Normal"/>
    <w:qFormat/>
    <w:rsid w:val="008B61ED"/>
    <w:pPr>
      <w:spacing w:line="240" w:lineRule="auto"/>
      <w:ind w:left="720" w:right="720" w:firstLine="0"/>
    </w:pPr>
  </w:style>
  <w:style w:type="paragraph" w:customStyle="1" w:styleId="STTSKutipanLebih5BarisMultiParagraf">
    <w:name w:val="[STTS] Kutipan Lebih 5 Baris Multi Paragraf"/>
    <w:basedOn w:val="STTSKutipanLebih5Baris"/>
    <w:qFormat/>
    <w:rsid w:val="00E122F3"/>
    <w:pPr>
      <w:ind w:firstLine="720"/>
    </w:pPr>
  </w:style>
  <w:style w:type="paragraph" w:styleId="Bibliography">
    <w:name w:val="Bibliography"/>
    <w:basedOn w:val="Normal"/>
    <w:next w:val="Normal"/>
    <w:uiPriority w:val="37"/>
    <w:unhideWhenUsed/>
    <w:rsid w:val="00D362D6"/>
  </w:style>
  <w:style w:type="paragraph" w:styleId="FootnoteText">
    <w:name w:val="footnote text"/>
    <w:basedOn w:val="Normal"/>
    <w:link w:val="FootnoteTextChar"/>
    <w:uiPriority w:val="99"/>
    <w:semiHidden/>
    <w:unhideWhenUsed/>
    <w:rsid w:val="00551AAB"/>
    <w:rPr>
      <w:sz w:val="20"/>
      <w:szCs w:val="20"/>
      <w:lang w:val="x-none" w:eastAsia="x-none"/>
    </w:rPr>
  </w:style>
  <w:style w:type="character" w:customStyle="1" w:styleId="FootnoteTextChar">
    <w:name w:val="Footnote Text Char"/>
    <w:link w:val="FootnoteText"/>
    <w:uiPriority w:val="99"/>
    <w:semiHidden/>
    <w:rsid w:val="00551AAB"/>
    <w:rPr>
      <w:rFonts w:ascii="Times New Roman" w:hAnsi="Times New Roman"/>
    </w:rPr>
  </w:style>
  <w:style w:type="character" w:styleId="FootnoteReference">
    <w:name w:val="footnote reference"/>
    <w:uiPriority w:val="99"/>
    <w:semiHidden/>
    <w:unhideWhenUsed/>
    <w:rsid w:val="00551AAB"/>
    <w:rPr>
      <w:vertAlign w:val="superscript"/>
    </w:rPr>
  </w:style>
  <w:style w:type="paragraph" w:customStyle="1" w:styleId="STTSFotnote">
    <w:name w:val="[STTS] Fotnote"/>
    <w:basedOn w:val="FootnoteText"/>
    <w:qFormat/>
    <w:rsid w:val="00E80C9F"/>
    <w:pPr>
      <w:spacing w:line="240" w:lineRule="auto"/>
    </w:pPr>
  </w:style>
  <w:style w:type="paragraph" w:customStyle="1" w:styleId="STTSKeteranganPengesahanNamaDosen">
    <w:name w:val="[STTS] Keterangan Pengesahan Nama Dosen"/>
    <w:basedOn w:val="STTSKeteranganPengesahan"/>
    <w:qFormat/>
    <w:rsid w:val="00FF7A64"/>
    <w:pPr>
      <w:jc w:val="both"/>
    </w:pPr>
  </w:style>
  <w:style w:type="paragraph" w:customStyle="1" w:styleId="STTSKeteranganPengesahanNamaDosenList">
    <w:name w:val="[STTS] Keterangan Pengesahan Nama Dosen List"/>
    <w:basedOn w:val="STTSKeteranganPengesahanNamaDosen"/>
    <w:qFormat/>
    <w:rsid w:val="00907A67"/>
    <w:pPr>
      <w:numPr>
        <w:numId w:val="5"/>
      </w:numPr>
      <w:tabs>
        <w:tab w:val="left" w:pos="357"/>
        <w:tab w:val="center" w:pos="6917"/>
        <w:tab w:val="left" w:pos="7655"/>
      </w:tabs>
      <w:spacing w:before="600" w:line="480" w:lineRule="auto"/>
      <w:ind w:left="714" w:hanging="357"/>
    </w:pPr>
    <w:rPr>
      <w:b w:val="0"/>
    </w:rPr>
  </w:style>
  <w:style w:type="paragraph" w:customStyle="1" w:styleId="STTSPenulisSuratPernyataan">
    <w:name w:val="[STTS] Penulis Surat Pernyataan"/>
    <w:basedOn w:val="STTSNormalAbstrak"/>
    <w:qFormat/>
    <w:rsid w:val="00C55026"/>
    <w:pPr>
      <w:ind w:left="5103" w:firstLine="0"/>
    </w:pPr>
    <w:rPr>
      <w:b/>
      <w:u w:val="single"/>
    </w:rPr>
  </w:style>
  <w:style w:type="character" w:styleId="Hyperlink">
    <w:name w:val="Hyperlink"/>
    <w:basedOn w:val="DefaultParagraphFont"/>
    <w:uiPriority w:val="99"/>
    <w:unhideWhenUsed/>
    <w:rsid w:val="002D56FF"/>
    <w:rPr>
      <w:color w:val="0563C1" w:themeColor="hyperlink"/>
      <w:u w:val="single"/>
    </w:rPr>
  </w:style>
  <w:style w:type="character" w:styleId="UnresolvedMention">
    <w:name w:val="Unresolved Mention"/>
    <w:basedOn w:val="DefaultParagraphFont"/>
    <w:uiPriority w:val="99"/>
    <w:semiHidden/>
    <w:unhideWhenUsed/>
    <w:rsid w:val="002D56FF"/>
    <w:rPr>
      <w:color w:val="605E5C"/>
      <w:shd w:val="clear" w:color="auto" w:fill="E1DFDD"/>
    </w:rPr>
  </w:style>
  <w:style w:type="paragraph" w:styleId="ListParagraph">
    <w:name w:val="List Paragraph"/>
    <w:basedOn w:val="Normal"/>
    <w:link w:val="ListParagraphChar"/>
    <w:uiPriority w:val="34"/>
    <w:unhideWhenUsed/>
    <w:qFormat/>
    <w:rsid w:val="001A77DB"/>
    <w:pPr>
      <w:ind w:left="720"/>
      <w:contextualSpacing/>
    </w:pPr>
  </w:style>
  <w:style w:type="paragraph" w:customStyle="1" w:styleId="Style2">
    <w:name w:val="Style2"/>
    <w:basedOn w:val="STTSAlgoritmaContent"/>
    <w:link w:val="Style2Char"/>
    <w:qFormat/>
    <w:rsid w:val="008D08CC"/>
  </w:style>
  <w:style w:type="character" w:customStyle="1" w:styleId="STTSAlgoritmaChar">
    <w:name w:val="[STTS] Algoritma Char"/>
    <w:basedOn w:val="DefaultParagraphFont"/>
    <w:link w:val="STTSAlgoritma"/>
    <w:rsid w:val="008D08CC"/>
    <w:rPr>
      <w:rFonts w:ascii="Times New Roman" w:hAnsi="Times New Roman"/>
      <w:b/>
      <w:sz w:val="24"/>
      <w:szCs w:val="22"/>
    </w:rPr>
  </w:style>
  <w:style w:type="character" w:customStyle="1" w:styleId="STTSAlgoritmaContentChar">
    <w:name w:val="[STTS] Algoritma Content Char"/>
    <w:basedOn w:val="STTSAlgoritmaChar"/>
    <w:link w:val="STTSAlgoritmaContent"/>
    <w:rsid w:val="008D08CC"/>
    <w:rPr>
      <w:rFonts w:ascii="Courier New" w:eastAsiaTheme="minorHAnsi" w:hAnsi="Courier New" w:cstheme="minorBidi"/>
      <w:b w:val="0"/>
      <w:sz w:val="24"/>
      <w:szCs w:val="22"/>
    </w:rPr>
  </w:style>
  <w:style w:type="character" w:customStyle="1" w:styleId="Style2Char">
    <w:name w:val="Style2 Char"/>
    <w:basedOn w:val="STTSAlgoritmaContentChar"/>
    <w:link w:val="Style2"/>
    <w:rsid w:val="008D08CC"/>
    <w:rPr>
      <w:rFonts w:ascii="Courier New" w:eastAsiaTheme="minorHAnsi" w:hAnsi="Courier New" w:cstheme="minorBidi"/>
      <w:b w:val="0"/>
      <w:sz w:val="24"/>
      <w:szCs w:val="22"/>
    </w:rPr>
  </w:style>
  <w:style w:type="character" w:customStyle="1" w:styleId="phptagcolor">
    <w:name w:val="phptagcolor"/>
    <w:basedOn w:val="DefaultParagraphFont"/>
    <w:rsid w:val="00C648D2"/>
  </w:style>
  <w:style w:type="character" w:customStyle="1" w:styleId="commentcolor">
    <w:name w:val="commentcolor"/>
    <w:basedOn w:val="DefaultParagraphFont"/>
    <w:rsid w:val="00C648D2"/>
  </w:style>
  <w:style w:type="character" w:customStyle="1" w:styleId="phpstringcolor">
    <w:name w:val="phpstringcolor"/>
    <w:basedOn w:val="DefaultParagraphFont"/>
    <w:rsid w:val="00C648D2"/>
  </w:style>
  <w:style w:type="character" w:customStyle="1" w:styleId="phpkeywordcolor">
    <w:name w:val="phpkeywordcolor"/>
    <w:basedOn w:val="DefaultParagraphFont"/>
    <w:rsid w:val="00C648D2"/>
  </w:style>
  <w:style w:type="character" w:customStyle="1" w:styleId="phpglobalcolor">
    <w:name w:val="phpglobalcolor"/>
    <w:basedOn w:val="DefaultParagraphFont"/>
    <w:rsid w:val="00C648D2"/>
  </w:style>
  <w:style w:type="paragraph" w:styleId="NormalWeb">
    <w:name w:val="Normal (Web)"/>
    <w:basedOn w:val="Normal"/>
    <w:uiPriority w:val="99"/>
    <w:semiHidden/>
    <w:unhideWhenUsed/>
    <w:rsid w:val="004A3EE4"/>
    <w:pPr>
      <w:spacing w:before="100" w:beforeAutospacing="1" w:after="100" w:afterAutospacing="1" w:line="240" w:lineRule="auto"/>
      <w:ind w:firstLine="0"/>
      <w:jc w:val="left"/>
    </w:pPr>
    <w:rPr>
      <w:rFonts w:eastAsia="Times New Roman"/>
      <w:szCs w:val="24"/>
      <w:lang w:val="en-ID" w:eastAsia="ko-KR"/>
    </w:rPr>
  </w:style>
  <w:style w:type="paragraph" w:customStyle="1" w:styleId="Bulletstyle">
    <w:name w:val="Bullet style"/>
    <w:basedOn w:val="ListParagraph"/>
    <w:link w:val="BulletstyleChar"/>
    <w:qFormat/>
    <w:rsid w:val="00BA0D60"/>
    <w:pPr>
      <w:numPr>
        <w:numId w:val="6"/>
      </w:numPr>
      <w:ind w:left="425" w:hanging="425"/>
    </w:pPr>
  </w:style>
  <w:style w:type="paragraph" w:customStyle="1" w:styleId="BulletStyleLevel2">
    <w:name w:val="Bullet Style Level 2"/>
    <w:basedOn w:val="Bulletstyle"/>
    <w:qFormat/>
    <w:rsid w:val="00BA0D60"/>
    <w:pPr>
      <w:ind w:left="850"/>
    </w:pPr>
  </w:style>
  <w:style w:type="character" w:customStyle="1" w:styleId="ListParagraphChar">
    <w:name w:val="List Paragraph Char"/>
    <w:basedOn w:val="DefaultParagraphFont"/>
    <w:link w:val="ListParagraph"/>
    <w:uiPriority w:val="34"/>
    <w:rsid w:val="00FA534F"/>
    <w:rPr>
      <w:rFonts w:ascii="Times New Roman" w:hAnsi="Times New Roman"/>
      <w:sz w:val="24"/>
      <w:szCs w:val="22"/>
    </w:rPr>
  </w:style>
  <w:style w:type="character" w:customStyle="1" w:styleId="BulletstyleChar">
    <w:name w:val="Bullet style Char"/>
    <w:basedOn w:val="ListParagraphChar"/>
    <w:link w:val="Bulletstyle"/>
    <w:rsid w:val="00BA0D60"/>
    <w:rPr>
      <w:rFonts w:ascii="Times New Roman" w:eastAsiaTheme="minorHAnsi" w:hAnsi="Times New Roman" w:cstheme="minorBidi"/>
      <w:sz w:val="24"/>
      <w:szCs w:val="22"/>
    </w:rPr>
  </w:style>
  <w:style w:type="paragraph" w:customStyle="1" w:styleId="JudulSubBabdenganNomor">
    <w:name w:val="Judul Sub Bab dengan Nomor"/>
    <w:basedOn w:val="STTSJudulSubBab"/>
    <w:qFormat/>
    <w:rsid w:val="004857BF"/>
    <w:pPr>
      <w:numPr>
        <w:numId w:val="1"/>
      </w:numPr>
      <w:ind w:hanging="720"/>
    </w:pPr>
  </w:style>
  <w:style w:type="paragraph" w:customStyle="1" w:styleId="JudulSubBabLevel2">
    <w:name w:val="Judul Sub Bab Level 2"/>
    <w:basedOn w:val="JudulSubBabdenganNomor"/>
    <w:qFormat/>
    <w:rsid w:val="00945E6B"/>
    <w:pPr>
      <w:numPr>
        <w:numId w:val="7"/>
      </w:numPr>
      <w:ind w:hanging="720"/>
    </w:pPr>
  </w:style>
  <w:style w:type="paragraph" w:customStyle="1" w:styleId="BulletParagraphMoreThan1">
    <w:name w:val="Bullet Paragraph More Than 1"/>
    <w:basedOn w:val="Normal"/>
    <w:qFormat/>
    <w:rsid w:val="00F13B13"/>
    <w:pPr>
      <w:ind w:left="426" w:firstLine="708"/>
    </w:pPr>
  </w:style>
  <w:style w:type="paragraph" w:customStyle="1" w:styleId="Bulletalphabetlevel1">
    <w:name w:val="Bullet alphabet level 1"/>
    <w:basedOn w:val="Bulletstyle"/>
    <w:qFormat/>
    <w:rsid w:val="00B430C8"/>
    <w:pPr>
      <w:numPr>
        <w:numId w:val="8"/>
      </w:numPr>
      <w:ind w:left="425" w:hanging="425"/>
      <w:jc w:val="left"/>
    </w:pPr>
    <w:rPr>
      <w:bCs/>
    </w:rPr>
  </w:style>
  <w:style w:type="paragraph" w:customStyle="1" w:styleId="BulletSubabAlphabet">
    <w:name w:val="Bullet Subab Alphabet"/>
    <w:basedOn w:val="ListParagraph"/>
    <w:qFormat/>
    <w:rsid w:val="00DF5195"/>
    <w:pPr>
      <w:numPr>
        <w:numId w:val="10"/>
      </w:numPr>
      <w:ind w:left="425" w:hanging="425"/>
    </w:pPr>
    <w:rPr>
      <w:bCs/>
    </w:rPr>
  </w:style>
  <w:style w:type="paragraph" w:customStyle="1" w:styleId="BulletParagraphwithoutindent">
    <w:name w:val="Bullet Paragraph without indent"/>
    <w:basedOn w:val="BulletParagraphMoreThan1"/>
    <w:qFormat/>
    <w:rsid w:val="00254CFC"/>
    <w:pPr>
      <w:ind w:firstLine="0"/>
    </w:pPr>
  </w:style>
  <w:style w:type="paragraph" w:customStyle="1" w:styleId="bulletalphabetBig">
    <w:name w:val="bullet alphabet Big"/>
    <w:basedOn w:val="Bulletstyle"/>
    <w:qFormat/>
    <w:rsid w:val="008B70A8"/>
    <w:pPr>
      <w:numPr>
        <w:numId w:val="9"/>
      </w:numPr>
      <w:ind w:hanging="720"/>
    </w:pPr>
  </w:style>
  <w:style w:type="character" w:styleId="CommentReference">
    <w:name w:val="annotation reference"/>
    <w:basedOn w:val="DefaultParagraphFont"/>
    <w:uiPriority w:val="99"/>
    <w:semiHidden/>
    <w:unhideWhenUsed/>
    <w:rsid w:val="000216C8"/>
    <w:rPr>
      <w:sz w:val="16"/>
      <w:szCs w:val="16"/>
    </w:rPr>
  </w:style>
  <w:style w:type="paragraph" w:styleId="CommentText">
    <w:name w:val="annotation text"/>
    <w:basedOn w:val="Normal"/>
    <w:link w:val="CommentTextChar"/>
    <w:uiPriority w:val="99"/>
    <w:semiHidden/>
    <w:unhideWhenUsed/>
    <w:rsid w:val="000216C8"/>
    <w:pPr>
      <w:spacing w:line="240" w:lineRule="auto"/>
    </w:pPr>
    <w:rPr>
      <w:sz w:val="20"/>
      <w:szCs w:val="20"/>
    </w:rPr>
  </w:style>
  <w:style w:type="character" w:customStyle="1" w:styleId="CommentTextChar">
    <w:name w:val="Comment Text Char"/>
    <w:basedOn w:val="DefaultParagraphFont"/>
    <w:link w:val="CommentText"/>
    <w:uiPriority w:val="99"/>
    <w:semiHidden/>
    <w:rsid w:val="000216C8"/>
    <w:rPr>
      <w:rFonts w:ascii="Times New Roman" w:hAnsi="Times New Roman"/>
    </w:rPr>
  </w:style>
  <w:style w:type="paragraph" w:styleId="CommentSubject">
    <w:name w:val="annotation subject"/>
    <w:basedOn w:val="CommentText"/>
    <w:next w:val="CommentText"/>
    <w:link w:val="CommentSubjectChar"/>
    <w:uiPriority w:val="99"/>
    <w:semiHidden/>
    <w:unhideWhenUsed/>
    <w:rsid w:val="000216C8"/>
    <w:rPr>
      <w:b/>
      <w:bCs/>
    </w:rPr>
  </w:style>
  <w:style w:type="character" w:customStyle="1" w:styleId="CommentSubjectChar">
    <w:name w:val="Comment Subject Char"/>
    <w:basedOn w:val="CommentTextChar"/>
    <w:link w:val="CommentSubject"/>
    <w:uiPriority w:val="99"/>
    <w:semiHidden/>
    <w:rsid w:val="000216C8"/>
    <w:rPr>
      <w:rFonts w:ascii="Times New Roman" w:hAnsi="Times New Roman"/>
      <w:b/>
      <w:bCs/>
    </w:rPr>
  </w:style>
  <w:style w:type="paragraph" w:customStyle="1" w:styleId="Gambar">
    <w:name w:val="Gambar"/>
    <w:basedOn w:val="Normal"/>
    <w:qFormat/>
    <w:rsid w:val="00945E6B"/>
    <w:pPr>
      <w:spacing w:line="240" w:lineRule="auto"/>
      <w:ind w:firstLine="0"/>
      <w:jc w:val="center"/>
    </w:pPr>
    <w:rPr>
      <w:noProof/>
    </w:rPr>
  </w:style>
  <w:style w:type="paragraph" w:customStyle="1" w:styleId="GambarDesc">
    <w:name w:val="Gambar Desc"/>
    <w:basedOn w:val="Gambar"/>
    <w:qFormat/>
    <w:rsid w:val="00945E6B"/>
    <w:rPr>
      <w:b/>
      <w:bCs/>
    </w:rPr>
  </w:style>
  <w:style w:type="paragraph" w:customStyle="1" w:styleId="TableStyle">
    <w:name w:val="Table Style"/>
    <w:basedOn w:val="Normal"/>
    <w:qFormat/>
    <w:rsid w:val="00DA6B96"/>
    <w:pPr>
      <w:spacing w:line="240" w:lineRule="auto"/>
      <w:ind w:firstLine="0"/>
      <w:jc w:val="center"/>
    </w:pPr>
  </w:style>
  <w:style w:type="paragraph" w:customStyle="1" w:styleId="captionTable">
    <w:name w:val="caption Table"/>
    <w:basedOn w:val="GambarDesc"/>
    <w:qFormat/>
    <w:rsid w:val="00EE2393"/>
    <w:rPr>
      <w:szCs w:val="24"/>
    </w:rPr>
  </w:style>
  <w:style w:type="paragraph" w:styleId="Date">
    <w:name w:val="Date"/>
    <w:basedOn w:val="Normal"/>
    <w:next w:val="Normal"/>
    <w:link w:val="DateChar"/>
    <w:uiPriority w:val="99"/>
    <w:semiHidden/>
    <w:unhideWhenUsed/>
    <w:rsid w:val="008D16EB"/>
  </w:style>
  <w:style w:type="character" w:customStyle="1" w:styleId="DateChar">
    <w:name w:val="Date Char"/>
    <w:basedOn w:val="DefaultParagraphFont"/>
    <w:link w:val="Date"/>
    <w:uiPriority w:val="99"/>
    <w:semiHidden/>
    <w:rsid w:val="008D16EB"/>
    <w:rPr>
      <w:rFonts w:ascii="Times New Roman" w:eastAsiaTheme="minorHAnsi" w:hAnsi="Times New Roman" w:cstheme="minorBidi"/>
      <w:sz w:val="24"/>
      <w:szCs w:val="22"/>
    </w:rPr>
  </w:style>
  <w:style w:type="paragraph" w:customStyle="1" w:styleId="bulletstylealphabetsmall">
    <w:name w:val="bullet style alphabet small"/>
    <w:basedOn w:val="BulletSubabAlphabet"/>
    <w:qFormat/>
    <w:rsid w:val="00DF5195"/>
  </w:style>
  <w:style w:type="paragraph" w:customStyle="1" w:styleId="Default">
    <w:name w:val="Default"/>
    <w:rsid w:val="005D225B"/>
    <w:pPr>
      <w:autoSpaceDE w:val="0"/>
      <w:autoSpaceDN w:val="0"/>
      <w:adjustRightInd w:val="0"/>
    </w:pPr>
    <w:rPr>
      <w:rFonts w:ascii="Times New Roman" w:eastAsiaTheme="minorHAnsi" w:hAnsi="Times New Roman"/>
      <w:color w:val="000000"/>
      <w:sz w:val="24"/>
      <w:szCs w:val="24"/>
    </w:rPr>
  </w:style>
  <w:style w:type="paragraph" w:customStyle="1" w:styleId="BuletNumber">
    <w:name w:val="Bulet Number"/>
    <w:basedOn w:val="Bulletstyle"/>
    <w:qFormat/>
    <w:rsid w:val="00BA0D60"/>
    <w:pPr>
      <w:ind w:left="1353" w:hanging="360"/>
    </w:pPr>
  </w:style>
  <w:style w:type="paragraph" w:customStyle="1" w:styleId="BulletStyle0">
    <w:name w:val="Bullet Style"/>
    <w:basedOn w:val="ListParagraph"/>
    <w:qFormat/>
    <w:rsid w:val="005620FC"/>
    <w:pPr>
      <w:tabs>
        <w:tab w:val="num" w:pos="360"/>
      </w:tabs>
      <w:ind w:left="425" w:hanging="425"/>
    </w:pPr>
    <w:rPr>
      <w:rFonts w:eastAsia="Calibri" w:cs="Times New Roman"/>
    </w:rPr>
  </w:style>
  <w:style w:type="paragraph" w:customStyle="1" w:styleId="BulletStyleNumber">
    <w:name w:val="Bullet Style Number"/>
    <w:basedOn w:val="Bulletstyle"/>
    <w:qFormat/>
    <w:rsid w:val="00772C24"/>
    <w:pPr>
      <w:numPr>
        <w:numId w:val="13"/>
      </w:numPr>
      <w:ind w:left="425" w:hanging="425"/>
    </w:pPr>
  </w:style>
  <w:style w:type="paragraph" w:customStyle="1" w:styleId="BulletStyleNumberLevel2">
    <w:name w:val="Bullet Style Number Level 2"/>
    <w:basedOn w:val="BulletStyleNumber"/>
    <w:qFormat/>
    <w:rsid w:val="009F6C2D"/>
    <w:pPr>
      <w:ind w:left="850"/>
    </w:pPr>
  </w:style>
  <w:style w:type="paragraph" w:customStyle="1" w:styleId="mbar">
    <w:name w:val="mbar"/>
    <w:basedOn w:val="Normal"/>
    <w:qFormat/>
    <w:rsid w:val="007B762E"/>
    <w:rPr>
      <w:rFonts w:cs="Times New Roman"/>
      <w:noProof/>
      <w:szCs w:val="24"/>
    </w:rPr>
  </w:style>
  <w:style w:type="table" w:customStyle="1" w:styleId="TableGrid1">
    <w:name w:val="Table Grid1"/>
    <w:basedOn w:val="TableNormal"/>
    <w:next w:val="TableGrid"/>
    <w:uiPriority w:val="39"/>
    <w:rsid w:val="00A327C2"/>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296EB2"/>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97614">
      <w:bodyDiv w:val="1"/>
      <w:marLeft w:val="0"/>
      <w:marRight w:val="0"/>
      <w:marTop w:val="0"/>
      <w:marBottom w:val="0"/>
      <w:divBdr>
        <w:top w:val="none" w:sz="0" w:space="0" w:color="auto"/>
        <w:left w:val="none" w:sz="0" w:space="0" w:color="auto"/>
        <w:bottom w:val="none" w:sz="0" w:space="0" w:color="auto"/>
        <w:right w:val="none" w:sz="0" w:space="0" w:color="auto"/>
      </w:divBdr>
      <w:divsChild>
        <w:div w:id="862665842">
          <w:marLeft w:val="0"/>
          <w:marRight w:val="0"/>
          <w:marTop w:val="0"/>
          <w:marBottom w:val="0"/>
          <w:divBdr>
            <w:top w:val="none" w:sz="0" w:space="0" w:color="auto"/>
            <w:left w:val="none" w:sz="0" w:space="0" w:color="auto"/>
            <w:bottom w:val="none" w:sz="0" w:space="0" w:color="auto"/>
            <w:right w:val="none" w:sz="0" w:space="0" w:color="auto"/>
          </w:divBdr>
          <w:divsChild>
            <w:div w:id="112847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71147">
      <w:bodyDiv w:val="1"/>
      <w:marLeft w:val="0"/>
      <w:marRight w:val="0"/>
      <w:marTop w:val="0"/>
      <w:marBottom w:val="0"/>
      <w:divBdr>
        <w:top w:val="none" w:sz="0" w:space="0" w:color="auto"/>
        <w:left w:val="none" w:sz="0" w:space="0" w:color="auto"/>
        <w:bottom w:val="none" w:sz="0" w:space="0" w:color="auto"/>
        <w:right w:val="none" w:sz="0" w:space="0" w:color="auto"/>
      </w:divBdr>
    </w:div>
    <w:div w:id="103428387">
      <w:bodyDiv w:val="1"/>
      <w:marLeft w:val="0"/>
      <w:marRight w:val="0"/>
      <w:marTop w:val="0"/>
      <w:marBottom w:val="0"/>
      <w:divBdr>
        <w:top w:val="none" w:sz="0" w:space="0" w:color="auto"/>
        <w:left w:val="none" w:sz="0" w:space="0" w:color="auto"/>
        <w:bottom w:val="none" w:sz="0" w:space="0" w:color="auto"/>
        <w:right w:val="none" w:sz="0" w:space="0" w:color="auto"/>
      </w:divBdr>
    </w:div>
    <w:div w:id="283925274">
      <w:bodyDiv w:val="1"/>
      <w:marLeft w:val="0"/>
      <w:marRight w:val="0"/>
      <w:marTop w:val="0"/>
      <w:marBottom w:val="0"/>
      <w:divBdr>
        <w:top w:val="none" w:sz="0" w:space="0" w:color="auto"/>
        <w:left w:val="none" w:sz="0" w:space="0" w:color="auto"/>
        <w:bottom w:val="none" w:sz="0" w:space="0" w:color="auto"/>
        <w:right w:val="none" w:sz="0" w:space="0" w:color="auto"/>
      </w:divBdr>
    </w:div>
    <w:div w:id="330988664">
      <w:bodyDiv w:val="1"/>
      <w:marLeft w:val="0"/>
      <w:marRight w:val="0"/>
      <w:marTop w:val="0"/>
      <w:marBottom w:val="0"/>
      <w:divBdr>
        <w:top w:val="none" w:sz="0" w:space="0" w:color="auto"/>
        <w:left w:val="none" w:sz="0" w:space="0" w:color="auto"/>
        <w:bottom w:val="none" w:sz="0" w:space="0" w:color="auto"/>
        <w:right w:val="none" w:sz="0" w:space="0" w:color="auto"/>
      </w:divBdr>
      <w:divsChild>
        <w:div w:id="67386212">
          <w:marLeft w:val="0"/>
          <w:marRight w:val="0"/>
          <w:marTop w:val="0"/>
          <w:marBottom w:val="0"/>
          <w:divBdr>
            <w:top w:val="none" w:sz="0" w:space="0" w:color="auto"/>
            <w:left w:val="none" w:sz="0" w:space="0" w:color="auto"/>
            <w:bottom w:val="none" w:sz="0" w:space="0" w:color="auto"/>
            <w:right w:val="none" w:sz="0" w:space="0" w:color="auto"/>
          </w:divBdr>
          <w:divsChild>
            <w:div w:id="84837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413962">
      <w:bodyDiv w:val="1"/>
      <w:marLeft w:val="0"/>
      <w:marRight w:val="0"/>
      <w:marTop w:val="0"/>
      <w:marBottom w:val="0"/>
      <w:divBdr>
        <w:top w:val="none" w:sz="0" w:space="0" w:color="auto"/>
        <w:left w:val="none" w:sz="0" w:space="0" w:color="auto"/>
        <w:bottom w:val="none" w:sz="0" w:space="0" w:color="auto"/>
        <w:right w:val="none" w:sz="0" w:space="0" w:color="auto"/>
      </w:divBdr>
    </w:div>
    <w:div w:id="370955254">
      <w:bodyDiv w:val="1"/>
      <w:marLeft w:val="0"/>
      <w:marRight w:val="0"/>
      <w:marTop w:val="0"/>
      <w:marBottom w:val="0"/>
      <w:divBdr>
        <w:top w:val="none" w:sz="0" w:space="0" w:color="auto"/>
        <w:left w:val="none" w:sz="0" w:space="0" w:color="auto"/>
        <w:bottom w:val="none" w:sz="0" w:space="0" w:color="auto"/>
        <w:right w:val="none" w:sz="0" w:space="0" w:color="auto"/>
      </w:divBdr>
      <w:divsChild>
        <w:div w:id="809447121">
          <w:marLeft w:val="0"/>
          <w:marRight w:val="0"/>
          <w:marTop w:val="0"/>
          <w:marBottom w:val="0"/>
          <w:divBdr>
            <w:top w:val="none" w:sz="0" w:space="0" w:color="auto"/>
            <w:left w:val="none" w:sz="0" w:space="0" w:color="auto"/>
            <w:bottom w:val="none" w:sz="0" w:space="0" w:color="auto"/>
            <w:right w:val="none" w:sz="0" w:space="0" w:color="auto"/>
          </w:divBdr>
          <w:divsChild>
            <w:div w:id="1791364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27223">
      <w:bodyDiv w:val="1"/>
      <w:marLeft w:val="0"/>
      <w:marRight w:val="0"/>
      <w:marTop w:val="0"/>
      <w:marBottom w:val="0"/>
      <w:divBdr>
        <w:top w:val="none" w:sz="0" w:space="0" w:color="auto"/>
        <w:left w:val="none" w:sz="0" w:space="0" w:color="auto"/>
        <w:bottom w:val="none" w:sz="0" w:space="0" w:color="auto"/>
        <w:right w:val="none" w:sz="0" w:space="0" w:color="auto"/>
      </w:divBdr>
      <w:divsChild>
        <w:div w:id="1525367613">
          <w:marLeft w:val="0"/>
          <w:marRight w:val="0"/>
          <w:marTop w:val="0"/>
          <w:marBottom w:val="0"/>
          <w:divBdr>
            <w:top w:val="none" w:sz="0" w:space="0" w:color="auto"/>
            <w:left w:val="none" w:sz="0" w:space="0" w:color="auto"/>
            <w:bottom w:val="none" w:sz="0" w:space="0" w:color="auto"/>
            <w:right w:val="none" w:sz="0" w:space="0" w:color="auto"/>
          </w:divBdr>
          <w:divsChild>
            <w:div w:id="236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617941">
      <w:bodyDiv w:val="1"/>
      <w:marLeft w:val="0"/>
      <w:marRight w:val="0"/>
      <w:marTop w:val="0"/>
      <w:marBottom w:val="0"/>
      <w:divBdr>
        <w:top w:val="none" w:sz="0" w:space="0" w:color="auto"/>
        <w:left w:val="none" w:sz="0" w:space="0" w:color="auto"/>
        <w:bottom w:val="none" w:sz="0" w:space="0" w:color="auto"/>
        <w:right w:val="none" w:sz="0" w:space="0" w:color="auto"/>
      </w:divBdr>
      <w:divsChild>
        <w:div w:id="760226609">
          <w:marLeft w:val="0"/>
          <w:marRight w:val="0"/>
          <w:marTop w:val="0"/>
          <w:marBottom w:val="0"/>
          <w:divBdr>
            <w:top w:val="none" w:sz="0" w:space="0" w:color="auto"/>
            <w:left w:val="none" w:sz="0" w:space="0" w:color="auto"/>
            <w:bottom w:val="none" w:sz="0" w:space="0" w:color="auto"/>
            <w:right w:val="none" w:sz="0" w:space="0" w:color="auto"/>
          </w:divBdr>
          <w:divsChild>
            <w:div w:id="48994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316837">
      <w:bodyDiv w:val="1"/>
      <w:marLeft w:val="0"/>
      <w:marRight w:val="0"/>
      <w:marTop w:val="0"/>
      <w:marBottom w:val="0"/>
      <w:divBdr>
        <w:top w:val="none" w:sz="0" w:space="0" w:color="auto"/>
        <w:left w:val="none" w:sz="0" w:space="0" w:color="auto"/>
        <w:bottom w:val="none" w:sz="0" w:space="0" w:color="auto"/>
        <w:right w:val="none" w:sz="0" w:space="0" w:color="auto"/>
      </w:divBdr>
      <w:divsChild>
        <w:div w:id="351030842">
          <w:marLeft w:val="0"/>
          <w:marRight w:val="0"/>
          <w:marTop w:val="0"/>
          <w:marBottom w:val="0"/>
          <w:divBdr>
            <w:top w:val="none" w:sz="0" w:space="0" w:color="auto"/>
            <w:left w:val="none" w:sz="0" w:space="0" w:color="auto"/>
            <w:bottom w:val="none" w:sz="0" w:space="0" w:color="auto"/>
            <w:right w:val="none" w:sz="0" w:space="0" w:color="auto"/>
          </w:divBdr>
          <w:divsChild>
            <w:div w:id="176379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938775">
      <w:bodyDiv w:val="1"/>
      <w:marLeft w:val="0"/>
      <w:marRight w:val="0"/>
      <w:marTop w:val="0"/>
      <w:marBottom w:val="0"/>
      <w:divBdr>
        <w:top w:val="none" w:sz="0" w:space="0" w:color="auto"/>
        <w:left w:val="none" w:sz="0" w:space="0" w:color="auto"/>
        <w:bottom w:val="none" w:sz="0" w:space="0" w:color="auto"/>
        <w:right w:val="none" w:sz="0" w:space="0" w:color="auto"/>
      </w:divBdr>
    </w:div>
    <w:div w:id="578514878">
      <w:bodyDiv w:val="1"/>
      <w:marLeft w:val="0"/>
      <w:marRight w:val="0"/>
      <w:marTop w:val="0"/>
      <w:marBottom w:val="0"/>
      <w:divBdr>
        <w:top w:val="none" w:sz="0" w:space="0" w:color="auto"/>
        <w:left w:val="none" w:sz="0" w:space="0" w:color="auto"/>
        <w:bottom w:val="none" w:sz="0" w:space="0" w:color="auto"/>
        <w:right w:val="none" w:sz="0" w:space="0" w:color="auto"/>
      </w:divBdr>
      <w:divsChild>
        <w:div w:id="684482291">
          <w:marLeft w:val="0"/>
          <w:marRight w:val="0"/>
          <w:marTop w:val="0"/>
          <w:marBottom w:val="0"/>
          <w:divBdr>
            <w:top w:val="none" w:sz="0" w:space="0" w:color="auto"/>
            <w:left w:val="none" w:sz="0" w:space="0" w:color="auto"/>
            <w:bottom w:val="none" w:sz="0" w:space="0" w:color="auto"/>
            <w:right w:val="none" w:sz="0" w:space="0" w:color="auto"/>
          </w:divBdr>
          <w:divsChild>
            <w:div w:id="180908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64295">
      <w:bodyDiv w:val="1"/>
      <w:marLeft w:val="0"/>
      <w:marRight w:val="0"/>
      <w:marTop w:val="0"/>
      <w:marBottom w:val="0"/>
      <w:divBdr>
        <w:top w:val="none" w:sz="0" w:space="0" w:color="auto"/>
        <w:left w:val="none" w:sz="0" w:space="0" w:color="auto"/>
        <w:bottom w:val="none" w:sz="0" w:space="0" w:color="auto"/>
        <w:right w:val="none" w:sz="0" w:space="0" w:color="auto"/>
      </w:divBdr>
      <w:divsChild>
        <w:div w:id="414716483">
          <w:marLeft w:val="0"/>
          <w:marRight w:val="0"/>
          <w:marTop w:val="0"/>
          <w:marBottom w:val="0"/>
          <w:divBdr>
            <w:top w:val="none" w:sz="0" w:space="0" w:color="auto"/>
            <w:left w:val="none" w:sz="0" w:space="0" w:color="auto"/>
            <w:bottom w:val="none" w:sz="0" w:space="0" w:color="auto"/>
            <w:right w:val="none" w:sz="0" w:space="0" w:color="auto"/>
          </w:divBdr>
          <w:divsChild>
            <w:div w:id="80370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353174">
      <w:bodyDiv w:val="1"/>
      <w:marLeft w:val="0"/>
      <w:marRight w:val="0"/>
      <w:marTop w:val="0"/>
      <w:marBottom w:val="0"/>
      <w:divBdr>
        <w:top w:val="none" w:sz="0" w:space="0" w:color="auto"/>
        <w:left w:val="none" w:sz="0" w:space="0" w:color="auto"/>
        <w:bottom w:val="none" w:sz="0" w:space="0" w:color="auto"/>
        <w:right w:val="none" w:sz="0" w:space="0" w:color="auto"/>
      </w:divBdr>
    </w:div>
    <w:div w:id="888953841">
      <w:bodyDiv w:val="1"/>
      <w:marLeft w:val="0"/>
      <w:marRight w:val="0"/>
      <w:marTop w:val="0"/>
      <w:marBottom w:val="0"/>
      <w:divBdr>
        <w:top w:val="none" w:sz="0" w:space="0" w:color="auto"/>
        <w:left w:val="none" w:sz="0" w:space="0" w:color="auto"/>
        <w:bottom w:val="none" w:sz="0" w:space="0" w:color="auto"/>
        <w:right w:val="none" w:sz="0" w:space="0" w:color="auto"/>
      </w:divBdr>
    </w:div>
    <w:div w:id="958924011">
      <w:bodyDiv w:val="1"/>
      <w:marLeft w:val="0"/>
      <w:marRight w:val="0"/>
      <w:marTop w:val="0"/>
      <w:marBottom w:val="0"/>
      <w:divBdr>
        <w:top w:val="none" w:sz="0" w:space="0" w:color="auto"/>
        <w:left w:val="none" w:sz="0" w:space="0" w:color="auto"/>
        <w:bottom w:val="none" w:sz="0" w:space="0" w:color="auto"/>
        <w:right w:val="none" w:sz="0" w:space="0" w:color="auto"/>
      </w:divBdr>
      <w:divsChild>
        <w:div w:id="1273829799">
          <w:marLeft w:val="0"/>
          <w:marRight w:val="0"/>
          <w:marTop w:val="0"/>
          <w:marBottom w:val="0"/>
          <w:divBdr>
            <w:top w:val="none" w:sz="0" w:space="0" w:color="auto"/>
            <w:left w:val="none" w:sz="0" w:space="0" w:color="auto"/>
            <w:bottom w:val="none" w:sz="0" w:space="0" w:color="auto"/>
            <w:right w:val="none" w:sz="0" w:space="0" w:color="auto"/>
          </w:divBdr>
          <w:divsChild>
            <w:div w:id="206598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284643">
      <w:bodyDiv w:val="1"/>
      <w:marLeft w:val="0"/>
      <w:marRight w:val="0"/>
      <w:marTop w:val="0"/>
      <w:marBottom w:val="0"/>
      <w:divBdr>
        <w:top w:val="none" w:sz="0" w:space="0" w:color="auto"/>
        <w:left w:val="none" w:sz="0" w:space="0" w:color="auto"/>
        <w:bottom w:val="none" w:sz="0" w:space="0" w:color="auto"/>
        <w:right w:val="none" w:sz="0" w:space="0" w:color="auto"/>
      </w:divBdr>
    </w:div>
    <w:div w:id="1044712482">
      <w:bodyDiv w:val="1"/>
      <w:marLeft w:val="0"/>
      <w:marRight w:val="0"/>
      <w:marTop w:val="0"/>
      <w:marBottom w:val="0"/>
      <w:divBdr>
        <w:top w:val="none" w:sz="0" w:space="0" w:color="auto"/>
        <w:left w:val="none" w:sz="0" w:space="0" w:color="auto"/>
        <w:bottom w:val="none" w:sz="0" w:space="0" w:color="auto"/>
        <w:right w:val="none" w:sz="0" w:space="0" w:color="auto"/>
      </w:divBdr>
    </w:div>
    <w:div w:id="1062943195">
      <w:bodyDiv w:val="1"/>
      <w:marLeft w:val="0"/>
      <w:marRight w:val="0"/>
      <w:marTop w:val="0"/>
      <w:marBottom w:val="0"/>
      <w:divBdr>
        <w:top w:val="none" w:sz="0" w:space="0" w:color="auto"/>
        <w:left w:val="none" w:sz="0" w:space="0" w:color="auto"/>
        <w:bottom w:val="none" w:sz="0" w:space="0" w:color="auto"/>
        <w:right w:val="none" w:sz="0" w:space="0" w:color="auto"/>
      </w:divBdr>
    </w:div>
    <w:div w:id="1192374655">
      <w:bodyDiv w:val="1"/>
      <w:marLeft w:val="0"/>
      <w:marRight w:val="0"/>
      <w:marTop w:val="0"/>
      <w:marBottom w:val="0"/>
      <w:divBdr>
        <w:top w:val="none" w:sz="0" w:space="0" w:color="auto"/>
        <w:left w:val="none" w:sz="0" w:space="0" w:color="auto"/>
        <w:bottom w:val="none" w:sz="0" w:space="0" w:color="auto"/>
        <w:right w:val="none" w:sz="0" w:space="0" w:color="auto"/>
      </w:divBdr>
      <w:divsChild>
        <w:div w:id="1202788676">
          <w:marLeft w:val="0"/>
          <w:marRight w:val="0"/>
          <w:marTop w:val="0"/>
          <w:marBottom w:val="0"/>
          <w:divBdr>
            <w:top w:val="none" w:sz="0" w:space="0" w:color="auto"/>
            <w:left w:val="none" w:sz="0" w:space="0" w:color="auto"/>
            <w:bottom w:val="none" w:sz="0" w:space="0" w:color="auto"/>
            <w:right w:val="none" w:sz="0" w:space="0" w:color="auto"/>
          </w:divBdr>
          <w:divsChild>
            <w:div w:id="81148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583418">
      <w:bodyDiv w:val="1"/>
      <w:marLeft w:val="0"/>
      <w:marRight w:val="0"/>
      <w:marTop w:val="0"/>
      <w:marBottom w:val="0"/>
      <w:divBdr>
        <w:top w:val="none" w:sz="0" w:space="0" w:color="auto"/>
        <w:left w:val="none" w:sz="0" w:space="0" w:color="auto"/>
        <w:bottom w:val="none" w:sz="0" w:space="0" w:color="auto"/>
        <w:right w:val="none" w:sz="0" w:space="0" w:color="auto"/>
      </w:divBdr>
    </w:div>
    <w:div w:id="1220363313">
      <w:bodyDiv w:val="1"/>
      <w:marLeft w:val="0"/>
      <w:marRight w:val="0"/>
      <w:marTop w:val="0"/>
      <w:marBottom w:val="0"/>
      <w:divBdr>
        <w:top w:val="none" w:sz="0" w:space="0" w:color="auto"/>
        <w:left w:val="none" w:sz="0" w:space="0" w:color="auto"/>
        <w:bottom w:val="none" w:sz="0" w:space="0" w:color="auto"/>
        <w:right w:val="none" w:sz="0" w:space="0" w:color="auto"/>
      </w:divBdr>
    </w:div>
    <w:div w:id="1253048772">
      <w:bodyDiv w:val="1"/>
      <w:marLeft w:val="0"/>
      <w:marRight w:val="0"/>
      <w:marTop w:val="0"/>
      <w:marBottom w:val="0"/>
      <w:divBdr>
        <w:top w:val="none" w:sz="0" w:space="0" w:color="auto"/>
        <w:left w:val="none" w:sz="0" w:space="0" w:color="auto"/>
        <w:bottom w:val="none" w:sz="0" w:space="0" w:color="auto"/>
        <w:right w:val="none" w:sz="0" w:space="0" w:color="auto"/>
      </w:divBdr>
    </w:div>
    <w:div w:id="1351876768">
      <w:bodyDiv w:val="1"/>
      <w:marLeft w:val="0"/>
      <w:marRight w:val="0"/>
      <w:marTop w:val="0"/>
      <w:marBottom w:val="0"/>
      <w:divBdr>
        <w:top w:val="none" w:sz="0" w:space="0" w:color="auto"/>
        <w:left w:val="none" w:sz="0" w:space="0" w:color="auto"/>
        <w:bottom w:val="none" w:sz="0" w:space="0" w:color="auto"/>
        <w:right w:val="none" w:sz="0" w:space="0" w:color="auto"/>
      </w:divBdr>
      <w:divsChild>
        <w:div w:id="880939955">
          <w:marLeft w:val="0"/>
          <w:marRight w:val="0"/>
          <w:marTop w:val="0"/>
          <w:marBottom w:val="0"/>
          <w:divBdr>
            <w:top w:val="none" w:sz="0" w:space="0" w:color="auto"/>
            <w:left w:val="none" w:sz="0" w:space="0" w:color="auto"/>
            <w:bottom w:val="none" w:sz="0" w:space="0" w:color="auto"/>
            <w:right w:val="none" w:sz="0" w:space="0" w:color="auto"/>
          </w:divBdr>
          <w:divsChild>
            <w:div w:id="53485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904561">
      <w:bodyDiv w:val="1"/>
      <w:marLeft w:val="0"/>
      <w:marRight w:val="0"/>
      <w:marTop w:val="0"/>
      <w:marBottom w:val="0"/>
      <w:divBdr>
        <w:top w:val="none" w:sz="0" w:space="0" w:color="auto"/>
        <w:left w:val="none" w:sz="0" w:space="0" w:color="auto"/>
        <w:bottom w:val="none" w:sz="0" w:space="0" w:color="auto"/>
        <w:right w:val="none" w:sz="0" w:space="0" w:color="auto"/>
      </w:divBdr>
      <w:divsChild>
        <w:div w:id="448470190">
          <w:marLeft w:val="0"/>
          <w:marRight w:val="0"/>
          <w:marTop w:val="0"/>
          <w:marBottom w:val="0"/>
          <w:divBdr>
            <w:top w:val="none" w:sz="0" w:space="0" w:color="auto"/>
            <w:left w:val="none" w:sz="0" w:space="0" w:color="auto"/>
            <w:bottom w:val="none" w:sz="0" w:space="0" w:color="auto"/>
            <w:right w:val="none" w:sz="0" w:space="0" w:color="auto"/>
          </w:divBdr>
          <w:divsChild>
            <w:div w:id="37886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959924">
      <w:bodyDiv w:val="1"/>
      <w:marLeft w:val="0"/>
      <w:marRight w:val="0"/>
      <w:marTop w:val="0"/>
      <w:marBottom w:val="0"/>
      <w:divBdr>
        <w:top w:val="none" w:sz="0" w:space="0" w:color="auto"/>
        <w:left w:val="none" w:sz="0" w:space="0" w:color="auto"/>
        <w:bottom w:val="none" w:sz="0" w:space="0" w:color="auto"/>
        <w:right w:val="none" w:sz="0" w:space="0" w:color="auto"/>
      </w:divBdr>
      <w:divsChild>
        <w:div w:id="1981112062">
          <w:marLeft w:val="0"/>
          <w:marRight w:val="0"/>
          <w:marTop w:val="0"/>
          <w:marBottom w:val="0"/>
          <w:divBdr>
            <w:top w:val="none" w:sz="0" w:space="0" w:color="auto"/>
            <w:left w:val="none" w:sz="0" w:space="0" w:color="auto"/>
            <w:bottom w:val="none" w:sz="0" w:space="0" w:color="auto"/>
            <w:right w:val="none" w:sz="0" w:space="0" w:color="auto"/>
          </w:divBdr>
          <w:divsChild>
            <w:div w:id="27926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434325">
      <w:bodyDiv w:val="1"/>
      <w:marLeft w:val="0"/>
      <w:marRight w:val="0"/>
      <w:marTop w:val="0"/>
      <w:marBottom w:val="0"/>
      <w:divBdr>
        <w:top w:val="none" w:sz="0" w:space="0" w:color="auto"/>
        <w:left w:val="none" w:sz="0" w:space="0" w:color="auto"/>
        <w:bottom w:val="none" w:sz="0" w:space="0" w:color="auto"/>
        <w:right w:val="none" w:sz="0" w:space="0" w:color="auto"/>
      </w:divBdr>
      <w:divsChild>
        <w:div w:id="575172534">
          <w:marLeft w:val="0"/>
          <w:marRight w:val="0"/>
          <w:marTop w:val="0"/>
          <w:marBottom w:val="0"/>
          <w:divBdr>
            <w:top w:val="none" w:sz="0" w:space="0" w:color="auto"/>
            <w:left w:val="none" w:sz="0" w:space="0" w:color="auto"/>
            <w:bottom w:val="none" w:sz="0" w:space="0" w:color="auto"/>
            <w:right w:val="none" w:sz="0" w:space="0" w:color="auto"/>
          </w:divBdr>
          <w:divsChild>
            <w:div w:id="172571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73460">
      <w:bodyDiv w:val="1"/>
      <w:marLeft w:val="0"/>
      <w:marRight w:val="0"/>
      <w:marTop w:val="0"/>
      <w:marBottom w:val="0"/>
      <w:divBdr>
        <w:top w:val="none" w:sz="0" w:space="0" w:color="auto"/>
        <w:left w:val="none" w:sz="0" w:space="0" w:color="auto"/>
        <w:bottom w:val="none" w:sz="0" w:space="0" w:color="auto"/>
        <w:right w:val="none" w:sz="0" w:space="0" w:color="auto"/>
      </w:divBdr>
    </w:div>
    <w:div w:id="1519077427">
      <w:bodyDiv w:val="1"/>
      <w:marLeft w:val="0"/>
      <w:marRight w:val="0"/>
      <w:marTop w:val="0"/>
      <w:marBottom w:val="0"/>
      <w:divBdr>
        <w:top w:val="none" w:sz="0" w:space="0" w:color="auto"/>
        <w:left w:val="none" w:sz="0" w:space="0" w:color="auto"/>
        <w:bottom w:val="none" w:sz="0" w:space="0" w:color="auto"/>
        <w:right w:val="none" w:sz="0" w:space="0" w:color="auto"/>
      </w:divBdr>
    </w:div>
    <w:div w:id="1546985766">
      <w:bodyDiv w:val="1"/>
      <w:marLeft w:val="0"/>
      <w:marRight w:val="0"/>
      <w:marTop w:val="0"/>
      <w:marBottom w:val="0"/>
      <w:divBdr>
        <w:top w:val="none" w:sz="0" w:space="0" w:color="auto"/>
        <w:left w:val="none" w:sz="0" w:space="0" w:color="auto"/>
        <w:bottom w:val="none" w:sz="0" w:space="0" w:color="auto"/>
        <w:right w:val="none" w:sz="0" w:space="0" w:color="auto"/>
      </w:divBdr>
      <w:divsChild>
        <w:div w:id="2064330764">
          <w:marLeft w:val="0"/>
          <w:marRight w:val="0"/>
          <w:marTop w:val="0"/>
          <w:marBottom w:val="0"/>
          <w:divBdr>
            <w:top w:val="none" w:sz="0" w:space="0" w:color="auto"/>
            <w:left w:val="none" w:sz="0" w:space="0" w:color="auto"/>
            <w:bottom w:val="none" w:sz="0" w:space="0" w:color="auto"/>
            <w:right w:val="none" w:sz="0" w:space="0" w:color="auto"/>
          </w:divBdr>
          <w:divsChild>
            <w:div w:id="154672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043743">
      <w:bodyDiv w:val="1"/>
      <w:marLeft w:val="0"/>
      <w:marRight w:val="0"/>
      <w:marTop w:val="0"/>
      <w:marBottom w:val="0"/>
      <w:divBdr>
        <w:top w:val="none" w:sz="0" w:space="0" w:color="auto"/>
        <w:left w:val="none" w:sz="0" w:space="0" w:color="auto"/>
        <w:bottom w:val="none" w:sz="0" w:space="0" w:color="auto"/>
        <w:right w:val="none" w:sz="0" w:space="0" w:color="auto"/>
      </w:divBdr>
      <w:divsChild>
        <w:div w:id="179927771">
          <w:marLeft w:val="0"/>
          <w:marRight w:val="0"/>
          <w:marTop w:val="0"/>
          <w:marBottom w:val="0"/>
          <w:divBdr>
            <w:top w:val="none" w:sz="0" w:space="0" w:color="auto"/>
            <w:left w:val="none" w:sz="0" w:space="0" w:color="auto"/>
            <w:bottom w:val="none" w:sz="0" w:space="0" w:color="auto"/>
            <w:right w:val="none" w:sz="0" w:space="0" w:color="auto"/>
          </w:divBdr>
          <w:divsChild>
            <w:div w:id="209979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77805">
      <w:bodyDiv w:val="1"/>
      <w:marLeft w:val="0"/>
      <w:marRight w:val="0"/>
      <w:marTop w:val="0"/>
      <w:marBottom w:val="0"/>
      <w:divBdr>
        <w:top w:val="none" w:sz="0" w:space="0" w:color="auto"/>
        <w:left w:val="none" w:sz="0" w:space="0" w:color="auto"/>
        <w:bottom w:val="none" w:sz="0" w:space="0" w:color="auto"/>
        <w:right w:val="none" w:sz="0" w:space="0" w:color="auto"/>
      </w:divBdr>
    </w:div>
    <w:div w:id="1985038863">
      <w:bodyDiv w:val="1"/>
      <w:marLeft w:val="0"/>
      <w:marRight w:val="0"/>
      <w:marTop w:val="0"/>
      <w:marBottom w:val="0"/>
      <w:divBdr>
        <w:top w:val="none" w:sz="0" w:space="0" w:color="auto"/>
        <w:left w:val="none" w:sz="0" w:space="0" w:color="auto"/>
        <w:bottom w:val="none" w:sz="0" w:space="0" w:color="auto"/>
        <w:right w:val="none" w:sz="0" w:space="0" w:color="auto"/>
      </w:divBdr>
      <w:divsChild>
        <w:div w:id="1688557554">
          <w:marLeft w:val="0"/>
          <w:marRight w:val="0"/>
          <w:marTop w:val="0"/>
          <w:marBottom w:val="0"/>
          <w:divBdr>
            <w:top w:val="none" w:sz="0" w:space="0" w:color="auto"/>
            <w:left w:val="none" w:sz="0" w:space="0" w:color="auto"/>
            <w:bottom w:val="none" w:sz="0" w:space="0" w:color="auto"/>
            <w:right w:val="none" w:sz="0" w:space="0" w:color="auto"/>
          </w:divBdr>
          <w:divsChild>
            <w:div w:id="147791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901743">
      <w:bodyDiv w:val="1"/>
      <w:marLeft w:val="0"/>
      <w:marRight w:val="0"/>
      <w:marTop w:val="0"/>
      <w:marBottom w:val="0"/>
      <w:divBdr>
        <w:top w:val="none" w:sz="0" w:space="0" w:color="auto"/>
        <w:left w:val="none" w:sz="0" w:space="0" w:color="auto"/>
        <w:bottom w:val="none" w:sz="0" w:space="0" w:color="auto"/>
        <w:right w:val="none" w:sz="0" w:space="0" w:color="auto"/>
      </w:divBdr>
    </w:div>
    <w:div w:id="2123722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e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Magang\ProjectMagang\BUKU\%5bTEMPLATE%5d%20BUKU%20TA%20-%20TESI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Ano11</b:Tag>
    <b:SourceType>InternetSite</b:SourceType>
    <b:Guid>{42AA817F-2E44-459C-AAB6-EE39ECED4F76}</b:Guid>
    <b:Author>
      <b:Author>
        <b:NameList>
          <b:Person>
            <b:Last>Anonymous</b:Last>
          </b:Person>
        </b:NameList>
      </b:Author>
    </b:Author>
    <b:Title>The C++ Resource Network</b:Title>
    <b:Year>2011</b:Year>
    <b:YearAccessed>2012</b:YearAccessed>
    <b:MonthAccessed>November</b:MonthAccessed>
    <b:DayAccessed>21</b:DayAccessed>
    <b:URL>http://www.cplusplus.com</b:URL>
    <b:RefOrder>2</b:RefOrder>
  </b:Source>
  <b:Source>
    <b:Tag>Bus10</b:Tag>
    <b:SourceType>Book</b:SourceType>
    <b:Guid>{2688A6F5-DCF6-40BE-854D-B98B93B3751A}</b:Guid>
    <b:Title>Mastering Unreal Technology Volume 1: Introduction to Level Design with Unreal Engine 3</b:Title>
    <b:Year>2010</b:Year>
    <b:City>Indiana</b:City>
    <b:Publisher>Sams Publishing</b:Publisher>
    <b:Edition>1</b:Edition>
    <b:Author>
      <b:Author>
        <b:NameList>
          <b:Person>
            <b:Last>Busby</b:Last>
            <b:First>Jason</b:First>
          </b:Person>
          <b:Person>
            <b:Last>Parrish</b:Last>
            <b:First>Zak</b:First>
          </b:Person>
          <b:Person>
            <b:Last>Wilson</b:Last>
            <b:First>Jeff</b:First>
          </b:Person>
        </b:NameList>
      </b:Author>
    </b:Author>
    <b:RefOrder>1</b:RefOrder>
  </b:Source>
</b:Sources>
</file>

<file path=customXml/itemProps1.xml><?xml version="1.0" encoding="utf-8"?>
<ds:datastoreItem xmlns:ds="http://schemas.openxmlformats.org/officeDocument/2006/customXml" ds:itemID="{70A5DFB1-AD8B-4BC0-982F-5FAD430E0A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BUKU TA - TESIS</Template>
  <TotalTime>1514</TotalTime>
  <Pages>1</Pages>
  <Words>8291</Words>
  <Characters>47265</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dc:creator>
  <cp:keywords/>
  <cp:lastModifiedBy>Felis</cp:lastModifiedBy>
  <cp:revision>1156</cp:revision>
  <dcterms:created xsi:type="dcterms:W3CDTF">2022-12-30T02:59:00Z</dcterms:created>
  <dcterms:modified xsi:type="dcterms:W3CDTF">2023-01-11T00:42:00Z</dcterms:modified>
</cp:coreProperties>
</file>