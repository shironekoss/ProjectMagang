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00B0" w14:textId="77777777" w:rsidR="00904514" w:rsidRPr="00703A8F" w:rsidRDefault="00904514" w:rsidP="00904514">
      <w:pPr>
        <w:pStyle w:val="STTSJudulBab"/>
      </w:pPr>
      <w:bookmarkStart w:id="0" w:name="_Hlk124202665"/>
      <w:r w:rsidRPr="00703A8F">
        <w:t>BAB I</w:t>
      </w:r>
      <w:r>
        <w:t>V</w:t>
      </w:r>
    </w:p>
    <w:p w14:paraId="562A09BF" w14:textId="77777777" w:rsidR="00904514" w:rsidRDefault="00904514" w:rsidP="00904514">
      <w:pPr>
        <w:pStyle w:val="STTSJudulBab"/>
      </w:pPr>
      <w:r>
        <w:t>DESAIN</w:t>
      </w:r>
      <w:r w:rsidRPr="00703A8F">
        <w:t xml:space="preserve"> SISTEM</w:t>
      </w:r>
    </w:p>
    <w:p w14:paraId="25C4CBDD" w14:textId="77777777" w:rsidR="00904514" w:rsidRDefault="00904514" w:rsidP="00904514">
      <w:pPr>
        <w:rPr>
          <w:rFonts w:cs="Times New Roman"/>
          <w:b/>
          <w:bCs/>
          <w:sz w:val="32"/>
          <w:szCs w:val="32"/>
        </w:rPr>
      </w:pPr>
    </w:p>
    <w:p w14:paraId="09CDB135" w14:textId="77777777" w:rsidR="00904514" w:rsidRDefault="00904514" w:rsidP="00904514">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33140284" w14:textId="77777777" w:rsidR="00904514" w:rsidRDefault="00904514" w:rsidP="00904514">
      <w:pPr>
        <w:rPr>
          <w:rFonts w:cs="Times New Roman"/>
          <w:szCs w:val="24"/>
        </w:rPr>
      </w:pPr>
    </w:p>
    <w:p w14:paraId="21B147A3" w14:textId="51841E3A" w:rsidR="00904514" w:rsidRPr="00AC6A9A" w:rsidRDefault="00904514">
      <w:pPr>
        <w:pStyle w:val="STTSJudulSubBab"/>
        <w:numPr>
          <w:ilvl w:val="1"/>
          <w:numId w:val="14"/>
        </w:numPr>
        <w:rPr>
          <w:sz w:val="24"/>
          <w:szCs w:val="24"/>
        </w:rPr>
      </w:pPr>
      <w:r>
        <w:tab/>
      </w:r>
      <w:r>
        <w:t>Desain Arsitektur</w:t>
      </w:r>
    </w:p>
    <w:p w14:paraId="29160F35" w14:textId="77777777" w:rsidR="00904514" w:rsidRDefault="00904514" w:rsidP="00904514">
      <w:r>
        <w:t xml:space="preserve">Arsitektur sistem pada aplikasi website PT. Adiputro Wirasejati ini akan terbagi menjadi tiga. Ketiga arsitektur sistem tersebut terbagi menjadi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4E5239AC" w14:textId="77777777" w:rsidR="00904514" w:rsidRDefault="00904514" w:rsidP="00904514">
      <w:pPr>
        <w:rPr>
          <w:rFonts w:cs="Times New Roman"/>
          <w:szCs w:val="24"/>
        </w:rPr>
      </w:pPr>
    </w:p>
    <w:p w14:paraId="437B5805" w14:textId="72A68B69" w:rsidR="00904514" w:rsidRPr="00293117" w:rsidRDefault="00904514">
      <w:pPr>
        <w:pStyle w:val="STTSJudulSubBab"/>
        <w:numPr>
          <w:ilvl w:val="2"/>
          <w:numId w:val="14"/>
        </w:numPr>
        <w:rPr>
          <w:sz w:val="24"/>
          <w:szCs w:val="24"/>
        </w:rPr>
      </w:pPr>
      <w:r>
        <w:t>Arsitektur Sistem Super Admin</w:t>
      </w:r>
    </w:p>
    <w:p w14:paraId="1744B95F" w14:textId="402B4313" w:rsidR="00904514" w:rsidRPr="00DA6FAA" w:rsidRDefault="00904514" w:rsidP="00DA6FAA">
      <w:r w:rsidRPr="00603F99">
        <w:t>Pada sub-bab ini akan dijelaskan mengenai arsitektur sistem dari role Super Admin.</w:t>
      </w:r>
      <w:r w:rsidR="00DA6FAA">
        <w:t xml:space="preserve"> </w:t>
      </w:r>
      <w:r w:rsidRPr="00603F99">
        <w:t xml:space="preserve">Super Admin merupakan role dengan kepabilitas tertinggi karena Super Admin memiliki semua fitur yang ada pada aplikasi website ini. Super Admin dapat menambahkan user baru apabila ada karyawan baru.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4288231D" w14:textId="77777777" w:rsidR="00904514" w:rsidRDefault="00904514" w:rsidP="00DA6FAA">
      <w:pPr>
        <w:rPr>
          <w:rFonts w:cs="Times New Roman"/>
          <w:szCs w:val="24"/>
        </w:rPr>
      </w:pPr>
      <w:r>
        <w:rPr>
          <w:rFonts w:cs="Times New Roman"/>
          <w:szCs w:val="24"/>
        </w:rPr>
        <w:lastRenderedPageBreak/>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7BB7F2D0" w14:textId="77777777" w:rsidR="00904514" w:rsidRPr="00437999" w:rsidRDefault="00904514" w:rsidP="00DA6FAA"/>
    <w:p w14:paraId="5AEB0940" w14:textId="6CD07B11" w:rsidR="00904514" w:rsidRPr="00DA6FAA" w:rsidRDefault="00904514">
      <w:pPr>
        <w:pStyle w:val="STTSJudulSubBab"/>
        <w:numPr>
          <w:ilvl w:val="2"/>
          <w:numId w:val="14"/>
        </w:numPr>
        <w:rPr>
          <w:sz w:val="24"/>
          <w:szCs w:val="24"/>
        </w:rPr>
      </w:pPr>
      <w:r w:rsidRPr="00DA6FAA">
        <w:t>Arsitektur Sistem Admin</w:t>
      </w:r>
    </w:p>
    <w:p w14:paraId="17967118" w14:textId="6FD879A6" w:rsidR="00904514" w:rsidRPr="00DA6FAA" w:rsidRDefault="00904514" w:rsidP="00DA6FAA">
      <w:r>
        <w:t>Pada sub-bab ini akan dijelaskan mengenai arsitektur sistem dari role Admin. Admin memiliki beberapa fitur penting. Admin dapat menambahkan data Master baru yang berisikan tipe mobil, model mobil, tinggi mobil, pada departemen mana mobil akan diproses, pada stall berapa mobil akan diproses, dan jumlah stock. Admin juga dapat menambahkan parameter tambahan bila terdapat komponen yang tidak ada sebelumnya.</w:t>
      </w:r>
    </w:p>
    <w:p w14:paraId="017D6616" w14:textId="77777777" w:rsidR="00904514" w:rsidRDefault="00904514" w:rsidP="00DA6FAA">
      <w:pPr>
        <w:rPr>
          <w:rFonts w:cs="Times New Roman"/>
          <w:szCs w:val="24"/>
        </w:rPr>
      </w:pPr>
      <w:r>
        <w:rPr>
          <w:rFonts w:cs="Times New Roman"/>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42C20E98" w14:textId="77777777" w:rsidR="00904514" w:rsidRPr="009C3D74" w:rsidRDefault="00904514" w:rsidP="00904514">
      <w:pPr>
        <w:rPr>
          <w:rFonts w:cs="Times New Roman"/>
          <w:szCs w:val="24"/>
        </w:rPr>
      </w:pPr>
    </w:p>
    <w:p w14:paraId="2AAE7D79" w14:textId="289022F9" w:rsidR="00904514" w:rsidRPr="00DA6FAA" w:rsidRDefault="00904514">
      <w:pPr>
        <w:pStyle w:val="STTSJudulSubBab"/>
        <w:numPr>
          <w:ilvl w:val="2"/>
          <w:numId w:val="14"/>
        </w:numPr>
        <w:rPr>
          <w:szCs w:val="24"/>
        </w:rPr>
      </w:pPr>
      <w:r>
        <w:t>Arsitektur Sistem Staff</w:t>
      </w:r>
    </w:p>
    <w:p w14:paraId="031067B9" w14:textId="4021D6FC" w:rsidR="00904514" w:rsidRPr="000742F4" w:rsidRDefault="00904514" w:rsidP="00DA6FAA">
      <w:r>
        <w:t xml:space="preserve">Pada sub-bab ini akan dijelaskan mengenai arsitektur sistem dari role Staff. Staff merupakan role dengan fitur paling sedikit. Role Staff memiliki fitur paling sedikit karena role ini digunakan oleh karyawan yang menggunakan komputer di lapangan. Fitur pertama dari Staff merupakan menarik data SPK yang nanti nya data – data tersebut akan berisi Nomor SPK, Nama Stall, Stall, Departemen, Status, </w:t>
      </w:r>
      <w:r>
        <w:lastRenderedPageBreak/>
        <w:t xml:space="preserve">dan Waktu Update terakhir. Staff juga dapat melakukan order dengan memasukkan nomor SPK, departemen, nama stall, dan stall. Super Admin juga dapat melihat seluruh history dari order yang dilakukan. </w:t>
      </w:r>
    </w:p>
    <w:p w14:paraId="2767D2BD" w14:textId="77777777" w:rsidR="00904514" w:rsidRPr="00AC6A9A" w:rsidRDefault="00904514" w:rsidP="00DA6FAA"/>
    <w:p w14:paraId="550C6EC8" w14:textId="227C8AE8" w:rsidR="00904514" w:rsidRPr="005B095F" w:rsidRDefault="00904514">
      <w:pPr>
        <w:pStyle w:val="STTSJudulSubBab"/>
        <w:numPr>
          <w:ilvl w:val="1"/>
          <w:numId w:val="14"/>
        </w:numPr>
        <w:ind w:left="720" w:hanging="720"/>
        <w:rPr>
          <w:sz w:val="24"/>
          <w:szCs w:val="24"/>
        </w:rPr>
      </w:pPr>
      <w:r>
        <w:t>Desain Database</w:t>
      </w:r>
    </w:p>
    <w:p w14:paraId="5902E27F" w14:textId="77777777" w:rsidR="00904514" w:rsidRDefault="00904514" w:rsidP="00904514">
      <w:pPr>
        <w:ind w:firstLine="709"/>
        <w:rPr>
          <w:rFonts w:cs="Times New Roman"/>
          <w:szCs w:val="24"/>
        </w:rPr>
      </w:pPr>
      <w:r w:rsidRPr="00DA6FAA">
        <w:rPr>
          <w:rFonts w:cs="Times New Roman"/>
          <w:szCs w:val="24"/>
          <w:highlight w:val="yellow"/>
        </w:rPr>
        <w:t>Pada sub-bab ini akan dijelaskan mengenai rancangan database dari aplikasi website PT. Adiputro Wirasejati. Pada sub-bab ini kan disertakan gambar CDM dan PDM dari database yang akan dibuat. Perancangan/Desain Database adalah proses untuk menentukan isi dan pengaturan data yang dibutuhkan untuk mendukung berbagai rancangan sistem. Tujuan Perancangan Database adalah untuk memenuhi inormasi yang berisikan kebutuhan – kebutuhan user secara khusus dan aplikasi – aplikasinya dan juga memudahkan pengertian struktur informasi.</w:t>
      </w:r>
      <w:r>
        <w:rPr>
          <w:rFonts w:cs="Times New Roman"/>
          <w:szCs w:val="24"/>
        </w:rPr>
        <w:t xml:space="preserve"> </w:t>
      </w:r>
    </w:p>
    <w:p w14:paraId="5EB7F4EE" w14:textId="77777777" w:rsidR="00904514" w:rsidRDefault="00904514" w:rsidP="00904514">
      <w:pPr>
        <w:rPr>
          <w:rFonts w:cs="Times New Roman"/>
          <w:szCs w:val="24"/>
        </w:rPr>
      </w:pPr>
    </w:p>
    <w:p w14:paraId="523C43A6" w14:textId="7AF641F0" w:rsidR="00904514" w:rsidRPr="00DA6FAA" w:rsidRDefault="00904514">
      <w:pPr>
        <w:pStyle w:val="STTSJudulBab"/>
        <w:numPr>
          <w:ilvl w:val="1"/>
          <w:numId w:val="14"/>
        </w:numPr>
        <w:ind w:left="720" w:hanging="720"/>
        <w:jc w:val="both"/>
        <w:rPr>
          <w:sz w:val="24"/>
          <w:szCs w:val="24"/>
        </w:rPr>
      </w:pPr>
      <w:r w:rsidRPr="00DA6FAA">
        <w:t>Struktur Tabel</w:t>
      </w:r>
    </w:p>
    <w:p w14:paraId="6CFC1470" w14:textId="77777777" w:rsidR="00904514" w:rsidRDefault="00904514" w:rsidP="00DA6FAA">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1DA9046D" w14:textId="5447B5FF" w:rsidR="00904514" w:rsidRDefault="00904514" w:rsidP="00DA6FAA">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w:t>
      </w:r>
      <w:r>
        <w:lastRenderedPageBreak/>
        <w:t xml:space="preserve">itu, developer juga bisa melakukan scale out database untuk meningkatkan kapasitas data tanpa mengganggu performa server. </w:t>
      </w:r>
    </w:p>
    <w:p w14:paraId="5E1DE482" w14:textId="77777777" w:rsidR="00DA6FAA" w:rsidRPr="00EC572A" w:rsidRDefault="00DA6FAA" w:rsidP="00DA6FAA"/>
    <w:p w14:paraId="781B8743" w14:textId="77777777" w:rsidR="00904514" w:rsidRDefault="00904514" w:rsidP="00DA6FAA">
      <w:pPr>
        <w:pStyle w:val="Gambar"/>
        <w:rPr>
          <w:rFonts w:cs="Times New Roman"/>
          <w:szCs w:val="24"/>
        </w:rPr>
      </w:pPr>
      <w:r>
        <w:drawing>
          <wp:inline distT="0" distB="0" distL="0" distR="0" wp14:anchorId="544B0C06" wp14:editId="5E19314C">
            <wp:extent cx="3088256" cy="1874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2394" cy="1894996"/>
                    </a:xfrm>
                    <a:prstGeom prst="rect">
                      <a:avLst/>
                    </a:prstGeom>
                  </pic:spPr>
                </pic:pic>
              </a:graphicData>
            </a:graphic>
          </wp:inline>
        </w:drawing>
      </w:r>
    </w:p>
    <w:p w14:paraId="532101FC" w14:textId="5A3EFCEA" w:rsidR="00904514" w:rsidRDefault="00904514" w:rsidP="00EE2393">
      <w:pPr>
        <w:pStyle w:val="GambarDesc"/>
      </w:pPr>
      <w:r w:rsidRPr="00F31897">
        <w:t>Gambar 4.4</w:t>
      </w:r>
      <w:r w:rsidR="00DA6FAA">
        <w:br/>
      </w:r>
      <w:r w:rsidRPr="00F31897">
        <w:t>Tampilan MongoDB</w:t>
      </w:r>
    </w:p>
    <w:p w14:paraId="3D797F3D" w14:textId="77777777" w:rsidR="00DA6FAA" w:rsidRPr="00F31897" w:rsidRDefault="00DA6FAA" w:rsidP="00DA6FAA"/>
    <w:p w14:paraId="34560913" w14:textId="77777777" w:rsidR="00904514" w:rsidRDefault="00904514" w:rsidP="00DA6FAA">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63A6E049" w14:textId="77777777" w:rsidR="00904514" w:rsidRPr="00FD7BE1" w:rsidRDefault="00904514" w:rsidP="00904514">
      <w:pPr>
        <w:pStyle w:val="ListParagraph"/>
        <w:ind w:left="0" w:firstLine="709"/>
      </w:pPr>
    </w:p>
    <w:p w14:paraId="13F74E2D" w14:textId="77777777" w:rsidR="00904514" w:rsidRPr="00EE2393" w:rsidRDefault="00904514" w:rsidP="00EE2393">
      <w:pPr>
        <w:pStyle w:val="captionTable"/>
      </w:pPr>
      <w:r w:rsidRPr="00EE2393">
        <w:t>Tabel 4.1</w:t>
      </w:r>
    </w:p>
    <w:p w14:paraId="4B4872D8" w14:textId="5C21AF0D" w:rsidR="00904514" w:rsidRPr="00EE2393" w:rsidRDefault="00904514" w:rsidP="00EE2393">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DA6FAA" w14:paraId="63AB1BA5" w14:textId="77777777" w:rsidTr="00EE2393">
        <w:trPr>
          <w:trHeight w:val="227"/>
          <w:jc w:val="center"/>
        </w:trPr>
        <w:tc>
          <w:tcPr>
            <w:tcW w:w="373" w:type="pct"/>
            <w:vAlign w:val="center"/>
          </w:tcPr>
          <w:p w14:paraId="356AB052" w14:textId="77777777" w:rsidR="00904514" w:rsidRPr="00243776" w:rsidRDefault="00904514" w:rsidP="00EE2393">
            <w:pPr>
              <w:pStyle w:val="ListParagraph"/>
              <w:ind w:left="0" w:right="-104" w:firstLine="0"/>
              <w:jc w:val="center"/>
              <w:rPr>
                <w:rFonts w:cs="Times New Roman"/>
                <w:b/>
                <w:bCs/>
                <w:szCs w:val="24"/>
              </w:rPr>
            </w:pPr>
            <w:r w:rsidRPr="00243776">
              <w:rPr>
                <w:rFonts w:cs="Times New Roman"/>
                <w:b/>
                <w:bCs/>
                <w:szCs w:val="24"/>
              </w:rPr>
              <w:t>No</w:t>
            </w:r>
          </w:p>
        </w:tc>
        <w:tc>
          <w:tcPr>
            <w:tcW w:w="1348" w:type="pct"/>
            <w:vAlign w:val="center"/>
          </w:tcPr>
          <w:p w14:paraId="58FB0A30"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48" w:type="pct"/>
            <w:vAlign w:val="center"/>
          </w:tcPr>
          <w:p w14:paraId="31C2A97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81" w:type="pct"/>
            <w:vAlign w:val="center"/>
          </w:tcPr>
          <w:p w14:paraId="13EBB510" w14:textId="77777777" w:rsidR="00904514" w:rsidRPr="00243776" w:rsidRDefault="00904514" w:rsidP="00EE2393">
            <w:pPr>
              <w:pStyle w:val="ListParagraph"/>
              <w:ind w:left="0" w:firstLine="35"/>
              <w:jc w:val="center"/>
              <w:rPr>
                <w:rFonts w:cs="Times New Roman"/>
                <w:b/>
                <w:bCs/>
                <w:szCs w:val="24"/>
              </w:rPr>
            </w:pPr>
            <w:r w:rsidRPr="00243776">
              <w:rPr>
                <w:rFonts w:cs="Times New Roman"/>
                <w:b/>
                <w:bCs/>
                <w:szCs w:val="24"/>
              </w:rPr>
              <w:t>Constraint</w:t>
            </w:r>
          </w:p>
        </w:tc>
        <w:tc>
          <w:tcPr>
            <w:tcW w:w="950" w:type="pct"/>
            <w:vAlign w:val="center"/>
          </w:tcPr>
          <w:p w14:paraId="548DEC32"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DA6FAA" w14:paraId="22925C1A" w14:textId="77777777" w:rsidTr="00EE2393">
        <w:trPr>
          <w:trHeight w:val="227"/>
          <w:jc w:val="center"/>
        </w:trPr>
        <w:tc>
          <w:tcPr>
            <w:tcW w:w="373" w:type="pct"/>
            <w:vAlign w:val="center"/>
          </w:tcPr>
          <w:p w14:paraId="36506ED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1</w:t>
            </w:r>
          </w:p>
        </w:tc>
        <w:tc>
          <w:tcPr>
            <w:tcW w:w="1348" w:type="pct"/>
            <w:vAlign w:val="center"/>
          </w:tcPr>
          <w:p w14:paraId="46B92F8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account_id</w:t>
            </w:r>
          </w:p>
        </w:tc>
        <w:tc>
          <w:tcPr>
            <w:tcW w:w="1348" w:type="pct"/>
            <w:vAlign w:val="center"/>
          </w:tcPr>
          <w:p w14:paraId="49605C4D"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10C1DA28"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PRIMARY KEY</w:t>
            </w:r>
          </w:p>
        </w:tc>
        <w:tc>
          <w:tcPr>
            <w:tcW w:w="950" w:type="pct"/>
            <w:vAlign w:val="center"/>
          </w:tcPr>
          <w:p w14:paraId="77DADE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DA6FAA" w14:paraId="5910193E" w14:textId="77777777" w:rsidTr="00EE2393">
        <w:trPr>
          <w:trHeight w:val="227"/>
          <w:jc w:val="center"/>
        </w:trPr>
        <w:tc>
          <w:tcPr>
            <w:tcW w:w="373" w:type="pct"/>
            <w:vAlign w:val="center"/>
          </w:tcPr>
          <w:p w14:paraId="63E406B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2</w:t>
            </w:r>
          </w:p>
        </w:tc>
        <w:tc>
          <w:tcPr>
            <w:tcW w:w="1348" w:type="pct"/>
            <w:vAlign w:val="center"/>
          </w:tcPr>
          <w:p w14:paraId="3DE2A04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account_username</w:t>
            </w:r>
          </w:p>
        </w:tc>
        <w:tc>
          <w:tcPr>
            <w:tcW w:w="1348" w:type="pct"/>
            <w:vAlign w:val="center"/>
          </w:tcPr>
          <w:p w14:paraId="3A2C938C"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B253913"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3E0B783A" w14:textId="77777777" w:rsidR="00904514" w:rsidRDefault="00904514" w:rsidP="00EE2393">
            <w:pPr>
              <w:pStyle w:val="ListParagraph"/>
              <w:spacing w:line="240" w:lineRule="auto"/>
              <w:ind w:left="0" w:firstLine="0"/>
              <w:jc w:val="center"/>
              <w:rPr>
                <w:rFonts w:cs="Times New Roman"/>
                <w:szCs w:val="24"/>
              </w:rPr>
            </w:pPr>
          </w:p>
        </w:tc>
      </w:tr>
      <w:tr w:rsidR="00DA6FAA" w14:paraId="445BED13" w14:textId="77777777" w:rsidTr="00EE2393">
        <w:trPr>
          <w:trHeight w:val="227"/>
          <w:jc w:val="center"/>
        </w:trPr>
        <w:tc>
          <w:tcPr>
            <w:tcW w:w="373" w:type="pct"/>
            <w:vAlign w:val="center"/>
          </w:tcPr>
          <w:p w14:paraId="59A54700"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3</w:t>
            </w:r>
          </w:p>
        </w:tc>
        <w:tc>
          <w:tcPr>
            <w:tcW w:w="1348" w:type="pct"/>
            <w:vAlign w:val="center"/>
          </w:tcPr>
          <w:p w14:paraId="34A19EE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account_password</w:t>
            </w:r>
          </w:p>
        </w:tc>
        <w:tc>
          <w:tcPr>
            <w:tcW w:w="1348" w:type="pct"/>
            <w:vAlign w:val="center"/>
          </w:tcPr>
          <w:p w14:paraId="375A87FF"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27200752"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2C5ABC9" w14:textId="77777777" w:rsidR="00904514" w:rsidRDefault="00904514" w:rsidP="00EE2393">
            <w:pPr>
              <w:pStyle w:val="ListParagraph"/>
              <w:spacing w:line="240" w:lineRule="auto"/>
              <w:ind w:left="0" w:firstLine="0"/>
              <w:jc w:val="center"/>
              <w:rPr>
                <w:rFonts w:cs="Times New Roman"/>
                <w:szCs w:val="24"/>
              </w:rPr>
            </w:pPr>
          </w:p>
        </w:tc>
      </w:tr>
      <w:tr w:rsidR="00DA6FAA" w14:paraId="5A378489" w14:textId="77777777" w:rsidTr="00EE2393">
        <w:trPr>
          <w:trHeight w:val="227"/>
          <w:jc w:val="center"/>
        </w:trPr>
        <w:tc>
          <w:tcPr>
            <w:tcW w:w="373" w:type="pct"/>
            <w:vAlign w:val="center"/>
          </w:tcPr>
          <w:p w14:paraId="15A2CE71"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4</w:t>
            </w:r>
          </w:p>
        </w:tc>
        <w:tc>
          <w:tcPr>
            <w:tcW w:w="1348" w:type="pct"/>
            <w:vAlign w:val="center"/>
          </w:tcPr>
          <w:p w14:paraId="21D6850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c>
          <w:tcPr>
            <w:tcW w:w="1348" w:type="pct"/>
            <w:vAlign w:val="center"/>
          </w:tcPr>
          <w:p w14:paraId="3DBAAF1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OBJECT</w:t>
            </w:r>
          </w:p>
        </w:tc>
        <w:tc>
          <w:tcPr>
            <w:tcW w:w="981" w:type="pct"/>
            <w:vAlign w:val="center"/>
          </w:tcPr>
          <w:p w14:paraId="3DDCED9C"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5F946019" w14:textId="77777777" w:rsidR="00904514" w:rsidRDefault="00904514" w:rsidP="00EE2393">
            <w:pPr>
              <w:pStyle w:val="ListParagraph"/>
              <w:spacing w:line="240" w:lineRule="auto"/>
              <w:ind w:left="0" w:firstLine="0"/>
              <w:jc w:val="center"/>
              <w:rPr>
                <w:rFonts w:cs="Times New Roman"/>
                <w:szCs w:val="24"/>
              </w:rPr>
            </w:pPr>
          </w:p>
        </w:tc>
      </w:tr>
      <w:tr w:rsidR="00DA6FAA" w14:paraId="75A9EF3B" w14:textId="77777777" w:rsidTr="00EE2393">
        <w:trPr>
          <w:trHeight w:val="227"/>
          <w:jc w:val="center"/>
        </w:trPr>
        <w:tc>
          <w:tcPr>
            <w:tcW w:w="373" w:type="pct"/>
            <w:vAlign w:val="center"/>
          </w:tcPr>
          <w:p w14:paraId="1EE4535D"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5</w:t>
            </w:r>
          </w:p>
        </w:tc>
        <w:tc>
          <w:tcPr>
            <w:tcW w:w="1348" w:type="pct"/>
            <w:vAlign w:val="center"/>
          </w:tcPr>
          <w:p w14:paraId="385ED73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account_active</w:t>
            </w:r>
          </w:p>
        </w:tc>
        <w:tc>
          <w:tcPr>
            <w:tcW w:w="1348" w:type="pct"/>
            <w:vAlign w:val="center"/>
          </w:tcPr>
          <w:p w14:paraId="297387A4"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0276190"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1D6B9FE" w14:textId="77777777" w:rsidR="00904514" w:rsidRDefault="00904514" w:rsidP="00EE2393">
            <w:pPr>
              <w:pStyle w:val="ListParagraph"/>
              <w:spacing w:line="240" w:lineRule="auto"/>
              <w:ind w:left="0" w:firstLine="0"/>
              <w:jc w:val="center"/>
              <w:rPr>
                <w:rFonts w:cs="Times New Roman"/>
                <w:szCs w:val="24"/>
              </w:rPr>
            </w:pPr>
          </w:p>
        </w:tc>
      </w:tr>
      <w:tr w:rsidR="00DA6FAA" w14:paraId="769DD6BF" w14:textId="77777777" w:rsidTr="00EE2393">
        <w:trPr>
          <w:trHeight w:val="227"/>
          <w:jc w:val="center"/>
        </w:trPr>
        <w:tc>
          <w:tcPr>
            <w:tcW w:w="373" w:type="pct"/>
            <w:vAlign w:val="center"/>
          </w:tcPr>
          <w:p w14:paraId="134B9FD9"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6</w:t>
            </w:r>
          </w:p>
        </w:tc>
        <w:tc>
          <w:tcPr>
            <w:tcW w:w="1348" w:type="pct"/>
            <w:vAlign w:val="center"/>
          </w:tcPr>
          <w:p w14:paraId="5740139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48" w:type="pct"/>
            <w:vAlign w:val="center"/>
          </w:tcPr>
          <w:p w14:paraId="503C2D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2FA9357A"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9755DD8" w14:textId="77777777" w:rsidR="00904514" w:rsidRDefault="00904514" w:rsidP="00EE2393">
            <w:pPr>
              <w:pStyle w:val="ListParagraph"/>
              <w:spacing w:line="240" w:lineRule="auto"/>
              <w:ind w:left="0" w:firstLine="0"/>
              <w:jc w:val="center"/>
              <w:rPr>
                <w:rFonts w:cs="Times New Roman"/>
                <w:szCs w:val="24"/>
              </w:rPr>
            </w:pPr>
          </w:p>
        </w:tc>
      </w:tr>
      <w:tr w:rsidR="00DA6FAA" w14:paraId="182083E7" w14:textId="77777777" w:rsidTr="00EE2393">
        <w:trPr>
          <w:trHeight w:val="227"/>
          <w:jc w:val="center"/>
        </w:trPr>
        <w:tc>
          <w:tcPr>
            <w:tcW w:w="373" w:type="pct"/>
            <w:vAlign w:val="center"/>
          </w:tcPr>
          <w:p w14:paraId="20444ED5"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7</w:t>
            </w:r>
          </w:p>
        </w:tc>
        <w:tc>
          <w:tcPr>
            <w:tcW w:w="1348" w:type="pct"/>
            <w:vAlign w:val="center"/>
          </w:tcPr>
          <w:p w14:paraId="7790F52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48" w:type="pct"/>
            <w:vAlign w:val="center"/>
          </w:tcPr>
          <w:p w14:paraId="0F19C6B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6AE92389"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D051C6F" w14:textId="77777777" w:rsidR="00904514" w:rsidRDefault="00904514" w:rsidP="00EE2393">
            <w:pPr>
              <w:pStyle w:val="ListParagraph"/>
              <w:spacing w:line="240" w:lineRule="auto"/>
              <w:ind w:left="0" w:firstLine="0"/>
              <w:jc w:val="center"/>
              <w:rPr>
                <w:rFonts w:cs="Times New Roman"/>
                <w:szCs w:val="24"/>
              </w:rPr>
            </w:pPr>
          </w:p>
        </w:tc>
      </w:tr>
    </w:tbl>
    <w:p w14:paraId="3270E386" w14:textId="77777777" w:rsidR="00904514" w:rsidRDefault="00904514" w:rsidP="00904514">
      <w:pPr>
        <w:pStyle w:val="ListParagraph"/>
        <w:spacing w:line="240" w:lineRule="auto"/>
        <w:ind w:left="0"/>
        <w:jc w:val="center"/>
        <w:rPr>
          <w:rFonts w:cs="Times New Roman"/>
          <w:b/>
          <w:bCs/>
          <w:szCs w:val="24"/>
        </w:rPr>
      </w:pPr>
    </w:p>
    <w:p w14:paraId="2FD564C5" w14:textId="6205243F" w:rsidR="00904514" w:rsidRPr="00EE2393" w:rsidRDefault="00904514" w:rsidP="00EE2393">
      <w:r w:rsidRPr="00EE2393">
        <w:lastRenderedPageBreak/>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2887B249" w14:textId="77777777" w:rsidR="00904514" w:rsidRDefault="00904514" w:rsidP="00EE2393">
      <w:pPr>
        <w:pStyle w:val="Bulletstyle"/>
      </w:pPr>
      <w:r>
        <w:t>Timestamp 4-bit yang merepresentasikan detik sejak Unix epoch (yang tidak akan kehabisan detik hingga 2106.</w:t>
      </w:r>
    </w:p>
    <w:p w14:paraId="78CF5064" w14:textId="77777777" w:rsidR="00904514" w:rsidRDefault="00904514" w:rsidP="00EE2393">
      <w:pPr>
        <w:pStyle w:val="Bulletstyle"/>
      </w:pPr>
      <w:r>
        <w:t>Nilai random 5-bit.</w:t>
      </w:r>
    </w:p>
    <w:p w14:paraId="444BFD2C" w14:textId="4F79B09B" w:rsidR="00904514" w:rsidRDefault="00904514" w:rsidP="00EE2393">
      <w:pPr>
        <w:pStyle w:val="Bulletstyle"/>
      </w:pPr>
      <w:r>
        <w:t>Nilai acak incrementing 3-bit yang dimulai dengan nilai acak.</w:t>
      </w:r>
    </w:p>
    <w:p w14:paraId="0A790FFD" w14:textId="77777777" w:rsidR="00EE2393" w:rsidRPr="00EE2393" w:rsidRDefault="00EE2393" w:rsidP="00EE2393">
      <w:pPr>
        <w:pStyle w:val="Bulletstyle"/>
        <w:numPr>
          <w:ilvl w:val="0"/>
          <w:numId w:val="0"/>
        </w:numPr>
        <w:rPr>
          <w:rStyle w:val="BulletstyleChar"/>
        </w:rPr>
      </w:pPr>
    </w:p>
    <w:p w14:paraId="4DE5BFCF" w14:textId="12DE166B" w:rsidR="00904514" w:rsidRDefault="00904514" w:rsidP="00EE2393">
      <w:pPr>
        <w:pStyle w:val="captionTable"/>
      </w:pPr>
      <w:r w:rsidRPr="00243776">
        <w:t>Tabel 4.</w:t>
      </w:r>
      <w:r>
        <w:t>2</w:t>
      </w:r>
      <w:r w:rsidR="00EE2393">
        <w:br/>
      </w:r>
      <w:r w:rsidRPr="00243776">
        <w:t>Tabel</w:t>
      </w:r>
      <w: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EE2393" w14:paraId="31E5B7AE" w14:textId="77777777" w:rsidTr="00EE2393">
        <w:trPr>
          <w:trHeight w:val="227"/>
          <w:jc w:val="center"/>
        </w:trPr>
        <w:tc>
          <w:tcPr>
            <w:tcW w:w="341" w:type="pct"/>
            <w:vAlign w:val="center"/>
          </w:tcPr>
          <w:p w14:paraId="01FC547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8" w:type="pct"/>
            <w:vAlign w:val="center"/>
          </w:tcPr>
          <w:p w14:paraId="48416B7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27" w:type="pct"/>
            <w:vAlign w:val="center"/>
          </w:tcPr>
          <w:p w14:paraId="10C589D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90" w:type="pct"/>
            <w:vAlign w:val="center"/>
          </w:tcPr>
          <w:p w14:paraId="05457EAF"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205" w:type="pct"/>
            <w:vAlign w:val="center"/>
          </w:tcPr>
          <w:p w14:paraId="5619ABE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18FE94A7" w14:textId="77777777" w:rsidTr="00EE2393">
        <w:trPr>
          <w:trHeight w:val="227"/>
          <w:jc w:val="center"/>
        </w:trPr>
        <w:tc>
          <w:tcPr>
            <w:tcW w:w="341" w:type="pct"/>
            <w:vAlign w:val="center"/>
          </w:tcPr>
          <w:p w14:paraId="54C46F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138" w:type="pct"/>
            <w:vAlign w:val="center"/>
          </w:tcPr>
          <w:p w14:paraId="0EF51F9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Account_title</w:t>
            </w:r>
          </w:p>
        </w:tc>
        <w:tc>
          <w:tcPr>
            <w:tcW w:w="1327" w:type="pct"/>
            <w:vAlign w:val="center"/>
          </w:tcPr>
          <w:p w14:paraId="6CC9CB41"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14876F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2ADDC5E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r w:rsidR="00EE2393" w14:paraId="48DEE390" w14:textId="77777777" w:rsidTr="00EE2393">
        <w:trPr>
          <w:trHeight w:val="227"/>
          <w:jc w:val="center"/>
        </w:trPr>
        <w:tc>
          <w:tcPr>
            <w:tcW w:w="341" w:type="pct"/>
            <w:vAlign w:val="center"/>
          </w:tcPr>
          <w:p w14:paraId="79997AB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138" w:type="pct"/>
            <w:vAlign w:val="center"/>
          </w:tcPr>
          <w:p w14:paraId="1004E91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Account_dept</w:t>
            </w:r>
          </w:p>
        </w:tc>
        <w:tc>
          <w:tcPr>
            <w:tcW w:w="1327" w:type="pct"/>
            <w:vAlign w:val="center"/>
          </w:tcPr>
          <w:p w14:paraId="276DE1F5"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3D8230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469E7A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bl>
    <w:p w14:paraId="29CCE2C1" w14:textId="77777777" w:rsidR="00904514" w:rsidRDefault="00904514" w:rsidP="00EE2393"/>
    <w:p w14:paraId="3423DEFB" w14:textId="77777777" w:rsidR="00904514" w:rsidRDefault="00904514" w:rsidP="00EE2393">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5F2E06FE" w14:textId="77777777" w:rsidR="00904514" w:rsidRPr="00F33DA0" w:rsidRDefault="00904514" w:rsidP="00904514">
      <w:pPr>
        <w:pStyle w:val="ListParagraph"/>
        <w:spacing w:line="240" w:lineRule="auto"/>
        <w:ind w:left="0"/>
        <w:rPr>
          <w:rFonts w:cs="Times New Roman"/>
          <w:szCs w:val="24"/>
        </w:rPr>
      </w:pPr>
    </w:p>
    <w:p w14:paraId="1A8B5736" w14:textId="77777777" w:rsidR="00EE2393" w:rsidRDefault="00EE2393" w:rsidP="00904514">
      <w:pPr>
        <w:pStyle w:val="ListParagraph"/>
        <w:spacing w:line="240" w:lineRule="auto"/>
        <w:ind w:left="0"/>
        <w:jc w:val="center"/>
        <w:rPr>
          <w:rFonts w:cs="Times New Roman"/>
          <w:b/>
          <w:bCs/>
          <w:szCs w:val="24"/>
        </w:rPr>
      </w:pPr>
    </w:p>
    <w:p w14:paraId="2B284CF0" w14:textId="77777777" w:rsidR="00EE2393" w:rsidRDefault="00EE2393" w:rsidP="00904514">
      <w:pPr>
        <w:pStyle w:val="ListParagraph"/>
        <w:spacing w:line="240" w:lineRule="auto"/>
        <w:ind w:left="0"/>
        <w:jc w:val="center"/>
        <w:rPr>
          <w:rFonts w:cs="Times New Roman"/>
          <w:b/>
          <w:bCs/>
          <w:szCs w:val="24"/>
        </w:rPr>
      </w:pPr>
    </w:p>
    <w:p w14:paraId="3D1328BB" w14:textId="48DC7E3A" w:rsidR="00904514" w:rsidRPr="00EE2393" w:rsidRDefault="00904514" w:rsidP="00EC4343">
      <w:pPr>
        <w:pStyle w:val="captionTable"/>
      </w:pPr>
      <w:r w:rsidRPr="00243776">
        <w:lastRenderedPageBreak/>
        <w:t>Tabel 4.</w:t>
      </w:r>
      <w:r>
        <w:t>3</w:t>
      </w:r>
      <w:r w:rsidR="00EE2393">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EC4343" w14:paraId="08F10C96" w14:textId="77777777" w:rsidTr="00EC4343">
        <w:trPr>
          <w:trHeight w:val="227"/>
          <w:jc w:val="center"/>
        </w:trPr>
        <w:tc>
          <w:tcPr>
            <w:tcW w:w="362" w:type="pct"/>
            <w:vAlign w:val="center"/>
          </w:tcPr>
          <w:p w14:paraId="230E611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No</w:t>
            </w:r>
          </w:p>
        </w:tc>
        <w:tc>
          <w:tcPr>
            <w:tcW w:w="1000" w:type="pct"/>
            <w:vAlign w:val="center"/>
          </w:tcPr>
          <w:p w14:paraId="79B0141C"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Kolom</w:t>
            </w:r>
          </w:p>
        </w:tc>
        <w:tc>
          <w:tcPr>
            <w:tcW w:w="1366" w:type="pct"/>
            <w:vAlign w:val="center"/>
          </w:tcPr>
          <w:p w14:paraId="73006510"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Tipe</w:t>
            </w:r>
          </w:p>
        </w:tc>
        <w:tc>
          <w:tcPr>
            <w:tcW w:w="907" w:type="pct"/>
            <w:vAlign w:val="center"/>
          </w:tcPr>
          <w:p w14:paraId="7132106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Constraint</w:t>
            </w:r>
          </w:p>
        </w:tc>
        <w:tc>
          <w:tcPr>
            <w:tcW w:w="1366" w:type="pct"/>
            <w:vAlign w:val="center"/>
          </w:tcPr>
          <w:p w14:paraId="28ACD195"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Keterangan</w:t>
            </w:r>
          </w:p>
        </w:tc>
      </w:tr>
      <w:tr w:rsidR="00EC4343" w14:paraId="44900CCF" w14:textId="77777777" w:rsidTr="00EC4343">
        <w:trPr>
          <w:trHeight w:val="227"/>
          <w:jc w:val="center"/>
        </w:trPr>
        <w:tc>
          <w:tcPr>
            <w:tcW w:w="362" w:type="pct"/>
            <w:vAlign w:val="center"/>
          </w:tcPr>
          <w:p w14:paraId="227C8699"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1</w:t>
            </w:r>
          </w:p>
        </w:tc>
        <w:tc>
          <w:tcPr>
            <w:tcW w:w="1000" w:type="pct"/>
            <w:vAlign w:val="center"/>
          </w:tcPr>
          <w:p w14:paraId="1E44669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Stall_id</w:t>
            </w:r>
          </w:p>
        </w:tc>
        <w:tc>
          <w:tcPr>
            <w:tcW w:w="1366" w:type="pct"/>
            <w:vAlign w:val="center"/>
          </w:tcPr>
          <w:p w14:paraId="41205B8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163945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PRIMARY KEY</w:t>
            </w:r>
          </w:p>
        </w:tc>
        <w:tc>
          <w:tcPr>
            <w:tcW w:w="1366" w:type="pct"/>
            <w:vAlign w:val="center"/>
          </w:tcPr>
          <w:p w14:paraId="343DDE9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auto increment</w:t>
            </w:r>
          </w:p>
        </w:tc>
      </w:tr>
      <w:tr w:rsidR="00EC4343" w14:paraId="5C9620EA" w14:textId="77777777" w:rsidTr="00EC4343">
        <w:trPr>
          <w:trHeight w:val="227"/>
          <w:jc w:val="center"/>
        </w:trPr>
        <w:tc>
          <w:tcPr>
            <w:tcW w:w="362" w:type="pct"/>
            <w:vAlign w:val="center"/>
          </w:tcPr>
          <w:p w14:paraId="65483A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2</w:t>
            </w:r>
          </w:p>
        </w:tc>
        <w:tc>
          <w:tcPr>
            <w:tcW w:w="1000" w:type="pct"/>
            <w:vAlign w:val="center"/>
          </w:tcPr>
          <w:p w14:paraId="1EF9A13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NamaStall</w:t>
            </w:r>
          </w:p>
        </w:tc>
        <w:tc>
          <w:tcPr>
            <w:tcW w:w="1366" w:type="pct"/>
            <w:vAlign w:val="center"/>
          </w:tcPr>
          <w:p w14:paraId="69AA647D"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8DE016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07E7A448" w14:textId="77777777" w:rsidR="00904514" w:rsidRDefault="00904514" w:rsidP="00EC4343">
            <w:pPr>
              <w:pStyle w:val="ListParagraph"/>
              <w:spacing w:line="240" w:lineRule="auto"/>
              <w:ind w:left="34" w:firstLine="0"/>
              <w:jc w:val="center"/>
              <w:rPr>
                <w:rFonts w:cs="Times New Roman"/>
                <w:szCs w:val="24"/>
              </w:rPr>
            </w:pPr>
          </w:p>
        </w:tc>
      </w:tr>
      <w:tr w:rsidR="00EC4343" w14:paraId="7A818092" w14:textId="77777777" w:rsidTr="00EC4343">
        <w:trPr>
          <w:trHeight w:val="227"/>
          <w:jc w:val="center"/>
        </w:trPr>
        <w:tc>
          <w:tcPr>
            <w:tcW w:w="362" w:type="pct"/>
            <w:vAlign w:val="center"/>
          </w:tcPr>
          <w:p w14:paraId="0679AB2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3</w:t>
            </w:r>
          </w:p>
        </w:tc>
        <w:tc>
          <w:tcPr>
            <w:tcW w:w="1000" w:type="pct"/>
            <w:vAlign w:val="center"/>
          </w:tcPr>
          <w:p w14:paraId="04A760C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JumlahStall</w:t>
            </w:r>
          </w:p>
        </w:tc>
        <w:tc>
          <w:tcPr>
            <w:tcW w:w="1366" w:type="pct"/>
            <w:vAlign w:val="center"/>
          </w:tcPr>
          <w:p w14:paraId="24380D21"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55C813C"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18D690E6" w14:textId="77777777" w:rsidR="00904514" w:rsidRDefault="00904514" w:rsidP="00EC4343">
            <w:pPr>
              <w:pStyle w:val="ListParagraph"/>
              <w:spacing w:line="240" w:lineRule="auto"/>
              <w:ind w:left="34" w:firstLine="0"/>
              <w:jc w:val="center"/>
              <w:rPr>
                <w:rFonts w:cs="Times New Roman"/>
                <w:szCs w:val="24"/>
              </w:rPr>
            </w:pPr>
          </w:p>
        </w:tc>
      </w:tr>
      <w:tr w:rsidR="00EC4343" w14:paraId="1222EB3E" w14:textId="77777777" w:rsidTr="00EC4343">
        <w:trPr>
          <w:trHeight w:val="227"/>
          <w:jc w:val="center"/>
        </w:trPr>
        <w:tc>
          <w:tcPr>
            <w:tcW w:w="362" w:type="pct"/>
            <w:vAlign w:val="center"/>
          </w:tcPr>
          <w:p w14:paraId="552E6A02"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4</w:t>
            </w:r>
          </w:p>
        </w:tc>
        <w:tc>
          <w:tcPr>
            <w:tcW w:w="1000" w:type="pct"/>
            <w:vAlign w:val="center"/>
          </w:tcPr>
          <w:p w14:paraId="62070DC7" w14:textId="77777777" w:rsidR="00EC4343" w:rsidRDefault="00904514" w:rsidP="00EC4343">
            <w:pPr>
              <w:pStyle w:val="ListParagraph"/>
              <w:spacing w:line="240" w:lineRule="auto"/>
              <w:ind w:left="34" w:firstLine="0"/>
              <w:jc w:val="center"/>
              <w:rPr>
                <w:rFonts w:cs="Times New Roman"/>
                <w:szCs w:val="24"/>
              </w:rPr>
            </w:pPr>
            <w:r>
              <w:rPr>
                <w:rFonts w:cs="Times New Roman"/>
                <w:szCs w:val="24"/>
              </w:rPr>
              <w:t>Nama</w:t>
            </w:r>
          </w:p>
          <w:p w14:paraId="70A5AA10" w14:textId="33370D54" w:rsidR="00904514" w:rsidRDefault="00904514" w:rsidP="00EC4343">
            <w:pPr>
              <w:pStyle w:val="ListParagraph"/>
              <w:spacing w:line="240" w:lineRule="auto"/>
              <w:ind w:left="34" w:firstLine="0"/>
              <w:jc w:val="center"/>
              <w:rPr>
                <w:rFonts w:cs="Times New Roman"/>
                <w:szCs w:val="24"/>
              </w:rPr>
            </w:pPr>
            <w:r>
              <w:rPr>
                <w:rFonts w:cs="Times New Roman"/>
                <w:szCs w:val="24"/>
              </w:rPr>
              <w:t>Departemen</w:t>
            </w:r>
          </w:p>
        </w:tc>
        <w:tc>
          <w:tcPr>
            <w:tcW w:w="1366" w:type="pct"/>
            <w:vAlign w:val="center"/>
          </w:tcPr>
          <w:p w14:paraId="1E7A11C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C0839AF"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7299D23A"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Foreign Key ke Departemen_DB (Nama_Departemen)</w:t>
            </w:r>
          </w:p>
        </w:tc>
      </w:tr>
    </w:tbl>
    <w:p w14:paraId="60A759DA" w14:textId="77777777" w:rsidR="00904514" w:rsidRDefault="00904514" w:rsidP="00904514">
      <w:pPr>
        <w:pStyle w:val="ListParagraph"/>
        <w:spacing w:line="240" w:lineRule="auto"/>
        <w:ind w:left="0"/>
        <w:rPr>
          <w:rFonts w:cs="Times New Roman"/>
          <w:b/>
          <w:bCs/>
          <w:szCs w:val="24"/>
        </w:rPr>
      </w:pPr>
    </w:p>
    <w:p w14:paraId="0F2EE01B" w14:textId="246452A3" w:rsidR="00904514" w:rsidRDefault="00904514" w:rsidP="00EE2393">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37C2FD0D" w14:textId="77777777" w:rsidR="00EE2393" w:rsidRPr="00EC5204" w:rsidRDefault="00EE2393" w:rsidP="00EE2393"/>
    <w:p w14:paraId="1694E416" w14:textId="77777777" w:rsidR="00904514" w:rsidRPr="00243776" w:rsidRDefault="00904514" w:rsidP="00EC4343">
      <w:pPr>
        <w:pStyle w:val="captionTable"/>
      </w:pPr>
      <w:r w:rsidRPr="00243776">
        <w:t>Tabel 4.</w:t>
      </w:r>
      <w:r>
        <w:t>4</w:t>
      </w:r>
    </w:p>
    <w:p w14:paraId="68FEE633" w14:textId="0F6803BE" w:rsidR="00904514" w:rsidRPr="000C2E5D" w:rsidRDefault="00904514" w:rsidP="00EC4343">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EE2393" w14:paraId="2822D595" w14:textId="77777777" w:rsidTr="00EE2393">
        <w:trPr>
          <w:trHeight w:val="227"/>
          <w:jc w:val="center"/>
        </w:trPr>
        <w:tc>
          <w:tcPr>
            <w:tcW w:w="340" w:type="pct"/>
            <w:vAlign w:val="center"/>
          </w:tcPr>
          <w:p w14:paraId="15D213F0"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452" w:type="pct"/>
            <w:vAlign w:val="center"/>
          </w:tcPr>
          <w:p w14:paraId="375396C2"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3" w:type="pct"/>
            <w:vAlign w:val="center"/>
          </w:tcPr>
          <w:p w14:paraId="1CCB6FA3"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83" w:type="pct"/>
            <w:vAlign w:val="center"/>
          </w:tcPr>
          <w:p w14:paraId="43868DE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873" w:type="pct"/>
            <w:vAlign w:val="center"/>
          </w:tcPr>
          <w:p w14:paraId="1BFF31B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4DC20C21" w14:textId="77777777" w:rsidTr="00EE2393">
        <w:trPr>
          <w:trHeight w:val="227"/>
          <w:jc w:val="center"/>
        </w:trPr>
        <w:tc>
          <w:tcPr>
            <w:tcW w:w="340" w:type="pct"/>
            <w:vAlign w:val="center"/>
          </w:tcPr>
          <w:p w14:paraId="5B686D0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452" w:type="pct"/>
            <w:vAlign w:val="center"/>
          </w:tcPr>
          <w:p w14:paraId="502B6C5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Departemen_id</w:t>
            </w:r>
          </w:p>
        </w:tc>
        <w:tc>
          <w:tcPr>
            <w:tcW w:w="1353" w:type="pct"/>
            <w:vAlign w:val="center"/>
          </w:tcPr>
          <w:p w14:paraId="2CE88520"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6F47DA9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PRIMARY KEY</w:t>
            </w:r>
          </w:p>
        </w:tc>
        <w:tc>
          <w:tcPr>
            <w:tcW w:w="873" w:type="pct"/>
            <w:vAlign w:val="center"/>
          </w:tcPr>
          <w:p w14:paraId="3299B50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EE2393" w14:paraId="49CBC0C8" w14:textId="77777777" w:rsidTr="00EE2393">
        <w:trPr>
          <w:trHeight w:val="227"/>
          <w:jc w:val="center"/>
        </w:trPr>
        <w:tc>
          <w:tcPr>
            <w:tcW w:w="340" w:type="pct"/>
            <w:vAlign w:val="center"/>
          </w:tcPr>
          <w:p w14:paraId="2858383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452" w:type="pct"/>
            <w:vAlign w:val="center"/>
          </w:tcPr>
          <w:p w14:paraId="5B7245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Nama_Departemen</w:t>
            </w:r>
          </w:p>
        </w:tc>
        <w:tc>
          <w:tcPr>
            <w:tcW w:w="1353" w:type="pct"/>
            <w:vAlign w:val="center"/>
          </w:tcPr>
          <w:p w14:paraId="49DBEC62"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15083F2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786B5C95" w14:textId="77777777" w:rsidR="00904514" w:rsidRDefault="00904514" w:rsidP="00EE2393">
            <w:pPr>
              <w:pStyle w:val="ListParagraph"/>
              <w:spacing w:line="240" w:lineRule="auto"/>
              <w:ind w:left="0" w:firstLine="0"/>
              <w:jc w:val="center"/>
              <w:rPr>
                <w:rFonts w:cs="Times New Roman"/>
                <w:szCs w:val="24"/>
              </w:rPr>
            </w:pPr>
          </w:p>
        </w:tc>
      </w:tr>
      <w:tr w:rsidR="00EE2393" w14:paraId="2E52EE24" w14:textId="77777777" w:rsidTr="00EE2393">
        <w:trPr>
          <w:trHeight w:val="227"/>
          <w:jc w:val="center"/>
        </w:trPr>
        <w:tc>
          <w:tcPr>
            <w:tcW w:w="340" w:type="pct"/>
            <w:vAlign w:val="center"/>
          </w:tcPr>
          <w:p w14:paraId="28AF8DD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3</w:t>
            </w:r>
          </w:p>
        </w:tc>
        <w:tc>
          <w:tcPr>
            <w:tcW w:w="1452" w:type="pct"/>
            <w:vAlign w:val="center"/>
          </w:tcPr>
          <w:p w14:paraId="71E1ABD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AksesTipeDatabase</w:t>
            </w:r>
          </w:p>
        </w:tc>
        <w:tc>
          <w:tcPr>
            <w:tcW w:w="1353" w:type="pct"/>
            <w:vAlign w:val="center"/>
          </w:tcPr>
          <w:p w14:paraId="7989B0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ARRAY</w:t>
            </w:r>
          </w:p>
        </w:tc>
        <w:tc>
          <w:tcPr>
            <w:tcW w:w="983" w:type="pct"/>
            <w:vAlign w:val="center"/>
          </w:tcPr>
          <w:p w14:paraId="323FE39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580AB873" w14:textId="77777777" w:rsidR="00904514" w:rsidRDefault="00904514" w:rsidP="00EE2393">
            <w:pPr>
              <w:pStyle w:val="ListParagraph"/>
              <w:spacing w:line="240" w:lineRule="auto"/>
              <w:ind w:left="0" w:firstLine="0"/>
              <w:jc w:val="center"/>
              <w:rPr>
                <w:rFonts w:cs="Times New Roman"/>
                <w:szCs w:val="24"/>
              </w:rPr>
            </w:pPr>
          </w:p>
        </w:tc>
      </w:tr>
      <w:tr w:rsidR="00EE2393" w14:paraId="4BA3DDC2" w14:textId="77777777" w:rsidTr="00EE2393">
        <w:trPr>
          <w:trHeight w:val="227"/>
          <w:jc w:val="center"/>
        </w:trPr>
        <w:tc>
          <w:tcPr>
            <w:tcW w:w="340" w:type="pct"/>
            <w:vAlign w:val="center"/>
          </w:tcPr>
          <w:p w14:paraId="3E86B7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4</w:t>
            </w:r>
          </w:p>
        </w:tc>
        <w:tc>
          <w:tcPr>
            <w:tcW w:w="1452" w:type="pct"/>
            <w:vAlign w:val="center"/>
          </w:tcPr>
          <w:p w14:paraId="512DA9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53" w:type="pct"/>
            <w:vAlign w:val="center"/>
          </w:tcPr>
          <w:p w14:paraId="5FBF811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50C8C24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40D1CCA0" w14:textId="77777777" w:rsidR="00904514" w:rsidRDefault="00904514" w:rsidP="00EE2393">
            <w:pPr>
              <w:pStyle w:val="ListParagraph"/>
              <w:spacing w:line="240" w:lineRule="auto"/>
              <w:ind w:left="0" w:firstLine="0"/>
              <w:jc w:val="center"/>
              <w:rPr>
                <w:rFonts w:cs="Times New Roman"/>
                <w:szCs w:val="24"/>
              </w:rPr>
            </w:pPr>
          </w:p>
        </w:tc>
      </w:tr>
      <w:tr w:rsidR="00EE2393" w14:paraId="5AB52BB9" w14:textId="77777777" w:rsidTr="00EE2393">
        <w:trPr>
          <w:trHeight w:val="227"/>
          <w:jc w:val="center"/>
        </w:trPr>
        <w:tc>
          <w:tcPr>
            <w:tcW w:w="340" w:type="pct"/>
            <w:vAlign w:val="center"/>
          </w:tcPr>
          <w:p w14:paraId="687F27D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5</w:t>
            </w:r>
          </w:p>
        </w:tc>
        <w:tc>
          <w:tcPr>
            <w:tcW w:w="1452" w:type="pct"/>
            <w:vAlign w:val="center"/>
          </w:tcPr>
          <w:p w14:paraId="7127CD6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53" w:type="pct"/>
            <w:vAlign w:val="center"/>
          </w:tcPr>
          <w:p w14:paraId="1EFEC22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2E6B29C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602DDE47" w14:textId="77777777" w:rsidR="00904514" w:rsidRDefault="00904514" w:rsidP="00EE2393">
            <w:pPr>
              <w:pStyle w:val="ListParagraph"/>
              <w:spacing w:line="240" w:lineRule="auto"/>
              <w:ind w:left="0" w:firstLine="0"/>
              <w:jc w:val="center"/>
              <w:rPr>
                <w:rFonts w:cs="Times New Roman"/>
                <w:szCs w:val="24"/>
              </w:rPr>
            </w:pPr>
          </w:p>
        </w:tc>
      </w:tr>
    </w:tbl>
    <w:p w14:paraId="735B418E" w14:textId="77777777" w:rsidR="00904514" w:rsidRDefault="00904514" w:rsidP="00904514">
      <w:pPr>
        <w:pStyle w:val="ListParagraph"/>
        <w:ind w:left="0"/>
        <w:rPr>
          <w:rFonts w:cs="Times New Roman"/>
          <w:szCs w:val="24"/>
        </w:rPr>
      </w:pPr>
    </w:p>
    <w:p w14:paraId="2195DD64" w14:textId="67CDCD7A" w:rsidR="00EE2393" w:rsidRDefault="00904514" w:rsidP="00EE2393">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w:t>
      </w:r>
      <w:r>
        <w:lastRenderedPageBreak/>
        <w:t xml:space="preserve">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5D50A174" w14:textId="77777777" w:rsidR="00EE2393" w:rsidRPr="000A6BBC" w:rsidRDefault="00EE2393" w:rsidP="00EE2393"/>
    <w:p w14:paraId="7A4553BC" w14:textId="77777777" w:rsidR="00904514" w:rsidRPr="00EC4343" w:rsidRDefault="00904514" w:rsidP="00EC4343">
      <w:pPr>
        <w:pStyle w:val="captionTable"/>
      </w:pPr>
      <w:r w:rsidRPr="00EC4343">
        <w:t>Tabel 4.5</w:t>
      </w:r>
    </w:p>
    <w:p w14:paraId="50AA4FAD" w14:textId="54E349E2" w:rsidR="00904514" w:rsidRPr="00EC4343" w:rsidRDefault="00904514" w:rsidP="00EC4343">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904514" w14:paraId="4CAAE7DE" w14:textId="77777777" w:rsidTr="00EC4343">
        <w:trPr>
          <w:trHeight w:val="227"/>
          <w:jc w:val="center"/>
        </w:trPr>
        <w:tc>
          <w:tcPr>
            <w:tcW w:w="345" w:type="pct"/>
            <w:vAlign w:val="center"/>
          </w:tcPr>
          <w:p w14:paraId="30BF8DC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No</w:t>
            </w:r>
          </w:p>
        </w:tc>
        <w:tc>
          <w:tcPr>
            <w:tcW w:w="1282" w:type="pct"/>
            <w:vAlign w:val="center"/>
          </w:tcPr>
          <w:p w14:paraId="3FAE83F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74" w:type="pct"/>
            <w:vAlign w:val="center"/>
          </w:tcPr>
          <w:p w14:paraId="2508E2C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99" w:type="pct"/>
            <w:vAlign w:val="center"/>
          </w:tcPr>
          <w:p w14:paraId="60F01261"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Constraint</w:t>
            </w:r>
          </w:p>
        </w:tc>
        <w:tc>
          <w:tcPr>
            <w:tcW w:w="999" w:type="pct"/>
            <w:vAlign w:val="center"/>
          </w:tcPr>
          <w:p w14:paraId="74FDEE46"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904514" w14:paraId="4EB520B4" w14:textId="77777777" w:rsidTr="00EC4343">
        <w:trPr>
          <w:trHeight w:val="227"/>
          <w:jc w:val="center"/>
        </w:trPr>
        <w:tc>
          <w:tcPr>
            <w:tcW w:w="345" w:type="pct"/>
            <w:vAlign w:val="center"/>
          </w:tcPr>
          <w:p w14:paraId="538E13FA" w14:textId="77777777" w:rsidR="00904514" w:rsidRDefault="00904514" w:rsidP="00EE2393">
            <w:pPr>
              <w:pStyle w:val="ListParagraph"/>
              <w:ind w:left="0" w:firstLine="0"/>
              <w:jc w:val="center"/>
              <w:rPr>
                <w:rFonts w:cs="Times New Roman"/>
                <w:szCs w:val="24"/>
              </w:rPr>
            </w:pPr>
            <w:r>
              <w:rPr>
                <w:rFonts w:cs="Times New Roman"/>
                <w:szCs w:val="24"/>
              </w:rPr>
              <w:t>1</w:t>
            </w:r>
          </w:p>
        </w:tc>
        <w:tc>
          <w:tcPr>
            <w:tcW w:w="1282" w:type="pct"/>
            <w:vAlign w:val="center"/>
          </w:tcPr>
          <w:p w14:paraId="0CA13FFB" w14:textId="77777777" w:rsidR="00904514" w:rsidRDefault="00904514" w:rsidP="00EE2393">
            <w:pPr>
              <w:pStyle w:val="ListParagraph"/>
              <w:ind w:left="0" w:firstLine="0"/>
              <w:jc w:val="center"/>
              <w:rPr>
                <w:rFonts w:cs="Times New Roman"/>
                <w:szCs w:val="24"/>
              </w:rPr>
            </w:pPr>
            <w:r>
              <w:rPr>
                <w:rFonts w:cs="Times New Roman"/>
                <w:szCs w:val="24"/>
              </w:rPr>
              <w:t>Master_id</w:t>
            </w:r>
          </w:p>
        </w:tc>
        <w:tc>
          <w:tcPr>
            <w:tcW w:w="1374" w:type="pct"/>
            <w:vAlign w:val="center"/>
          </w:tcPr>
          <w:p w14:paraId="212031B7"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B1FEF6D" w14:textId="77777777" w:rsidR="00904514" w:rsidRDefault="00904514" w:rsidP="00EE2393">
            <w:pPr>
              <w:pStyle w:val="ListParagraph"/>
              <w:ind w:left="0" w:firstLine="0"/>
              <w:jc w:val="center"/>
              <w:rPr>
                <w:rFonts w:cs="Times New Roman"/>
                <w:szCs w:val="24"/>
              </w:rPr>
            </w:pPr>
            <w:r>
              <w:rPr>
                <w:rFonts w:cs="Times New Roman"/>
                <w:szCs w:val="24"/>
              </w:rPr>
              <w:t>PRIMARY KEY</w:t>
            </w:r>
          </w:p>
        </w:tc>
        <w:tc>
          <w:tcPr>
            <w:tcW w:w="999" w:type="pct"/>
            <w:vAlign w:val="center"/>
          </w:tcPr>
          <w:p w14:paraId="43312068" w14:textId="77777777" w:rsidR="00904514" w:rsidRDefault="00904514" w:rsidP="00EE2393">
            <w:pPr>
              <w:pStyle w:val="ListParagraph"/>
              <w:ind w:left="0" w:firstLine="0"/>
              <w:jc w:val="center"/>
              <w:rPr>
                <w:rFonts w:cs="Times New Roman"/>
                <w:szCs w:val="24"/>
              </w:rPr>
            </w:pPr>
            <w:r>
              <w:rPr>
                <w:rFonts w:cs="Times New Roman"/>
                <w:szCs w:val="24"/>
              </w:rPr>
              <w:t>auto increment</w:t>
            </w:r>
          </w:p>
        </w:tc>
      </w:tr>
      <w:tr w:rsidR="00904514" w14:paraId="6848E1FD" w14:textId="77777777" w:rsidTr="00EC4343">
        <w:trPr>
          <w:trHeight w:val="227"/>
          <w:jc w:val="center"/>
        </w:trPr>
        <w:tc>
          <w:tcPr>
            <w:tcW w:w="345" w:type="pct"/>
            <w:vAlign w:val="center"/>
          </w:tcPr>
          <w:p w14:paraId="15B47AF3" w14:textId="77777777" w:rsidR="00904514" w:rsidRDefault="00904514" w:rsidP="00EE2393">
            <w:pPr>
              <w:pStyle w:val="ListParagraph"/>
              <w:ind w:left="0" w:firstLine="0"/>
              <w:jc w:val="center"/>
              <w:rPr>
                <w:rFonts w:cs="Times New Roman"/>
                <w:szCs w:val="24"/>
              </w:rPr>
            </w:pPr>
            <w:r>
              <w:rPr>
                <w:rFonts w:cs="Times New Roman"/>
                <w:szCs w:val="24"/>
              </w:rPr>
              <w:t>2</w:t>
            </w:r>
          </w:p>
        </w:tc>
        <w:tc>
          <w:tcPr>
            <w:tcW w:w="1282" w:type="pct"/>
            <w:vAlign w:val="center"/>
          </w:tcPr>
          <w:p w14:paraId="47DD82C9" w14:textId="77777777" w:rsidR="00904514" w:rsidRDefault="00904514" w:rsidP="00EE2393">
            <w:pPr>
              <w:pStyle w:val="ListParagraph"/>
              <w:ind w:left="0" w:firstLine="0"/>
              <w:jc w:val="center"/>
              <w:rPr>
                <w:rFonts w:cs="Times New Roman"/>
                <w:szCs w:val="24"/>
              </w:rPr>
            </w:pPr>
            <w:r>
              <w:rPr>
                <w:rFonts w:cs="Times New Roman"/>
                <w:szCs w:val="24"/>
              </w:rPr>
              <w:t>Kode_kit</w:t>
            </w:r>
          </w:p>
        </w:tc>
        <w:tc>
          <w:tcPr>
            <w:tcW w:w="1374" w:type="pct"/>
            <w:vAlign w:val="center"/>
          </w:tcPr>
          <w:p w14:paraId="17EF2FF0"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4E0ED8A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2A99C5E0" w14:textId="77777777" w:rsidR="00904514" w:rsidRDefault="00904514" w:rsidP="00EE2393">
            <w:pPr>
              <w:pStyle w:val="ListParagraph"/>
              <w:ind w:left="0" w:firstLine="0"/>
              <w:jc w:val="center"/>
              <w:rPr>
                <w:rFonts w:cs="Times New Roman"/>
                <w:szCs w:val="24"/>
              </w:rPr>
            </w:pPr>
          </w:p>
        </w:tc>
      </w:tr>
      <w:tr w:rsidR="00904514" w14:paraId="3E14A38F" w14:textId="77777777" w:rsidTr="00EC4343">
        <w:trPr>
          <w:trHeight w:val="227"/>
          <w:jc w:val="center"/>
        </w:trPr>
        <w:tc>
          <w:tcPr>
            <w:tcW w:w="345" w:type="pct"/>
            <w:vAlign w:val="center"/>
          </w:tcPr>
          <w:p w14:paraId="4F1288EA" w14:textId="77777777" w:rsidR="00904514" w:rsidRDefault="00904514" w:rsidP="00EE2393">
            <w:pPr>
              <w:pStyle w:val="ListParagraph"/>
              <w:ind w:left="0" w:firstLine="0"/>
              <w:jc w:val="center"/>
              <w:rPr>
                <w:rFonts w:cs="Times New Roman"/>
                <w:szCs w:val="24"/>
              </w:rPr>
            </w:pPr>
            <w:r>
              <w:rPr>
                <w:rFonts w:cs="Times New Roman"/>
                <w:szCs w:val="24"/>
              </w:rPr>
              <w:t>3</w:t>
            </w:r>
          </w:p>
        </w:tc>
        <w:tc>
          <w:tcPr>
            <w:tcW w:w="1282" w:type="pct"/>
            <w:vAlign w:val="center"/>
          </w:tcPr>
          <w:p w14:paraId="151B6954" w14:textId="77777777" w:rsidR="00904514" w:rsidRDefault="00904514" w:rsidP="00EE2393">
            <w:pPr>
              <w:pStyle w:val="ListParagraph"/>
              <w:ind w:left="0" w:firstLine="0"/>
              <w:jc w:val="center"/>
              <w:rPr>
                <w:rFonts w:cs="Times New Roman"/>
                <w:szCs w:val="24"/>
              </w:rPr>
            </w:pPr>
            <w:r>
              <w:rPr>
                <w:rFonts w:cs="Times New Roman"/>
                <w:szCs w:val="24"/>
              </w:rPr>
              <w:t>Stall</w:t>
            </w:r>
          </w:p>
        </w:tc>
        <w:tc>
          <w:tcPr>
            <w:tcW w:w="1374" w:type="pct"/>
            <w:vAlign w:val="center"/>
          </w:tcPr>
          <w:p w14:paraId="57A479B4" w14:textId="77777777" w:rsidR="00904514" w:rsidRDefault="00904514" w:rsidP="00EE2393">
            <w:pPr>
              <w:pStyle w:val="ListParagraph"/>
              <w:ind w:left="0" w:firstLine="0"/>
              <w:jc w:val="center"/>
              <w:rPr>
                <w:rFonts w:cs="Times New Roman"/>
                <w:szCs w:val="24"/>
              </w:rPr>
            </w:pPr>
            <w:proofErr w:type="gramStart"/>
            <w:r>
              <w:rPr>
                <w:rFonts w:cs="Times New Roman"/>
                <w:szCs w:val="24"/>
              </w:rPr>
              <w:t>INT(</w:t>
            </w:r>
            <w:proofErr w:type="gramEnd"/>
            <w:r>
              <w:rPr>
                <w:rFonts w:cs="Times New Roman"/>
                <w:szCs w:val="24"/>
              </w:rPr>
              <w:t>20)</w:t>
            </w:r>
          </w:p>
        </w:tc>
        <w:tc>
          <w:tcPr>
            <w:tcW w:w="999" w:type="pct"/>
            <w:vAlign w:val="center"/>
          </w:tcPr>
          <w:p w14:paraId="5BDDE57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AB85EAB" w14:textId="77777777" w:rsidR="00904514" w:rsidRDefault="00904514" w:rsidP="00EE2393">
            <w:pPr>
              <w:pStyle w:val="ListParagraph"/>
              <w:ind w:left="0" w:firstLine="0"/>
              <w:jc w:val="center"/>
              <w:rPr>
                <w:rFonts w:cs="Times New Roman"/>
                <w:szCs w:val="24"/>
              </w:rPr>
            </w:pPr>
          </w:p>
        </w:tc>
      </w:tr>
      <w:tr w:rsidR="00904514" w14:paraId="34808EAF" w14:textId="77777777" w:rsidTr="00EC4343">
        <w:trPr>
          <w:trHeight w:val="227"/>
          <w:jc w:val="center"/>
        </w:trPr>
        <w:tc>
          <w:tcPr>
            <w:tcW w:w="345" w:type="pct"/>
            <w:vAlign w:val="center"/>
          </w:tcPr>
          <w:p w14:paraId="38D36BD5" w14:textId="77777777" w:rsidR="00904514" w:rsidRDefault="00904514" w:rsidP="00EE2393">
            <w:pPr>
              <w:pStyle w:val="ListParagraph"/>
              <w:ind w:left="0" w:firstLine="0"/>
              <w:jc w:val="center"/>
              <w:rPr>
                <w:rFonts w:cs="Times New Roman"/>
                <w:szCs w:val="24"/>
              </w:rPr>
            </w:pPr>
            <w:r>
              <w:rPr>
                <w:rFonts w:cs="Times New Roman"/>
                <w:szCs w:val="24"/>
              </w:rPr>
              <w:t>4</w:t>
            </w:r>
          </w:p>
        </w:tc>
        <w:tc>
          <w:tcPr>
            <w:tcW w:w="1282" w:type="pct"/>
            <w:vAlign w:val="center"/>
          </w:tcPr>
          <w:p w14:paraId="21DC9DC7" w14:textId="77777777" w:rsidR="00904514" w:rsidRDefault="00904514" w:rsidP="00EE2393">
            <w:pPr>
              <w:pStyle w:val="ListParagraph"/>
              <w:ind w:left="0" w:firstLine="0"/>
              <w:jc w:val="center"/>
              <w:rPr>
                <w:rFonts w:cs="Times New Roman"/>
                <w:szCs w:val="24"/>
              </w:rPr>
            </w:pPr>
            <w:r>
              <w:rPr>
                <w:rFonts w:cs="Times New Roman"/>
                <w:szCs w:val="24"/>
              </w:rPr>
              <w:t>Nama_kit</w:t>
            </w:r>
          </w:p>
        </w:tc>
        <w:tc>
          <w:tcPr>
            <w:tcW w:w="1374" w:type="pct"/>
            <w:vAlign w:val="center"/>
          </w:tcPr>
          <w:p w14:paraId="279D9524"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36F423E"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3E4D3F42" w14:textId="77777777" w:rsidR="00904514" w:rsidRDefault="00904514" w:rsidP="00EE2393">
            <w:pPr>
              <w:pStyle w:val="ListParagraph"/>
              <w:ind w:left="0" w:firstLine="0"/>
              <w:jc w:val="center"/>
              <w:rPr>
                <w:rFonts w:cs="Times New Roman"/>
                <w:szCs w:val="24"/>
              </w:rPr>
            </w:pPr>
          </w:p>
        </w:tc>
      </w:tr>
      <w:tr w:rsidR="00904514" w14:paraId="0E03E748" w14:textId="77777777" w:rsidTr="00EC4343">
        <w:trPr>
          <w:trHeight w:val="227"/>
          <w:jc w:val="center"/>
        </w:trPr>
        <w:tc>
          <w:tcPr>
            <w:tcW w:w="345" w:type="pct"/>
            <w:vAlign w:val="center"/>
          </w:tcPr>
          <w:p w14:paraId="42EEA2E5" w14:textId="77777777" w:rsidR="00904514" w:rsidRDefault="00904514" w:rsidP="00EE2393">
            <w:pPr>
              <w:pStyle w:val="ListParagraph"/>
              <w:ind w:left="0" w:firstLine="0"/>
              <w:jc w:val="center"/>
              <w:rPr>
                <w:rFonts w:cs="Times New Roman"/>
                <w:szCs w:val="24"/>
              </w:rPr>
            </w:pPr>
            <w:r>
              <w:rPr>
                <w:rFonts w:cs="Times New Roman"/>
                <w:szCs w:val="24"/>
              </w:rPr>
              <w:t>5</w:t>
            </w:r>
          </w:p>
        </w:tc>
        <w:tc>
          <w:tcPr>
            <w:tcW w:w="1282" w:type="pct"/>
            <w:vAlign w:val="center"/>
          </w:tcPr>
          <w:p w14:paraId="57EC046E" w14:textId="77777777" w:rsidR="00904514" w:rsidRDefault="00904514" w:rsidP="00EE2393">
            <w:pPr>
              <w:pStyle w:val="ListParagraph"/>
              <w:ind w:left="0" w:firstLine="0"/>
              <w:jc w:val="center"/>
              <w:rPr>
                <w:rFonts w:cs="Times New Roman"/>
                <w:szCs w:val="24"/>
              </w:rPr>
            </w:pPr>
            <w:r>
              <w:rPr>
                <w:rFonts w:cs="Times New Roman"/>
                <w:szCs w:val="24"/>
              </w:rPr>
              <w:t xml:space="preserve">Komponen </w:t>
            </w:r>
          </w:p>
        </w:tc>
        <w:tc>
          <w:tcPr>
            <w:tcW w:w="1374" w:type="pct"/>
            <w:vAlign w:val="center"/>
          </w:tcPr>
          <w:p w14:paraId="1472D69E" w14:textId="77777777" w:rsidR="00904514" w:rsidRDefault="00904514" w:rsidP="00EE2393">
            <w:pPr>
              <w:pStyle w:val="ListParagraph"/>
              <w:ind w:left="0" w:firstLine="0"/>
              <w:jc w:val="center"/>
              <w:rPr>
                <w:rFonts w:cs="Times New Roman"/>
                <w:szCs w:val="24"/>
              </w:rPr>
            </w:pPr>
            <w:r>
              <w:rPr>
                <w:rFonts w:cs="Times New Roman"/>
                <w:szCs w:val="24"/>
              </w:rPr>
              <w:t>ARRAY</w:t>
            </w:r>
          </w:p>
        </w:tc>
        <w:tc>
          <w:tcPr>
            <w:tcW w:w="999" w:type="pct"/>
            <w:vAlign w:val="center"/>
          </w:tcPr>
          <w:p w14:paraId="14A0190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5CED1322" w14:textId="77777777" w:rsidR="00904514" w:rsidRDefault="00904514" w:rsidP="00EE2393">
            <w:pPr>
              <w:pStyle w:val="ListParagraph"/>
              <w:ind w:left="0" w:firstLine="0"/>
              <w:jc w:val="center"/>
              <w:rPr>
                <w:rFonts w:cs="Times New Roman"/>
                <w:szCs w:val="24"/>
              </w:rPr>
            </w:pPr>
          </w:p>
        </w:tc>
      </w:tr>
      <w:tr w:rsidR="00904514" w14:paraId="705D2B11" w14:textId="77777777" w:rsidTr="00EC4343">
        <w:trPr>
          <w:trHeight w:val="227"/>
          <w:jc w:val="center"/>
        </w:trPr>
        <w:tc>
          <w:tcPr>
            <w:tcW w:w="345" w:type="pct"/>
            <w:vAlign w:val="center"/>
          </w:tcPr>
          <w:p w14:paraId="46CC6629" w14:textId="77777777" w:rsidR="00904514" w:rsidRDefault="00904514" w:rsidP="00EE2393">
            <w:pPr>
              <w:pStyle w:val="ListParagraph"/>
              <w:ind w:left="0" w:firstLine="0"/>
              <w:jc w:val="center"/>
              <w:rPr>
                <w:rFonts w:cs="Times New Roman"/>
                <w:szCs w:val="24"/>
              </w:rPr>
            </w:pPr>
            <w:r>
              <w:rPr>
                <w:rFonts w:cs="Times New Roman"/>
                <w:szCs w:val="24"/>
              </w:rPr>
              <w:t>6</w:t>
            </w:r>
          </w:p>
        </w:tc>
        <w:tc>
          <w:tcPr>
            <w:tcW w:w="1282" w:type="pct"/>
            <w:vAlign w:val="center"/>
          </w:tcPr>
          <w:p w14:paraId="2A7804CB" w14:textId="77777777" w:rsidR="00904514" w:rsidRDefault="00904514" w:rsidP="00EE2393">
            <w:pPr>
              <w:pStyle w:val="ListParagraph"/>
              <w:ind w:left="0" w:firstLine="0"/>
              <w:jc w:val="center"/>
              <w:rPr>
                <w:rFonts w:cs="Times New Roman"/>
                <w:szCs w:val="24"/>
              </w:rPr>
            </w:pPr>
            <w:r>
              <w:rPr>
                <w:rFonts w:cs="Times New Roman"/>
                <w:szCs w:val="24"/>
              </w:rPr>
              <w:t>Created_at</w:t>
            </w:r>
          </w:p>
        </w:tc>
        <w:tc>
          <w:tcPr>
            <w:tcW w:w="1374" w:type="pct"/>
            <w:vAlign w:val="center"/>
          </w:tcPr>
          <w:p w14:paraId="595CA7AD"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52998012"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5D325C7" w14:textId="77777777" w:rsidR="00904514" w:rsidRDefault="00904514" w:rsidP="00EE2393">
            <w:pPr>
              <w:pStyle w:val="ListParagraph"/>
              <w:ind w:left="0" w:firstLine="0"/>
              <w:jc w:val="center"/>
              <w:rPr>
                <w:rFonts w:cs="Times New Roman"/>
                <w:szCs w:val="24"/>
              </w:rPr>
            </w:pPr>
          </w:p>
        </w:tc>
      </w:tr>
      <w:tr w:rsidR="00904514" w14:paraId="74541D4B" w14:textId="77777777" w:rsidTr="00EC4343">
        <w:trPr>
          <w:trHeight w:val="227"/>
          <w:jc w:val="center"/>
        </w:trPr>
        <w:tc>
          <w:tcPr>
            <w:tcW w:w="345" w:type="pct"/>
            <w:vAlign w:val="center"/>
          </w:tcPr>
          <w:p w14:paraId="414A1AF8" w14:textId="77777777" w:rsidR="00904514" w:rsidRDefault="00904514" w:rsidP="00EE2393">
            <w:pPr>
              <w:pStyle w:val="ListParagraph"/>
              <w:ind w:left="0" w:firstLine="0"/>
              <w:jc w:val="center"/>
              <w:rPr>
                <w:rFonts w:cs="Times New Roman"/>
                <w:szCs w:val="24"/>
              </w:rPr>
            </w:pPr>
            <w:r>
              <w:rPr>
                <w:rFonts w:cs="Times New Roman"/>
                <w:szCs w:val="24"/>
              </w:rPr>
              <w:t>7</w:t>
            </w:r>
          </w:p>
        </w:tc>
        <w:tc>
          <w:tcPr>
            <w:tcW w:w="1282" w:type="pct"/>
            <w:vAlign w:val="center"/>
          </w:tcPr>
          <w:p w14:paraId="52F9763B" w14:textId="77777777" w:rsidR="00904514" w:rsidRDefault="00904514" w:rsidP="00EE2393">
            <w:pPr>
              <w:pStyle w:val="ListParagraph"/>
              <w:ind w:left="0" w:firstLine="0"/>
              <w:jc w:val="center"/>
              <w:rPr>
                <w:rFonts w:cs="Times New Roman"/>
                <w:szCs w:val="24"/>
              </w:rPr>
            </w:pPr>
            <w:r>
              <w:rPr>
                <w:rFonts w:cs="Times New Roman"/>
                <w:szCs w:val="24"/>
              </w:rPr>
              <w:t>Updated_at</w:t>
            </w:r>
          </w:p>
        </w:tc>
        <w:tc>
          <w:tcPr>
            <w:tcW w:w="1374" w:type="pct"/>
            <w:vAlign w:val="center"/>
          </w:tcPr>
          <w:p w14:paraId="4739A2FB"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092E401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4E5D8214" w14:textId="77777777" w:rsidR="00904514" w:rsidRDefault="00904514" w:rsidP="00EE2393">
            <w:pPr>
              <w:pStyle w:val="ListParagraph"/>
              <w:ind w:left="0" w:firstLine="0"/>
              <w:jc w:val="center"/>
              <w:rPr>
                <w:rFonts w:cs="Times New Roman"/>
                <w:szCs w:val="24"/>
              </w:rPr>
            </w:pPr>
          </w:p>
        </w:tc>
      </w:tr>
    </w:tbl>
    <w:p w14:paraId="59F4B2E4" w14:textId="77777777" w:rsidR="00904514" w:rsidRDefault="00904514" w:rsidP="00904514">
      <w:pPr>
        <w:pStyle w:val="ListParagraph"/>
        <w:ind w:left="0" w:firstLine="709"/>
        <w:rPr>
          <w:rFonts w:cs="Times New Roman"/>
          <w:szCs w:val="24"/>
        </w:rPr>
      </w:pPr>
    </w:p>
    <w:p w14:paraId="1B7FBD5B" w14:textId="77777777" w:rsidR="00904514" w:rsidRDefault="00904514" w:rsidP="00EC4343">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w:t>
      </w:r>
      <w:r>
        <w:lastRenderedPageBreak/>
        <w:t xml:space="preserve">disimpan dengan banyak variasi. Tabel MasterKit memiliki sebuah primary key yaitu field Master_id. </w:t>
      </w:r>
    </w:p>
    <w:p w14:paraId="0E900E73" w14:textId="77777777" w:rsidR="00904514" w:rsidRPr="00EC4343" w:rsidRDefault="00904514" w:rsidP="00EC4343"/>
    <w:p w14:paraId="478702B5" w14:textId="77777777" w:rsidR="00904514" w:rsidRPr="00243776" w:rsidRDefault="00904514" w:rsidP="00EC4343">
      <w:pPr>
        <w:pStyle w:val="captionTable"/>
      </w:pPr>
      <w:r w:rsidRPr="00243776">
        <w:t>Tabel 4.</w:t>
      </w:r>
      <w:r>
        <w:t>6</w:t>
      </w:r>
    </w:p>
    <w:p w14:paraId="217FA4AF" w14:textId="55E6960B" w:rsidR="00904514" w:rsidRPr="000C2E5D" w:rsidRDefault="00904514" w:rsidP="00EC4343">
      <w:pPr>
        <w:pStyle w:val="captionTable"/>
      </w:pPr>
      <w:r w:rsidRPr="00243776">
        <w:t>Tabel</w:t>
      </w:r>
      <w:r>
        <w:t xml:space="preserve"> SPK</w:t>
      </w:r>
    </w:p>
    <w:tbl>
      <w:tblPr>
        <w:tblStyle w:val="TableGrid"/>
        <w:tblW w:w="4479" w:type="pct"/>
        <w:jc w:val="center"/>
        <w:tblLook w:val="04A0" w:firstRow="1" w:lastRow="0" w:firstColumn="1" w:lastColumn="0" w:noHBand="0" w:noVBand="1"/>
      </w:tblPr>
      <w:tblGrid>
        <w:gridCol w:w="511"/>
        <w:gridCol w:w="1613"/>
        <w:gridCol w:w="2030"/>
        <w:gridCol w:w="1474"/>
        <w:gridCol w:w="1474"/>
      </w:tblGrid>
      <w:tr w:rsidR="00904514" w14:paraId="740DB359" w14:textId="77777777" w:rsidTr="00EC4343">
        <w:trPr>
          <w:trHeight w:val="227"/>
          <w:jc w:val="center"/>
        </w:trPr>
        <w:tc>
          <w:tcPr>
            <w:tcW w:w="359" w:type="pct"/>
            <w:vAlign w:val="center"/>
          </w:tcPr>
          <w:p w14:paraId="38DD99A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5" w:type="pct"/>
            <w:vAlign w:val="center"/>
          </w:tcPr>
          <w:p w14:paraId="285B76F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29" w:type="pct"/>
            <w:vAlign w:val="center"/>
          </w:tcPr>
          <w:p w14:paraId="57F025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38" w:type="pct"/>
            <w:vAlign w:val="center"/>
          </w:tcPr>
          <w:p w14:paraId="32D0AB5D"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38" w:type="pct"/>
            <w:vAlign w:val="center"/>
          </w:tcPr>
          <w:p w14:paraId="0A4AD65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B8EA8AA" w14:textId="77777777" w:rsidTr="00EC4343">
        <w:trPr>
          <w:trHeight w:val="227"/>
          <w:jc w:val="center"/>
        </w:trPr>
        <w:tc>
          <w:tcPr>
            <w:tcW w:w="359" w:type="pct"/>
            <w:vAlign w:val="center"/>
          </w:tcPr>
          <w:p w14:paraId="4CA6652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35" w:type="pct"/>
            <w:vAlign w:val="center"/>
          </w:tcPr>
          <w:p w14:paraId="2684555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spk_id</w:t>
            </w:r>
          </w:p>
        </w:tc>
        <w:tc>
          <w:tcPr>
            <w:tcW w:w="1429" w:type="pct"/>
            <w:vAlign w:val="center"/>
          </w:tcPr>
          <w:p w14:paraId="3DCA332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111975D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1038" w:type="pct"/>
            <w:vAlign w:val="center"/>
          </w:tcPr>
          <w:p w14:paraId="18CAEA6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904514" w14:paraId="50A882CC" w14:textId="77777777" w:rsidTr="00EC4343">
        <w:trPr>
          <w:trHeight w:val="227"/>
          <w:jc w:val="center"/>
        </w:trPr>
        <w:tc>
          <w:tcPr>
            <w:tcW w:w="359" w:type="pct"/>
            <w:vAlign w:val="center"/>
          </w:tcPr>
          <w:p w14:paraId="6AE94D4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35" w:type="pct"/>
            <w:vAlign w:val="center"/>
          </w:tcPr>
          <w:p w14:paraId="1346C6F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NOSPK</w:t>
            </w:r>
          </w:p>
        </w:tc>
        <w:tc>
          <w:tcPr>
            <w:tcW w:w="1429" w:type="pct"/>
            <w:vAlign w:val="center"/>
          </w:tcPr>
          <w:p w14:paraId="1D4B6BF7"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717996B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0986005" w14:textId="77777777" w:rsidR="00904514" w:rsidRDefault="00904514" w:rsidP="00EC4343">
            <w:pPr>
              <w:pStyle w:val="ListParagraph"/>
              <w:spacing w:line="240" w:lineRule="auto"/>
              <w:ind w:left="0" w:firstLine="0"/>
              <w:jc w:val="center"/>
              <w:rPr>
                <w:rFonts w:cs="Times New Roman"/>
                <w:szCs w:val="24"/>
              </w:rPr>
            </w:pPr>
          </w:p>
        </w:tc>
      </w:tr>
      <w:tr w:rsidR="00904514" w14:paraId="2E974CB3" w14:textId="77777777" w:rsidTr="00EC4343">
        <w:trPr>
          <w:trHeight w:val="227"/>
          <w:jc w:val="center"/>
        </w:trPr>
        <w:tc>
          <w:tcPr>
            <w:tcW w:w="359" w:type="pct"/>
            <w:vAlign w:val="center"/>
          </w:tcPr>
          <w:p w14:paraId="6BAEA3E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35" w:type="pct"/>
            <w:vAlign w:val="center"/>
          </w:tcPr>
          <w:p w14:paraId="25D390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w:t>
            </w:r>
          </w:p>
        </w:tc>
        <w:tc>
          <w:tcPr>
            <w:tcW w:w="1429" w:type="pct"/>
            <w:vAlign w:val="center"/>
          </w:tcPr>
          <w:p w14:paraId="405914B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1038" w:type="pct"/>
            <w:vAlign w:val="center"/>
          </w:tcPr>
          <w:p w14:paraId="347BBBB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09DE4204" w14:textId="77777777" w:rsidR="00904514" w:rsidRDefault="00904514" w:rsidP="00EC4343">
            <w:pPr>
              <w:pStyle w:val="ListParagraph"/>
              <w:spacing w:line="240" w:lineRule="auto"/>
              <w:ind w:left="0" w:firstLine="0"/>
              <w:jc w:val="center"/>
              <w:rPr>
                <w:rFonts w:cs="Times New Roman"/>
                <w:szCs w:val="24"/>
              </w:rPr>
            </w:pPr>
          </w:p>
        </w:tc>
      </w:tr>
      <w:tr w:rsidR="00904514" w14:paraId="2FB6C1CA" w14:textId="77777777" w:rsidTr="00EC4343">
        <w:trPr>
          <w:trHeight w:val="227"/>
          <w:jc w:val="center"/>
        </w:trPr>
        <w:tc>
          <w:tcPr>
            <w:tcW w:w="359" w:type="pct"/>
            <w:vAlign w:val="center"/>
          </w:tcPr>
          <w:p w14:paraId="7D664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35" w:type="pct"/>
            <w:vAlign w:val="center"/>
          </w:tcPr>
          <w:p w14:paraId="56B8CD5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SPKactive</w:t>
            </w:r>
          </w:p>
        </w:tc>
        <w:tc>
          <w:tcPr>
            <w:tcW w:w="1429" w:type="pct"/>
            <w:vAlign w:val="center"/>
          </w:tcPr>
          <w:p w14:paraId="0AA9AE04"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2A8580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5E925AEB" w14:textId="77777777" w:rsidR="00904514" w:rsidRDefault="00904514" w:rsidP="00EC4343">
            <w:pPr>
              <w:pStyle w:val="ListParagraph"/>
              <w:spacing w:line="240" w:lineRule="auto"/>
              <w:ind w:left="0" w:firstLine="0"/>
              <w:jc w:val="center"/>
              <w:rPr>
                <w:rFonts w:cs="Times New Roman"/>
                <w:szCs w:val="24"/>
              </w:rPr>
            </w:pPr>
          </w:p>
        </w:tc>
      </w:tr>
      <w:tr w:rsidR="00904514" w14:paraId="23CBB596" w14:textId="77777777" w:rsidTr="00EC4343">
        <w:trPr>
          <w:trHeight w:val="227"/>
          <w:jc w:val="center"/>
        </w:trPr>
        <w:tc>
          <w:tcPr>
            <w:tcW w:w="359" w:type="pct"/>
            <w:vAlign w:val="center"/>
          </w:tcPr>
          <w:p w14:paraId="113522C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135" w:type="pct"/>
            <w:vAlign w:val="center"/>
          </w:tcPr>
          <w:p w14:paraId="3E82D45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429" w:type="pct"/>
            <w:vAlign w:val="center"/>
          </w:tcPr>
          <w:p w14:paraId="3C1947C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30E46B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46075EC6" w14:textId="77777777" w:rsidR="00904514" w:rsidRDefault="00904514" w:rsidP="00EC4343">
            <w:pPr>
              <w:pStyle w:val="ListParagraph"/>
              <w:spacing w:line="240" w:lineRule="auto"/>
              <w:ind w:left="0" w:firstLine="0"/>
              <w:jc w:val="center"/>
              <w:rPr>
                <w:rFonts w:cs="Times New Roman"/>
                <w:szCs w:val="24"/>
              </w:rPr>
            </w:pPr>
          </w:p>
        </w:tc>
      </w:tr>
      <w:tr w:rsidR="00904514" w14:paraId="5B3E32B8" w14:textId="77777777" w:rsidTr="00EC4343">
        <w:trPr>
          <w:trHeight w:val="227"/>
          <w:jc w:val="center"/>
        </w:trPr>
        <w:tc>
          <w:tcPr>
            <w:tcW w:w="359" w:type="pct"/>
            <w:vAlign w:val="center"/>
          </w:tcPr>
          <w:p w14:paraId="5902054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135" w:type="pct"/>
            <w:vAlign w:val="center"/>
          </w:tcPr>
          <w:p w14:paraId="3D920B3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429" w:type="pct"/>
            <w:vAlign w:val="center"/>
          </w:tcPr>
          <w:p w14:paraId="26C5890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032602D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448E320" w14:textId="77777777" w:rsidR="00904514" w:rsidRDefault="00904514" w:rsidP="00EC4343">
            <w:pPr>
              <w:pStyle w:val="ListParagraph"/>
              <w:spacing w:line="240" w:lineRule="auto"/>
              <w:ind w:left="0" w:firstLine="0"/>
              <w:jc w:val="center"/>
              <w:rPr>
                <w:rFonts w:cs="Times New Roman"/>
                <w:szCs w:val="24"/>
              </w:rPr>
            </w:pPr>
          </w:p>
        </w:tc>
      </w:tr>
    </w:tbl>
    <w:p w14:paraId="7C2CA37E" w14:textId="77777777" w:rsidR="00904514" w:rsidRDefault="00904514" w:rsidP="00EC4343"/>
    <w:p w14:paraId="57891321" w14:textId="46AC0004" w:rsidR="00904514" w:rsidRDefault="00904514" w:rsidP="00EC4343">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4F896415" w14:textId="77777777" w:rsidR="00EC4343" w:rsidRPr="00115F2A" w:rsidRDefault="00EC4343" w:rsidP="00EC4343">
      <w:pPr>
        <w:pStyle w:val="captionTable"/>
      </w:pPr>
    </w:p>
    <w:p w14:paraId="40AFCAA8" w14:textId="77777777" w:rsidR="00904514" w:rsidRPr="00243776" w:rsidRDefault="00904514" w:rsidP="00EC4343">
      <w:pPr>
        <w:pStyle w:val="captionTable"/>
        <w:rPr>
          <w:rFonts w:cs="Times New Roman"/>
        </w:rPr>
      </w:pPr>
      <w:r w:rsidRPr="00243776">
        <w:rPr>
          <w:rFonts w:cs="Times New Roman"/>
        </w:rPr>
        <w:t>Tabel 4.</w:t>
      </w:r>
      <w:r>
        <w:rPr>
          <w:rFonts w:cs="Times New Roman"/>
        </w:rPr>
        <w:t>7</w:t>
      </w:r>
    </w:p>
    <w:p w14:paraId="32FE5790" w14:textId="77777777" w:rsidR="00904514" w:rsidRPr="000C2E5D" w:rsidRDefault="00904514" w:rsidP="00EC4343">
      <w:pPr>
        <w:pStyle w:val="captionTable"/>
        <w:rPr>
          <w:rFonts w:cs="Times New Roman"/>
        </w:rPr>
      </w:pPr>
      <w:r w:rsidRPr="00243776">
        <w:rPr>
          <w:rFonts w:cs="Times New Roman"/>
        </w:rPr>
        <w:t>Tabel</w:t>
      </w:r>
      <w:r>
        <w:rPr>
          <w:rFonts w:cs="Times New Roman"/>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EC4343" w14:paraId="7C021DD7" w14:textId="77777777" w:rsidTr="00EC4343">
        <w:trPr>
          <w:trHeight w:val="227"/>
          <w:jc w:val="center"/>
        </w:trPr>
        <w:tc>
          <w:tcPr>
            <w:tcW w:w="346" w:type="pct"/>
            <w:vAlign w:val="center"/>
          </w:tcPr>
          <w:p w14:paraId="6272028E"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06" w:type="pct"/>
            <w:vAlign w:val="center"/>
          </w:tcPr>
          <w:p w14:paraId="4AD8FA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78" w:type="pct"/>
            <w:vAlign w:val="center"/>
          </w:tcPr>
          <w:p w14:paraId="0104211F"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73" w:type="pct"/>
            <w:vAlign w:val="center"/>
          </w:tcPr>
          <w:p w14:paraId="16774F85"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97" w:type="pct"/>
            <w:vAlign w:val="center"/>
          </w:tcPr>
          <w:p w14:paraId="7A327010"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061727CE" w14:textId="77777777" w:rsidTr="00EC4343">
        <w:trPr>
          <w:trHeight w:val="227"/>
          <w:jc w:val="center"/>
        </w:trPr>
        <w:tc>
          <w:tcPr>
            <w:tcW w:w="346" w:type="pct"/>
            <w:vAlign w:val="center"/>
          </w:tcPr>
          <w:p w14:paraId="783FCBA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06" w:type="pct"/>
            <w:vAlign w:val="center"/>
          </w:tcPr>
          <w:p w14:paraId="4274739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ModelMobil</w:t>
            </w:r>
          </w:p>
        </w:tc>
        <w:tc>
          <w:tcPr>
            <w:tcW w:w="1378" w:type="pct"/>
            <w:vAlign w:val="center"/>
          </w:tcPr>
          <w:p w14:paraId="08839BC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3BFB3FE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30CEBC3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4BA995EC" w14:textId="77777777" w:rsidTr="00EC4343">
        <w:trPr>
          <w:trHeight w:val="227"/>
          <w:jc w:val="center"/>
        </w:trPr>
        <w:tc>
          <w:tcPr>
            <w:tcW w:w="346" w:type="pct"/>
            <w:vAlign w:val="center"/>
          </w:tcPr>
          <w:p w14:paraId="415EC88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06" w:type="pct"/>
            <w:vAlign w:val="center"/>
          </w:tcPr>
          <w:p w14:paraId="6C40A45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TinggiMobil</w:t>
            </w:r>
          </w:p>
        </w:tc>
        <w:tc>
          <w:tcPr>
            <w:tcW w:w="1378" w:type="pct"/>
            <w:vAlign w:val="center"/>
          </w:tcPr>
          <w:p w14:paraId="06ED4C4A"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58946CA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51191E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6EC0FF14" w14:textId="77777777" w:rsidTr="00EC4343">
        <w:trPr>
          <w:trHeight w:val="227"/>
          <w:jc w:val="center"/>
        </w:trPr>
        <w:tc>
          <w:tcPr>
            <w:tcW w:w="346" w:type="pct"/>
            <w:vAlign w:val="center"/>
          </w:tcPr>
          <w:p w14:paraId="43E96C6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06" w:type="pct"/>
            <w:vAlign w:val="center"/>
          </w:tcPr>
          <w:p w14:paraId="6CF18EC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TipeMobil</w:t>
            </w:r>
          </w:p>
        </w:tc>
        <w:tc>
          <w:tcPr>
            <w:tcW w:w="1378" w:type="pct"/>
            <w:vAlign w:val="center"/>
          </w:tcPr>
          <w:p w14:paraId="0A003C52"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4616D45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74DD74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58DCFCBF" w14:textId="77777777" w:rsidTr="00EC4343">
        <w:trPr>
          <w:trHeight w:val="227"/>
          <w:jc w:val="center"/>
        </w:trPr>
        <w:tc>
          <w:tcPr>
            <w:tcW w:w="346" w:type="pct"/>
            <w:vAlign w:val="center"/>
          </w:tcPr>
          <w:p w14:paraId="7D06A80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06" w:type="pct"/>
            <w:vAlign w:val="center"/>
          </w:tcPr>
          <w:p w14:paraId="03685D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Newparameter</w:t>
            </w:r>
          </w:p>
        </w:tc>
        <w:tc>
          <w:tcPr>
            <w:tcW w:w="1378" w:type="pct"/>
            <w:vAlign w:val="center"/>
          </w:tcPr>
          <w:p w14:paraId="55E230F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ARRAY</w:t>
            </w:r>
          </w:p>
        </w:tc>
        <w:tc>
          <w:tcPr>
            <w:tcW w:w="973" w:type="pct"/>
            <w:vAlign w:val="center"/>
          </w:tcPr>
          <w:p w14:paraId="617CA0B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052E361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bl>
    <w:p w14:paraId="4E456EBD" w14:textId="77777777" w:rsidR="00EC4343" w:rsidRDefault="00EC4343" w:rsidP="00EC4343"/>
    <w:p w14:paraId="11A188A0" w14:textId="263EB228" w:rsidR="00904514" w:rsidRPr="00C61202" w:rsidRDefault="00904514" w:rsidP="00EC4343">
      <w:r>
        <w:lastRenderedPageBreak/>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7D030C02" w14:textId="77777777" w:rsidR="00904514" w:rsidRDefault="00904514" w:rsidP="00904514">
      <w:pPr>
        <w:pStyle w:val="ListParagraph"/>
        <w:spacing w:line="240" w:lineRule="auto"/>
        <w:ind w:left="0"/>
        <w:jc w:val="center"/>
        <w:rPr>
          <w:rFonts w:cs="Times New Roman"/>
          <w:b/>
          <w:bCs/>
          <w:szCs w:val="24"/>
        </w:rPr>
      </w:pPr>
    </w:p>
    <w:p w14:paraId="78F0972B" w14:textId="77777777" w:rsidR="00904514" w:rsidRPr="00243776" w:rsidRDefault="00904514" w:rsidP="00EC4343">
      <w:pPr>
        <w:pStyle w:val="captionTable"/>
      </w:pPr>
      <w:r w:rsidRPr="00243776">
        <w:t>Tabel 4.</w:t>
      </w:r>
      <w:r>
        <w:t>8</w:t>
      </w:r>
    </w:p>
    <w:p w14:paraId="40E442EF" w14:textId="77777777" w:rsidR="00904514" w:rsidRPr="000C2E5D" w:rsidRDefault="00904514" w:rsidP="00EC4343">
      <w:pPr>
        <w:pStyle w:val="captionTable"/>
      </w:pPr>
      <w:r w:rsidRPr="00243776">
        <w:t>Tabel</w:t>
      </w:r>
      <w: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EC4343" w14:paraId="5FDC275E" w14:textId="77777777" w:rsidTr="00EC4343">
        <w:trPr>
          <w:trHeight w:val="227"/>
          <w:jc w:val="center"/>
        </w:trPr>
        <w:tc>
          <w:tcPr>
            <w:tcW w:w="469" w:type="pct"/>
            <w:vAlign w:val="center"/>
          </w:tcPr>
          <w:p w14:paraId="0FE89D79"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282" w:type="pct"/>
            <w:vAlign w:val="center"/>
          </w:tcPr>
          <w:p w14:paraId="69EDEB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4" w:type="pct"/>
            <w:vAlign w:val="center"/>
          </w:tcPr>
          <w:p w14:paraId="677DA2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41" w:type="pct"/>
            <w:vAlign w:val="center"/>
          </w:tcPr>
          <w:p w14:paraId="59DD2F74"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953" w:type="pct"/>
            <w:vAlign w:val="center"/>
          </w:tcPr>
          <w:p w14:paraId="1572601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6D2BDF34" w14:textId="77777777" w:rsidTr="00EC4343">
        <w:trPr>
          <w:trHeight w:val="227"/>
          <w:jc w:val="center"/>
        </w:trPr>
        <w:tc>
          <w:tcPr>
            <w:tcW w:w="469" w:type="pct"/>
            <w:vAlign w:val="center"/>
          </w:tcPr>
          <w:p w14:paraId="1BDF2E0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282" w:type="pct"/>
            <w:vAlign w:val="center"/>
          </w:tcPr>
          <w:p w14:paraId="5BF54CB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komponen_id</w:t>
            </w:r>
          </w:p>
        </w:tc>
        <w:tc>
          <w:tcPr>
            <w:tcW w:w="1354" w:type="pct"/>
            <w:vAlign w:val="center"/>
          </w:tcPr>
          <w:p w14:paraId="6C8D96BF"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EDCFE0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953" w:type="pct"/>
            <w:vAlign w:val="center"/>
          </w:tcPr>
          <w:p w14:paraId="4F0AD21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EC4343" w14:paraId="78B5D7C1" w14:textId="77777777" w:rsidTr="00EC4343">
        <w:trPr>
          <w:trHeight w:val="227"/>
          <w:jc w:val="center"/>
        </w:trPr>
        <w:tc>
          <w:tcPr>
            <w:tcW w:w="469" w:type="pct"/>
            <w:vAlign w:val="center"/>
          </w:tcPr>
          <w:p w14:paraId="471EB5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282" w:type="pct"/>
            <w:vAlign w:val="center"/>
          </w:tcPr>
          <w:p w14:paraId="0037AA1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Kode_komponen</w:t>
            </w:r>
          </w:p>
        </w:tc>
        <w:tc>
          <w:tcPr>
            <w:tcW w:w="1354" w:type="pct"/>
            <w:vAlign w:val="center"/>
          </w:tcPr>
          <w:p w14:paraId="7285C4CB"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10DB8AA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163B223" w14:textId="77777777" w:rsidR="00904514" w:rsidRDefault="00904514" w:rsidP="00EC4343">
            <w:pPr>
              <w:pStyle w:val="ListParagraph"/>
              <w:spacing w:line="240" w:lineRule="auto"/>
              <w:ind w:left="0" w:firstLine="0"/>
              <w:jc w:val="center"/>
              <w:rPr>
                <w:rFonts w:cs="Times New Roman"/>
                <w:szCs w:val="24"/>
              </w:rPr>
            </w:pPr>
          </w:p>
        </w:tc>
      </w:tr>
      <w:tr w:rsidR="00EC4343" w14:paraId="7949FB78" w14:textId="77777777" w:rsidTr="00EC4343">
        <w:trPr>
          <w:trHeight w:val="227"/>
          <w:jc w:val="center"/>
        </w:trPr>
        <w:tc>
          <w:tcPr>
            <w:tcW w:w="469" w:type="pct"/>
            <w:vAlign w:val="center"/>
          </w:tcPr>
          <w:p w14:paraId="73230EA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282" w:type="pct"/>
            <w:vAlign w:val="center"/>
          </w:tcPr>
          <w:p w14:paraId="22F6338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Nama_komponen</w:t>
            </w:r>
          </w:p>
        </w:tc>
        <w:tc>
          <w:tcPr>
            <w:tcW w:w="1354" w:type="pct"/>
            <w:vAlign w:val="center"/>
          </w:tcPr>
          <w:p w14:paraId="5A2281B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78D6A5D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DA40B15" w14:textId="77777777" w:rsidR="00904514" w:rsidRDefault="00904514" w:rsidP="00EC4343">
            <w:pPr>
              <w:pStyle w:val="ListParagraph"/>
              <w:spacing w:line="240" w:lineRule="auto"/>
              <w:ind w:left="0" w:firstLine="0"/>
              <w:jc w:val="center"/>
              <w:rPr>
                <w:rFonts w:cs="Times New Roman"/>
                <w:szCs w:val="24"/>
              </w:rPr>
            </w:pPr>
          </w:p>
        </w:tc>
      </w:tr>
      <w:tr w:rsidR="00EC4343" w14:paraId="492A0A86" w14:textId="77777777" w:rsidTr="00EC4343">
        <w:trPr>
          <w:trHeight w:val="227"/>
          <w:jc w:val="center"/>
        </w:trPr>
        <w:tc>
          <w:tcPr>
            <w:tcW w:w="469" w:type="pct"/>
            <w:vAlign w:val="center"/>
          </w:tcPr>
          <w:p w14:paraId="264118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282" w:type="pct"/>
            <w:vAlign w:val="center"/>
          </w:tcPr>
          <w:p w14:paraId="2A53659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Kode_kit</w:t>
            </w:r>
          </w:p>
        </w:tc>
        <w:tc>
          <w:tcPr>
            <w:tcW w:w="1354" w:type="pct"/>
            <w:vAlign w:val="center"/>
          </w:tcPr>
          <w:p w14:paraId="5C6E2B9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98A83B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21EAD640" w14:textId="77777777" w:rsidR="00904514" w:rsidRDefault="00904514" w:rsidP="00EC4343">
            <w:pPr>
              <w:pStyle w:val="ListParagraph"/>
              <w:spacing w:line="240" w:lineRule="auto"/>
              <w:ind w:left="0" w:firstLine="0"/>
              <w:jc w:val="center"/>
              <w:rPr>
                <w:rFonts w:cs="Times New Roman"/>
                <w:szCs w:val="24"/>
              </w:rPr>
            </w:pPr>
          </w:p>
        </w:tc>
      </w:tr>
      <w:tr w:rsidR="00EC4343" w14:paraId="45E55652" w14:textId="77777777" w:rsidTr="00EC4343">
        <w:trPr>
          <w:trHeight w:val="227"/>
          <w:jc w:val="center"/>
        </w:trPr>
        <w:tc>
          <w:tcPr>
            <w:tcW w:w="469" w:type="pct"/>
            <w:vAlign w:val="center"/>
          </w:tcPr>
          <w:p w14:paraId="6CE2962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282" w:type="pct"/>
            <w:vAlign w:val="center"/>
          </w:tcPr>
          <w:p w14:paraId="4BA6A6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KIT</w:t>
            </w:r>
          </w:p>
        </w:tc>
        <w:tc>
          <w:tcPr>
            <w:tcW w:w="1354" w:type="pct"/>
            <w:vAlign w:val="center"/>
          </w:tcPr>
          <w:p w14:paraId="53463C2C"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487F554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7F750D8" w14:textId="77777777" w:rsidR="00904514" w:rsidRDefault="00904514" w:rsidP="00EC4343">
            <w:pPr>
              <w:pStyle w:val="ListParagraph"/>
              <w:spacing w:line="240" w:lineRule="auto"/>
              <w:ind w:left="0" w:firstLine="0"/>
              <w:jc w:val="center"/>
              <w:rPr>
                <w:rFonts w:cs="Times New Roman"/>
                <w:szCs w:val="24"/>
              </w:rPr>
            </w:pPr>
          </w:p>
        </w:tc>
      </w:tr>
      <w:tr w:rsidR="00EC4343" w14:paraId="372AA4D8" w14:textId="77777777" w:rsidTr="00EC4343">
        <w:trPr>
          <w:trHeight w:val="227"/>
          <w:jc w:val="center"/>
        </w:trPr>
        <w:tc>
          <w:tcPr>
            <w:tcW w:w="469" w:type="pct"/>
            <w:vAlign w:val="center"/>
          </w:tcPr>
          <w:p w14:paraId="0A2D583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282" w:type="pct"/>
            <w:vAlign w:val="center"/>
          </w:tcPr>
          <w:p w14:paraId="089CFF7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Kode_mobil</w:t>
            </w:r>
          </w:p>
        </w:tc>
        <w:tc>
          <w:tcPr>
            <w:tcW w:w="1354" w:type="pct"/>
            <w:vAlign w:val="center"/>
          </w:tcPr>
          <w:p w14:paraId="0A00F31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941" w:type="pct"/>
            <w:vAlign w:val="center"/>
          </w:tcPr>
          <w:p w14:paraId="6179723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0B1EC9A6" w14:textId="77777777" w:rsidR="00904514" w:rsidRDefault="00904514" w:rsidP="00EC4343">
            <w:pPr>
              <w:pStyle w:val="ListParagraph"/>
              <w:spacing w:line="240" w:lineRule="auto"/>
              <w:ind w:left="0" w:firstLine="0"/>
              <w:jc w:val="center"/>
              <w:rPr>
                <w:rFonts w:cs="Times New Roman"/>
                <w:szCs w:val="24"/>
              </w:rPr>
            </w:pPr>
          </w:p>
        </w:tc>
      </w:tr>
      <w:tr w:rsidR="00EC4343" w14:paraId="59ABED0C" w14:textId="77777777" w:rsidTr="00EC4343">
        <w:trPr>
          <w:trHeight w:val="227"/>
          <w:jc w:val="center"/>
        </w:trPr>
        <w:tc>
          <w:tcPr>
            <w:tcW w:w="469" w:type="pct"/>
            <w:vAlign w:val="center"/>
          </w:tcPr>
          <w:p w14:paraId="7A02CD8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7</w:t>
            </w:r>
          </w:p>
        </w:tc>
        <w:tc>
          <w:tcPr>
            <w:tcW w:w="1282" w:type="pct"/>
            <w:vAlign w:val="center"/>
          </w:tcPr>
          <w:p w14:paraId="5892C24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Parameter_1</w:t>
            </w:r>
          </w:p>
        </w:tc>
        <w:tc>
          <w:tcPr>
            <w:tcW w:w="1354" w:type="pct"/>
            <w:vAlign w:val="center"/>
          </w:tcPr>
          <w:p w14:paraId="1134E84E"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35C0B42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3CCB2DE1" w14:textId="77777777" w:rsidR="00904514" w:rsidRDefault="00904514" w:rsidP="00EC4343">
            <w:pPr>
              <w:pStyle w:val="ListParagraph"/>
              <w:spacing w:line="240" w:lineRule="auto"/>
              <w:ind w:left="0" w:firstLine="0"/>
              <w:jc w:val="center"/>
              <w:rPr>
                <w:rFonts w:cs="Times New Roman"/>
                <w:szCs w:val="24"/>
              </w:rPr>
            </w:pPr>
          </w:p>
        </w:tc>
      </w:tr>
      <w:tr w:rsidR="00EC4343" w14:paraId="48C5F5CC" w14:textId="77777777" w:rsidTr="00EC4343">
        <w:trPr>
          <w:trHeight w:val="227"/>
          <w:jc w:val="center"/>
        </w:trPr>
        <w:tc>
          <w:tcPr>
            <w:tcW w:w="469" w:type="pct"/>
            <w:vAlign w:val="center"/>
          </w:tcPr>
          <w:p w14:paraId="33B1DD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8</w:t>
            </w:r>
          </w:p>
        </w:tc>
        <w:tc>
          <w:tcPr>
            <w:tcW w:w="1282" w:type="pct"/>
            <w:vAlign w:val="center"/>
          </w:tcPr>
          <w:p w14:paraId="497EA57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354" w:type="pct"/>
            <w:vAlign w:val="center"/>
          </w:tcPr>
          <w:p w14:paraId="1A9EC72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584C20B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7B8F6FEE" w14:textId="77777777" w:rsidR="00904514" w:rsidRDefault="00904514" w:rsidP="00EC4343">
            <w:pPr>
              <w:pStyle w:val="ListParagraph"/>
              <w:spacing w:line="240" w:lineRule="auto"/>
              <w:ind w:left="0" w:firstLine="0"/>
              <w:jc w:val="center"/>
              <w:rPr>
                <w:rFonts w:cs="Times New Roman"/>
                <w:szCs w:val="24"/>
              </w:rPr>
            </w:pPr>
          </w:p>
        </w:tc>
      </w:tr>
      <w:tr w:rsidR="00EC4343" w14:paraId="70C08DAE" w14:textId="77777777" w:rsidTr="00EC4343">
        <w:trPr>
          <w:trHeight w:val="227"/>
          <w:jc w:val="center"/>
        </w:trPr>
        <w:tc>
          <w:tcPr>
            <w:tcW w:w="469" w:type="pct"/>
            <w:vAlign w:val="center"/>
          </w:tcPr>
          <w:p w14:paraId="6D7362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9</w:t>
            </w:r>
          </w:p>
        </w:tc>
        <w:tc>
          <w:tcPr>
            <w:tcW w:w="1282" w:type="pct"/>
            <w:vAlign w:val="center"/>
          </w:tcPr>
          <w:p w14:paraId="7E898A9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354" w:type="pct"/>
            <w:vAlign w:val="center"/>
          </w:tcPr>
          <w:p w14:paraId="7D95EE8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7BEDD6F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6E5C94AC" w14:textId="77777777" w:rsidR="00904514" w:rsidRDefault="00904514" w:rsidP="00EC4343">
            <w:pPr>
              <w:pStyle w:val="ListParagraph"/>
              <w:spacing w:line="240" w:lineRule="auto"/>
              <w:ind w:left="0" w:firstLine="0"/>
              <w:jc w:val="center"/>
              <w:rPr>
                <w:rFonts w:cs="Times New Roman"/>
                <w:szCs w:val="24"/>
              </w:rPr>
            </w:pPr>
          </w:p>
        </w:tc>
      </w:tr>
    </w:tbl>
    <w:p w14:paraId="26084E83" w14:textId="77777777" w:rsidR="00904514" w:rsidRDefault="00904514" w:rsidP="00EC4343"/>
    <w:p w14:paraId="27B8CCA3" w14:textId="77777777" w:rsidR="00904514" w:rsidRDefault="00904514" w:rsidP="00EC4343">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7CB9E1C7" w14:textId="77777777" w:rsidR="00EC4343" w:rsidRDefault="00EC4343" w:rsidP="00904514">
      <w:pPr>
        <w:pStyle w:val="ListParagraph"/>
        <w:spacing w:line="240" w:lineRule="auto"/>
        <w:ind w:left="0"/>
        <w:jc w:val="center"/>
        <w:rPr>
          <w:rFonts w:cs="Times New Roman"/>
          <w:b/>
          <w:bCs/>
          <w:szCs w:val="24"/>
        </w:rPr>
      </w:pPr>
    </w:p>
    <w:p w14:paraId="5D9824EB" w14:textId="77777777" w:rsidR="00EC4343" w:rsidRDefault="00EC4343" w:rsidP="00904514">
      <w:pPr>
        <w:pStyle w:val="ListParagraph"/>
        <w:spacing w:line="240" w:lineRule="auto"/>
        <w:ind w:left="0"/>
        <w:jc w:val="center"/>
        <w:rPr>
          <w:rFonts w:cs="Times New Roman"/>
          <w:b/>
          <w:bCs/>
          <w:szCs w:val="24"/>
        </w:rPr>
      </w:pPr>
    </w:p>
    <w:p w14:paraId="778F42E8" w14:textId="02179412" w:rsidR="00904514" w:rsidRPr="00243776" w:rsidRDefault="00904514" w:rsidP="00EC4343">
      <w:pPr>
        <w:pStyle w:val="captionTable"/>
      </w:pPr>
      <w:r w:rsidRPr="00243776">
        <w:lastRenderedPageBreak/>
        <w:t>Tabel 4.</w:t>
      </w:r>
      <w:r>
        <w:t>9</w:t>
      </w:r>
    </w:p>
    <w:p w14:paraId="4E06B93D" w14:textId="77777777" w:rsidR="00904514" w:rsidRPr="000C2E5D" w:rsidRDefault="00904514" w:rsidP="00EC4343">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904514" w14:paraId="1AAF644A" w14:textId="77777777" w:rsidTr="00EC4343">
        <w:trPr>
          <w:trHeight w:val="227"/>
          <w:jc w:val="center"/>
        </w:trPr>
        <w:tc>
          <w:tcPr>
            <w:tcW w:w="374" w:type="pct"/>
            <w:vAlign w:val="center"/>
          </w:tcPr>
          <w:p w14:paraId="72FD35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974" w:type="pct"/>
            <w:vAlign w:val="center"/>
          </w:tcPr>
          <w:p w14:paraId="770793C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89" w:type="pct"/>
            <w:vAlign w:val="center"/>
          </w:tcPr>
          <w:p w14:paraId="78BC4FB7"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82" w:type="pct"/>
            <w:vAlign w:val="center"/>
          </w:tcPr>
          <w:p w14:paraId="6B4B226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82" w:type="pct"/>
            <w:vAlign w:val="center"/>
          </w:tcPr>
          <w:p w14:paraId="3C72C9A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3111749" w14:textId="77777777" w:rsidTr="00EC4343">
        <w:trPr>
          <w:trHeight w:val="227"/>
          <w:jc w:val="center"/>
        </w:trPr>
        <w:tc>
          <w:tcPr>
            <w:tcW w:w="374" w:type="pct"/>
            <w:vAlign w:val="center"/>
          </w:tcPr>
          <w:p w14:paraId="55A7231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974" w:type="pct"/>
            <w:vAlign w:val="center"/>
          </w:tcPr>
          <w:p w14:paraId="07F998F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tipe_EL</w:t>
            </w:r>
          </w:p>
        </w:tc>
        <w:tc>
          <w:tcPr>
            <w:tcW w:w="1489" w:type="pct"/>
            <w:vAlign w:val="center"/>
          </w:tcPr>
          <w:p w14:paraId="0D6D5E3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82" w:type="pct"/>
            <w:vAlign w:val="center"/>
          </w:tcPr>
          <w:p w14:paraId="37C47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82" w:type="pct"/>
            <w:vAlign w:val="center"/>
          </w:tcPr>
          <w:p w14:paraId="06101C0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kode_mobil</w:t>
            </w:r>
          </w:p>
        </w:tc>
      </w:tr>
    </w:tbl>
    <w:p w14:paraId="31B708F6" w14:textId="77777777" w:rsidR="00904514" w:rsidRDefault="00904514" w:rsidP="00904514">
      <w:pPr>
        <w:rPr>
          <w:rFonts w:cs="Times New Roman"/>
          <w:szCs w:val="24"/>
        </w:rPr>
      </w:pPr>
    </w:p>
    <w:p w14:paraId="55DF9D1B" w14:textId="77777777" w:rsidR="00904514" w:rsidRPr="0038198F" w:rsidRDefault="00904514" w:rsidP="00EC4343">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7E9B098B" w14:textId="77777777" w:rsidR="00904514" w:rsidRPr="00637750" w:rsidRDefault="00904514" w:rsidP="00904514">
      <w:pPr>
        <w:rPr>
          <w:rFonts w:cs="Times New Roman"/>
          <w:szCs w:val="24"/>
        </w:rPr>
      </w:pPr>
    </w:p>
    <w:p w14:paraId="1CCA198D" w14:textId="1DAABC35" w:rsidR="00904514" w:rsidRPr="005B095F" w:rsidRDefault="00904514">
      <w:pPr>
        <w:pStyle w:val="JudulSubBabdenganNomor"/>
        <w:numPr>
          <w:ilvl w:val="1"/>
          <w:numId w:val="14"/>
        </w:numPr>
        <w:ind w:left="720" w:hanging="720"/>
        <w:rPr>
          <w:sz w:val="24"/>
          <w:szCs w:val="24"/>
        </w:rPr>
      </w:pPr>
      <w:r>
        <w:t>Desain Interface</w:t>
      </w:r>
    </w:p>
    <w:p w14:paraId="1042FA09" w14:textId="77777777" w:rsidR="00904514" w:rsidRDefault="00904514" w:rsidP="00EC4343">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747EED81" w14:textId="77777777" w:rsidR="00904514" w:rsidRPr="00844F89" w:rsidRDefault="00904514" w:rsidP="00904514">
      <w:pPr>
        <w:ind w:firstLine="709"/>
        <w:rPr>
          <w:rFonts w:cs="Times New Roman"/>
          <w:szCs w:val="24"/>
        </w:rPr>
      </w:pPr>
    </w:p>
    <w:p w14:paraId="446A5D95" w14:textId="2DC12110" w:rsidR="00904514" w:rsidRPr="009549A4" w:rsidRDefault="00904514">
      <w:pPr>
        <w:pStyle w:val="STTSJudulSubBab"/>
        <w:numPr>
          <w:ilvl w:val="2"/>
          <w:numId w:val="14"/>
        </w:numPr>
        <w:rPr>
          <w:sz w:val="24"/>
          <w:szCs w:val="24"/>
        </w:rPr>
      </w:pPr>
      <w:r>
        <w:t>Desain Interface Umum</w:t>
      </w:r>
    </w:p>
    <w:p w14:paraId="3F94F060" w14:textId="77777777" w:rsidR="00904514" w:rsidRDefault="00904514" w:rsidP="00EC4343">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4FD66525" w14:textId="77777777" w:rsidR="00904514" w:rsidRDefault="00904514" w:rsidP="00EC4343"/>
    <w:p w14:paraId="6EF32736" w14:textId="26FFA567" w:rsidR="00904514" w:rsidRPr="00BD137A" w:rsidRDefault="00904514">
      <w:pPr>
        <w:pStyle w:val="STTSJudulSubBab"/>
        <w:numPr>
          <w:ilvl w:val="3"/>
          <w:numId w:val="14"/>
        </w:numPr>
        <w:ind w:left="1004" w:hanging="1004"/>
      </w:pPr>
      <w:r>
        <w:lastRenderedPageBreak/>
        <w:t>Halaman Depan</w:t>
      </w:r>
    </w:p>
    <w:p w14:paraId="01343C9B" w14:textId="77777777" w:rsidR="00904514" w:rsidRPr="00FF21F6" w:rsidRDefault="00904514" w:rsidP="00EC4343">
      <w:pPr>
        <w:pStyle w:val="GambarDesc"/>
      </w:pPr>
      <w:r>
        <w:drawing>
          <wp:inline distT="0" distB="0" distL="0" distR="0" wp14:anchorId="078518C3" wp14:editId="5D669427">
            <wp:extent cx="5033010" cy="2406770"/>
            <wp:effectExtent l="19050" t="19050" r="152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4.5</w:t>
      </w:r>
    </w:p>
    <w:p w14:paraId="4C05AEB2" w14:textId="77777777" w:rsidR="00904514" w:rsidRDefault="00904514" w:rsidP="00EC4343">
      <w:pPr>
        <w:pStyle w:val="GambarDesc"/>
        <w:rPr>
          <w:rFonts w:cs="Times New Roman"/>
          <w:szCs w:val="24"/>
        </w:rPr>
      </w:pPr>
      <w:r w:rsidRPr="00FF21F6">
        <w:rPr>
          <w:rFonts w:cs="Times New Roman"/>
          <w:szCs w:val="24"/>
        </w:rPr>
        <w:t>Halaman Depan</w:t>
      </w:r>
    </w:p>
    <w:p w14:paraId="110BB8D6" w14:textId="77777777" w:rsidR="00904514" w:rsidRPr="00FF21F6" w:rsidRDefault="00904514" w:rsidP="00904514">
      <w:pPr>
        <w:spacing w:line="240" w:lineRule="auto"/>
        <w:jc w:val="center"/>
        <w:rPr>
          <w:rFonts w:cs="Times New Roman"/>
          <w:b/>
          <w:bCs/>
          <w:szCs w:val="24"/>
        </w:rPr>
      </w:pPr>
    </w:p>
    <w:p w14:paraId="09BEA457" w14:textId="77777777" w:rsidR="00904514" w:rsidRDefault="00904514" w:rsidP="00EC4343">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71B352BA" w14:textId="77777777" w:rsidR="00904514" w:rsidRDefault="00904514" w:rsidP="00EC4343">
      <w:pPr>
        <w:ind w:firstLine="0"/>
      </w:pPr>
      <w:proofErr w:type="gramStart"/>
      <w:r>
        <w:t>Keterangan :</w:t>
      </w:r>
      <w:proofErr w:type="gramEnd"/>
    </w:p>
    <w:p w14:paraId="0779A176" w14:textId="40D72461" w:rsidR="00904514" w:rsidRDefault="00904514" w:rsidP="00772C24">
      <w:pPr>
        <w:pStyle w:val="BulletStyleNumber"/>
      </w:pPr>
      <w:r>
        <w:t>Tombol untuk menuju halaman login</w:t>
      </w:r>
    </w:p>
    <w:p w14:paraId="189B6FD0" w14:textId="77777777" w:rsidR="00772C24" w:rsidRDefault="00772C24" w:rsidP="00772C24">
      <w:pPr>
        <w:pStyle w:val="BulletStyleNumber"/>
        <w:numPr>
          <w:ilvl w:val="0"/>
          <w:numId w:val="0"/>
        </w:numPr>
        <w:ind w:left="425"/>
      </w:pPr>
    </w:p>
    <w:p w14:paraId="6033D0F4" w14:textId="4A3ABEBE" w:rsidR="00904514" w:rsidRDefault="00904514">
      <w:pPr>
        <w:pStyle w:val="STTSJudulSubBab"/>
        <w:numPr>
          <w:ilvl w:val="3"/>
          <w:numId w:val="14"/>
        </w:numPr>
        <w:ind w:left="1004" w:hanging="1004"/>
      </w:pPr>
      <w:r>
        <w:t>Halaman Login</w:t>
      </w:r>
    </w:p>
    <w:p w14:paraId="3EE41D79" w14:textId="77777777" w:rsidR="00904514" w:rsidRDefault="00904514" w:rsidP="00772C24">
      <w:pPr>
        <w:pStyle w:val="STTSGambar"/>
      </w:pPr>
      <w:r>
        <w:rPr>
          <w:noProof/>
        </w:rPr>
        <w:drawing>
          <wp:inline distT="0" distB="0" distL="0" distR="0" wp14:anchorId="4756A949" wp14:editId="1C66677D">
            <wp:extent cx="5038090" cy="1578634"/>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4B75F6" w14:textId="77777777" w:rsidR="00904514" w:rsidRPr="00B41B48" w:rsidRDefault="00904514" w:rsidP="00772C24">
      <w:pPr>
        <w:pStyle w:val="GambarDesc"/>
      </w:pPr>
      <w:r>
        <w:t>Gambar 4.6</w:t>
      </w:r>
      <w:r>
        <w:br/>
        <w:t>Halaman Login</w:t>
      </w:r>
    </w:p>
    <w:p w14:paraId="79F93162" w14:textId="77777777" w:rsidR="00904514" w:rsidRDefault="00904514" w:rsidP="00904514">
      <w:pPr>
        <w:rPr>
          <w:rFonts w:cs="Times New Roman"/>
          <w:szCs w:val="24"/>
        </w:rPr>
      </w:pPr>
    </w:p>
    <w:p w14:paraId="67E886B1" w14:textId="29A450B3" w:rsidR="00904514" w:rsidRDefault="00904514" w:rsidP="00772C24">
      <w:r>
        <w:lastRenderedPageBreak/>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5E842B83" w14:textId="77777777" w:rsidR="00904514" w:rsidRDefault="00904514" w:rsidP="00772C24">
      <w:pPr>
        <w:ind w:firstLine="0"/>
      </w:pPr>
      <w:proofErr w:type="gramStart"/>
      <w:r>
        <w:t>Keterangan :</w:t>
      </w:r>
      <w:proofErr w:type="gramEnd"/>
    </w:p>
    <w:p w14:paraId="0F861A0F" w14:textId="02A2FCAE" w:rsidR="00904514" w:rsidRPr="00772C24" w:rsidRDefault="00904514">
      <w:pPr>
        <w:pStyle w:val="BulletStyleNumber"/>
        <w:numPr>
          <w:ilvl w:val="0"/>
          <w:numId w:val="16"/>
        </w:numPr>
        <w:ind w:left="426" w:hanging="426"/>
      </w:pPr>
      <w:r w:rsidRPr="00772C24">
        <w:t>Kolom username</w:t>
      </w:r>
    </w:p>
    <w:p w14:paraId="26A26048" w14:textId="7F7B6786" w:rsidR="00904514" w:rsidRDefault="00904514" w:rsidP="00772C24">
      <w:pPr>
        <w:pStyle w:val="BulletStyleNumber"/>
      </w:pPr>
      <w:r>
        <w:t>Kolom password</w:t>
      </w:r>
    </w:p>
    <w:p w14:paraId="3E5471CA" w14:textId="0396917D" w:rsidR="00904514" w:rsidRDefault="00904514" w:rsidP="00772C24">
      <w:pPr>
        <w:pStyle w:val="BulletStyleNumber"/>
      </w:pPr>
      <w:r>
        <w:t>Tombol untuk login</w:t>
      </w:r>
    </w:p>
    <w:p w14:paraId="489E1EBC" w14:textId="77777777" w:rsidR="00904514" w:rsidRPr="009F2E2D" w:rsidRDefault="00904514" w:rsidP="00772C24">
      <w:pPr>
        <w:pStyle w:val="Bulletstyle"/>
      </w:pPr>
      <w:r>
        <w:t>Pop-Up Gagal Login</w:t>
      </w:r>
    </w:p>
    <w:p w14:paraId="750DEFA8" w14:textId="1CEDF9F6" w:rsidR="00904514" w:rsidRDefault="00904514" w:rsidP="00772C24">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09B1221" w14:textId="77777777" w:rsidR="00772C24" w:rsidRDefault="00772C24" w:rsidP="00772C24">
      <w:pPr>
        <w:pStyle w:val="BulletParagraphwithoutindent"/>
      </w:pPr>
    </w:p>
    <w:p w14:paraId="32AFE64F" w14:textId="77777777" w:rsidR="00904514" w:rsidRDefault="00904514" w:rsidP="00772C24">
      <w:pPr>
        <w:pStyle w:val="Gambar"/>
        <w:rPr>
          <w:b/>
          <w:bCs/>
        </w:rPr>
      </w:pPr>
      <w:r w:rsidRPr="00772C24">
        <w:drawing>
          <wp:inline distT="0" distB="0" distL="0" distR="0" wp14:anchorId="0D06CB11" wp14:editId="2E2CB413">
            <wp:extent cx="3681653" cy="1568348"/>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4.7</w:t>
      </w:r>
      <w:r w:rsidRPr="005E3DD7">
        <w:rPr>
          <w:b/>
          <w:bCs/>
        </w:rPr>
        <w:br/>
        <w:t>Tampilan Gagal Login</w:t>
      </w:r>
    </w:p>
    <w:p w14:paraId="21233C4B" w14:textId="77777777" w:rsidR="00904514" w:rsidRPr="007972A0" w:rsidRDefault="00904514" w:rsidP="00904514">
      <w:pPr>
        <w:rPr>
          <w:rFonts w:cs="Times New Roman"/>
          <w:szCs w:val="24"/>
        </w:rPr>
      </w:pPr>
    </w:p>
    <w:p w14:paraId="5FCCC9AF" w14:textId="23E1AFCB" w:rsidR="00904514" w:rsidRPr="003C409E" w:rsidRDefault="00904514">
      <w:pPr>
        <w:pStyle w:val="STTSJudulSubBab"/>
        <w:numPr>
          <w:ilvl w:val="2"/>
          <w:numId w:val="14"/>
        </w:numPr>
        <w:rPr>
          <w:sz w:val="24"/>
          <w:szCs w:val="24"/>
        </w:rPr>
      </w:pPr>
      <w:r>
        <w:t xml:space="preserve">Desain Interface Role Super Admin </w:t>
      </w:r>
    </w:p>
    <w:p w14:paraId="4E622081" w14:textId="5ED3592A" w:rsidR="00904514" w:rsidRDefault="00904514" w:rsidP="00772C24">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w:t>
      </w:r>
      <w:r>
        <w:lastRenderedPageBreak/>
        <w:t xml:space="preserve">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6D1092F8" w14:textId="77777777" w:rsidR="00772C24" w:rsidRPr="008E4AAA" w:rsidRDefault="00772C24" w:rsidP="00772C24"/>
    <w:p w14:paraId="21446118" w14:textId="1D158D1D" w:rsidR="00772C24" w:rsidRDefault="00772C24">
      <w:pPr>
        <w:pStyle w:val="STTSJudulSubBab"/>
        <w:numPr>
          <w:ilvl w:val="3"/>
          <w:numId w:val="14"/>
        </w:numPr>
        <w:ind w:left="1004" w:hanging="1004"/>
      </w:pPr>
      <w:r>
        <w:t>Halaman Input</w:t>
      </w:r>
    </w:p>
    <w:p w14:paraId="7CBA5B91" w14:textId="77777777" w:rsidR="00904514" w:rsidRDefault="00904514" w:rsidP="00772C24">
      <w:pPr>
        <w:pStyle w:val="Gambar"/>
      </w:pPr>
      <w:r>
        <w:drawing>
          <wp:inline distT="0" distB="0" distL="0" distR="0" wp14:anchorId="6688DAFA" wp14:editId="4BF7C8D8">
            <wp:extent cx="3779520" cy="1507825"/>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57BF17" w14:textId="77777777" w:rsidR="00904514" w:rsidRDefault="00904514" w:rsidP="00772C24">
      <w:pPr>
        <w:pStyle w:val="GambarDesc"/>
      </w:pPr>
      <w:r>
        <w:t>Gambar 4.8</w:t>
      </w:r>
    </w:p>
    <w:p w14:paraId="054AA11D" w14:textId="434E92A1" w:rsidR="00904514" w:rsidRDefault="00904514" w:rsidP="00772C24">
      <w:pPr>
        <w:pStyle w:val="GambarDesc"/>
      </w:pPr>
      <w:r>
        <w:t>Tampilan Halaman Input Super Admin</w:t>
      </w:r>
    </w:p>
    <w:p w14:paraId="385C0AFF" w14:textId="77777777" w:rsidR="00772C24" w:rsidRPr="00A34C83" w:rsidRDefault="00772C24" w:rsidP="00772C24"/>
    <w:p w14:paraId="1B137B27" w14:textId="77777777" w:rsidR="00904514" w:rsidRDefault="00904514" w:rsidP="00772C24">
      <w:pPr>
        <w:rPr>
          <w:rFonts w:cs="Times New Roman"/>
          <w:szCs w:val="24"/>
        </w:rPr>
      </w:pPr>
      <w:r>
        <w:rPr>
          <w:rFonts w:cs="Times New Roman"/>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556841B0" w14:textId="77777777" w:rsidR="00904514" w:rsidRDefault="00904514" w:rsidP="00772C24">
      <w:pPr>
        <w:ind w:firstLine="0"/>
      </w:pPr>
      <w:proofErr w:type="gramStart"/>
      <w:r>
        <w:t>Keterangan :</w:t>
      </w:r>
      <w:proofErr w:type="gramEnd"/>
    </w:p>
    <w:p w14:paraId="1BACD176" w14:textId="7FDB8D21" w:rsidR="00904514" w:rsidRDefault="00904514">
      <w:pPr>
        <w:pStyle w:val="BulletStyleNumber"/>
        <w:numPr>
          <w:ilvl w:val="0"/>
          <w:numId w:val="17"/>
        </w:numPr>
        <w:ind w:left="426" w:hanging="426"/>
      </w:pPr>
      <w:r>
        <w:t>Tombol navigasi untuk menuju halaman Home (utama)</w:t>
      </w:r>
    </w:p>
    <w:p w14:paraId="4FEC4B25" w14:textId="796ACACA" w:rsidR="00904514" w:rsidRDefault="00904514" w:rsidP="00772C24">
      <w:pPr>
        <w:pStyle w:val="BulletStyleNumber"/>
      </w:pPr>
      <w:r>
        <w:t>Tombol navigasi untuk menuju halaman Input</w:t>
      </w:r>
    </w:p>
    <w:p w14:paraId="370BBBE2" w14:textId="4FFE7236" w:rsidR="00904514" w:rsidRDefault="00904514" w:rsidP="00772C24">
      <w:pPr>
        <w:pStyle w:val="BulletStyleNumber"/>
      </w:pPr>
      <w:r>
        <w:t>Tombol navigasi untuk menuju halaman Master</w:t>
      </w:r>
    </w:p>
    <w:p w14:paraId="5833A717" w14:textId="4045C760" w:rsidR="00904514" w:rsidRDefault="00904514" w:rsidP="00772C24">
      <w:pPr>
        <w:pStyle w:val="BulletStyleNumber"/>
      </w:pPr>
      <w:r>
        <w:t>Tombol navigasi untuk menuju halaman Settings</w:t>
      </w:r>
    </w:p>
    <w:p w14:paraId="509DFCF7" w14:textId="01CA12F4" w:rsidR="00904514" w:rsidRDefault="00904514" w:rsidP="00772C24">
      <w:pPr>
        <w:pStyle w:val="BulletStyleNumber"/>
      </w:pPr>
      <w:r>
        <w:t>Tombol untuk melakukan Logout</w:t>
      </w:r>
    </w:p>
    <w:p w14:paraId="57FE60E0" w14:textId="6BF3C499" w:rsidR="00904514" w:rsidRDefault="00904514" w:rsidP="00772C24">
      <w:pPr>
        <w:pStyle w:val="BulletStyleNumber"/>
      </w:pPr>
      <w:r>
        <w:t>Tombol untuk melakukan tarik data SPK</w:t>
      </w:r>
    </w:p>
    <w:p w14:paraId="54D766B6" w14:textId="774D4F9A" w:rsidR="00904514" w:rsidRDefault="00904514" w:rsidP="00772C24">
      <w:pPr>
        <w:pStyle w:val="BulletStyleNumber"/>
      </w:pPr>
      <w:r>
        <w:t>Drop-down option nomor Surat Perintah Kerja</w:t>
      </w:r>
    </w:p>
    <w:p w14:paraId="668C3F30" w14:textId="49E87E97" w:rsidR="00904514" w:rsidRDefault="00904514" w:rsidP="00772C24">
      <w:pPr>
        <w:pStyle w:val="BulletStyleNumber"/>
      </w:pPr>
      <w:r>
        <w:t>Drop-down option Departemen</w:t>
      </w:r>
    </w:p>
    <w:p w14:paraId="2D6103EF" w14:textId="50A44B45" w:rsidR="00904514" w:rsidRDefault="00904514" w:rsidP="00772C24">
      <w:pPr>
        <w:pStyle w:val="BulletStyleNumber"/>
      </w:pPr>
      <w:r>
        <w:t>Drop-down option Nama Stall</w:t>
      </w:r>
    </w:p>
    <w:p w14:paraId="7DE0A616" w14:textId="790BB178" w:rsidR="00904514" w:rsidRDefault="00904514" w:rsidP="00772C24">
      <w:pPr>
        <w:pStyle w:val="BulletStyleNumber"/>
      </w:pPr>
      <w:r>
        <w:t>Drop-down option Stall</w:t>
      </w:r>
    </w:p>
    <w:p w14:paraId="2E509806" w14:textId="10F290BC" w:rsidR="00904514" w:rsidRDefault="00904514" w:rsidP="00772C24">
      <w:pPr>
        <w:pStyle w:val="BulletStyleNumber"/>
      </w:pPr>
      <w:r>
        <w:t>Tombol untuk menambahkan order</w:t>
      </w:r>
    </w:p>
    <w:p w14:paraId="64E4E5BC" w14:textId="5B80A0C9" w:rsidR="00904514" w:rsidRDefault="00904514" w:rsidP="00772C24">
      <w:pPr>
        <w:pStyle w:val="BulletStyleNumber"/>
      </w:pPr>
      <w:r>
        <w:t>Tombol untuk menuju halaman CEK</w:t>
      </w:r>
    </w:p>
    <w:p w14:paraId="3C4E490B" w14:textId="70A53122" w:rsidR="00904514" w:rsidRDefault="00904514" w:rsidP="00772C24">
      <w:pPr>
        <w:pStyle w:val="BulletStyleNumber"/>
      </w:pPr>
      <w:r>
        <w:t>Tombol untuk menuju halaman History</w:t>
      </w:r>
    </w:p>
    <w:p w14:paraId="22550C7B" w14:textId="0C5AD7B2" w:rsidR="00904514" w:rsidRDefault="00904514" w:rsidP="00772C24">
      <w:pPr>
        <w:pStyle w:val="BulletStyleNumber"/>
      </w:pPr>
      <w:r>
        <w:lastRenderedPageBreak/>
        <w:t>Tabel data SPK</w:t>
      </w:r>
    </w:p>
    <w:p w14:paraId="33CC8A39" w14:textId="14118256" w:rsidR="00904514" w:rsidRDefault="00904514" w:rsidP="00772C24">
      <w:pPr>
        <w:pStyle w:val="BulletStyleNumber"/>
      </w:pPr>
      <w:r>
        <w:t>Tombol untuk mengakses Problem</w:t>
      </w:r>
    </w:p>
    <w:p w14:paraId="48DF87BF" w14:textId="7EC1D955" w:rsidR="00904514" w:rsidRDefault="00904514" w:rsidP="00772C24">
      <w:pPr>
        <w:pStyle w:val="BulletStyleNumber"/>
      </w:pPr>
      <w:r>
        <w:t>Tombol untuk menghapus SPK yang sudah terdaftar</w:t>
      </w:r>
    </w:p>
    <w:p w14:paraId="42677876" w14:textId="6DBB85A4" w:rsidR="00904514" w:rsidRDefault="00904514" w:rsidP="00772C24">
      <w:pPr>
        <w:pStyle w:val="BulletStyleNumber"/>
      </w:pPr>
      <w:r>
        <w:t>Drop-down option tampilan jumlah baris pada tabel 14</w:t>
      </w:r>
    </w:p>
    <w:p w14:paraId="16852B0D" w14:textId="4E02D6D8" w:rsidR="00904514" w:rsidRDefault="00904514" w:rsidP="00772C24">
      <w:pPr>
        <w:pStyle w:val="BulletStyleNumber"/>
      </w:pPr>
      <w:r>
        <w:t>Tombol untuk pagination halaman sebelumnya</w:t>
      </w:r>
    </w:p>
    <w:p w14:paraId="0DD13F95" w14:textId="5DF8F675" w:rsidR="00904514" w:rsidRDefault="00904514" w:rsidP="00772C24">
      <w:pPr>
        <w:pStyle w:val="BulletStyleNumber"/>
      </w:pPr>
      <w:r>
        <w:t>Tombol untuk pagination halaman berikutnya</w:t>
      </w:r>
    </w:p>
    <w:p w14:paraId="2F80F0E6" w14:textId="77777777" w:rsidR="00904514" w:rsidRDefault="00904514" w:rsidP="00FE398F">
      <w:pPr>
        <w:pStyle w:val="Bulletstyle"/>
      </w:pPr>
      <w:r>
        <w:t>Pop-up gagal tarik data Surat Perintah Kerja</w:t>
      </w:r>
    </w:p>
    <w:p w14:paraId="00A6831F" w14:textId="77777777" w:rsidR="00904514" w:rsidRDefault="00904514" w:rsidP="009F6C2D">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0F00EE64" w14:textId="77777777" w:rsidR="00904514" w:rsidRPr="009F6C2D" w:rsidRDefault="00904514" w:rsidP="009F6C2D">
      <w:pPr>
        <w:pStyle w:val="BulletParagraphwithoutindent"/>
      </w:pPr>
      <w:proofErr w:type="gramStart"/>
      <w:r w:rsidRPr="009F6C2D">
        <w:t>Keterangan :</w:t>
      </w:r>
      <w:proofErr w:type="gramEnd"/>
    </w:p>
    <w:p w14:paraId="31C639AA" w14:textId="2016887E" w:rsidR="00904514" w:rsidRPr="009F6C2D" w:rsidRDefault="00904514">
      <w:pPr>
        <w:pStyle w:val="BulletStyleNumber"/>
        <w:numPr>
          <w:ilvl w:val="0"/>
          <w:numId w:val="18"/>
        </w:numPr>
        <w:ind w:left="850" w:hanging="425"/>
      </w:pPr>
      <w:r w:rsidRPr="009F6C2D">
        <w:t>Tombol “OK” untuk menutup pop-up</w:t>
      </w:r>
    </w:p>
    <w:p w14:paraId="1C9EEABE" w14:textId="77777777" w:rsidR="00904514" w:rsidRDefault="00904514" w:rsidP="009F6C2D"/>
    <w:p w14:paraId="17A02ACB" w14:textId="77777777" w:rsidR="00904514" w:rsidRDefault="00904514" w:rsidP="009F6C2D">
      <w:pPr>
        <w:pStyle w:val="Gambar"/>
      </w:pPr>
      <w:r>
        <w:drawing>
          <wp:inline distT="0" distB="0" distL="0" distR="0" wp14:anchorId="25D1D223" wp14:editId="426EEF28">
            <wp:extent cx="4635500" cy="1824380"/>
            <wp:effectExtent l="19050" t="19050" r="127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66C92" w14:textId="77777777" w:rsidR="00904514" w:rsidRDefault="00904514" w:rsidP="009F6C2D">
      <w:pPr>
        <w:pStyle w:val="GambarDesc"/>
      </w:pPr>
      <w:r w:rsidRPr="00C87FDF">
        <w:t>Gambar 4.9</w:t>
      </w:r>
      <w:r w:rsidRPr="00C87FDF">
        <w:br/>
        <w:t>Tampilan Gagal Tarik Data SPK</w:t>
      </w:r>
    </w:p>
    <w:p w14:paraId="03D015CA" w14:textId="77777777" w:rsidR="00904514" w:rsidRDefault="00904514" w:rsidP="009F6C2D"/>
    <w:p w14:paraId="60E0A219" w14:textId="77777777" w:rsidR="00904514" w:rsidRPr="00FE398F" w:rsidRDefault="00904514" w:rsidP="00FE398F">
      <w:pPr>
        <w:pStyle w:val="Bulletstyle"/>
      </w:pPr>
      <w:r w:rsidRPr="00FE398F">
        <w:t>Pop-up sukses tarik data Surat Perintah Kerja</w:t>
      </w:r>
    </w:p>
    <w:p w14:paraId="24B7905F" w14:textId="5E50CFC9" w:rsidR="00904514" w:rsidRDefault="00904514" w:rsidP="009F6C2D">
      <w:pPr>
        <w:pStyle w:val="BulletParagraphwithoutindent"/>
      </w:pPr>
      <w:r>
        <w:t xml:space="preserve">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p w14:paraId="5D404B41" w14:textId="77777777" w:rsidR="009F6C2D" w:rsidRDefault="009F6C2D" w:rsidP="009F6C2D">
      <w:pPr>
        <w:pStyle w:val="BulletParagraphwithoutindent"/>
      </w:pPr>
    </w:p>
    <w:p w14:paraId="312A4695" w14:textId="0693D269" w:rsidR="00904514" w:rsidRDefault="00904514" w:rsidP="009F6C2D">
      <w:pPr>
        <w:pStyle w:val="GambarDesc"/>
      </w:pPr>
      <w:r>
        <w:drawing>
          <wp:inline distT="0" distB="0" distL="0" distR="0" wp14:anchorId="63B7252D" wp14:editId="2FD909C6">
            <wp:extent cx="3211830" cy="1356208"/>
            <wp:effectExtent l="19050" t="19050" r="266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4.10</w:t>
      </w:r>
      <w:r w:rsidRPr="00417428">
        <w:br/>
        <w:t>Tampilan Sukses Tarik Data SPK</w:t>
      </w:r>
    </w:p>
    <w:p w14:paraId="6FFBB8CB" w14:textId="77777777" w:rsidR="009F6C2D" w:rsidRPr="00A3411A" w:rsidRDefault="009F6C2D" w:rsidP="009F6C2D">
      <w:pPr>
        <w:pStyle w:val="BulletParagraphwithoutindent"/>
      </w:pPr>
    </w:p>
    <w:p w14:paraId="3DE29334" w14:textId="77777777" w:rsidR="00904514" w:rsidRDefault="00904514" w:rsidP="00FE398F">
      <w:pPr>
        <w:pStyle w:val="Bulletstyle"/>
      </w:pPr>
      <w:r>
        <w:t>Pop-up problem</w:t>
      </w:r>
    </w:p>
    <w:p w14:paraId="3835F9E6" w14:textId="77777777" w:rsidR="00904514" w:rsidRDefault="00904514" w:rsidP="009F6C2D">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09C0B563" w14:textId="362F7DED" w:rsidR="00904514" w:rsidRDefault="00904514" w:rsidP="009F6C2D">
      <w:pPr>
        <w:pStyle w:val="BulletParagraphwithoutindent"/>
      </w:pPr>
      <w:proofErr w:type="gramStart"/>
      <w:r w:rsidRPr="009F6C2D">
        <w:t>Keterangan :</w:t>
      </w:r>
      <w:proofErr w:type="gramEnd"/>
      <w:r w:rsidRPr="009F6C2D">
        <w:t xml:space="preserve"> </w:t>
      </w:r>
    </w:p>
    <w:p w14:paraId="0468364A" w14:textId="77AE667B" w:rsidR="009F6C2D" w:rsidRPr="009F6C2D" w:rsidRDefault="009F6C2D">
      <w:pPr>
        <w:pStyle w:val="BulletStyleNumber"/>
        <w:numPr>
          <w:ilvl w:val="0"/>
          <w:numId w:val="19"/>
        </w:numPr>
        <w:ind w:left="850" w:hanging="425"/>
      </w:pPr>
      <w:r>
        <w:t xml:space="preserve">Masalah </w:t>
      </w:r>
      <w:r w:rsidRPr="009F6C2D">
        <w:rPr>
          <w:rFonts w:cs="Times New Roman"/>
          <w:bCs/>
          <w:szCs w:val="24"/>
        </w:rPr>
        <w:t>– masalah yang ada pada SPK yang bersangkutan</w:t>
      </w:r>
    </w:p>
    <w:p w14:paraId="789E6AE6" w14:textId="4EF2B714" w:rsidR="009F6C2D" w:rsidRPr="009F6C2D" w:rsidRDefault="009F6C2D">
      <w:pPr>
        <w:pStyle w:val="BulletStyleNumber"/>
        <w:numPr>
          <w:ilvl w:val="0"/>
          <w:numId w:val="18"/>
        </w:numPr>
        <w:ind w:left="850" w:hanging="425"/>
      </w:pPr>
      <w:r>
        <w:rPr>
          <w:rFonts w:cs="Times New Roman"/>
          <w:bCs/>
          <w:szCs w:val="24"/>
        </w:rPr>
        <w:t xml:space="preserve">Tombol </w:t>
      </w:r>
      <w:r>
        <w:rPr>
          <w:rFonts w:cs="Times New Roman"/>
          <w:bCs/>
          <w:szCs w:val="24"/>
        </w:rPr>
        <w:t>cancel untuk menutup pop-up</w:t>
      </w:r>
    </w:p>
    <w:p w14:paraId="5066529B" w14:textId="77777777" w:rsidR="009F6C2D" w:rsidRPr="009F6C2D" w:rsidRDefault="009F6C2D" w:rsidP="009F6C2D">
      <w:pPr>
        <w:pStyle w:val="BulletStyleNumber"/>
        <w:numPr>
          <w:ilvl w:val="0"/>
          <w:numId w:val="0"/>
        </w:numPr>
        <w:ind w:left="850"/>
      </w:pPr>
    </w:p>
    <w:p w14:paraId="3D09F165" w14:textId="77777777" w:rsidR="00904514" w:rsidRDefault="00904514" w:rsidP="009F6C2D">
      <w:pPr>
        <w:pStyle w:val="Gambar"/>
      </w:pPr>
      <w:r>
        <w:drawing>
          <wp:inline distT="0" distB="0" distL="0" distR="0" wp14:anchorId="787A2A1A" wp14:editId="2937018B">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417E78BF" w14:textId="77777777" w:rsidR="00904514" w:rsidRPr="006F0A11" w:rsidRDefault="00904514" w:rsidP="009F6C2D">
      <w:pPr>
        <w:pStyle w:val="GambarDesc"/>
      </w:pPr>
      <w:r w:rsidRPr="006F0A11">
        <w:t>Gambar 4.11</w:t>
      </w:r>
      <w:r w:rsidRPr="006F0A11">
        <w:br/>
        <w:t>Pop-up Problem</w:t>
      </w:r>
    </w:p>
    <w:p w14:paraId="74934925" w14:textId="77777777" w:rsidR="00904514" w:rsidRDefault="00904514" w:rsidP="009F6C2D"/>
    <w:p w14:paraId="5169FDD6" w14:textId="77777777" w:rsidR="00904514" w:rsidRDefault="00904514" w:rsidP="00FE398F">
      <w:pPr>
        <w:pStyle w:val="Bulletstyle"/>
      </w:pPr>
      <w:r>
        <w:lastRenderedPageBreak/>
        <w:t>Pop-up hapus SPK</w:t>
      </w:r>
    </w:p>
    <w:p w14:paraId="6A3BDC12" w14:textId="77777777" w:rsidR="00904514" w:rsidRDefault="00904514" w:rsidP="009F6C2D">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769CDF" w14:textId="28BD090E" w:rsidR="00904514" w:rsidRDefault="00904514" w:rsidP="009F6C2D">
      <w:pPr>
        <w:pStyle w:val="BulletParagraphwithoutindent"/>
      </w:pPr>
      <w:proofErr w:type="gramStart"/>
      <w:r>
        <w:t>Keterangan :</w:t>
      </w:r>
      <w:proofErr w:type="gramEnd"/>
    </w:p>
    <w:p w14:paraId="6A61D35B" w14:textId="2C46A119" w:rsidR="009F6C2D" w:rsidRPr="009F6C2D" w:rsidRDefault="009F6C2D">
      <w:pPr>
        <w:pStyle w:val="BulletStyleNumber"/>
        <w:numPr>
          <w:ilvl w:val="0"/>
          <w:numId w:val="20"/>
        </w:numPr>
      </w:pPr>
      <w:r>
        <w:t>T</w:t>
      </w:r>
      <w:r w:rsidRPr="009F6C2D">
        <w:rPr>
          <w:rFonts w:cs="Times New Roman"/>
          <w:bCs/>
          <w:szCs w:val="24"/>
        </w:rPr>
        <w:t>ombol Cancel untuk membatalkan penghapusan</w:t>
      </w:r>
    </w:p>
    <w:p w14:paraId="2C9F0E94" w14:textId="6CFF1D14" w:rsidR="009F6C2D" w:rsidRPr="009F6C2D" w:rsidRDefault="009F6C2D">
      <w:pPr>
        <w:pStyle w:val="BulletStyleNumber"/>
        <w:numPr>
          <w:ilvl w:val="0"/>
          <w:numId w:val="19"/>
        </w:numPr>
        <w:ind w:left="850" w:hanging="425"/>
      </w:pPr>
      <w:r>
        <w:rPr>
          <w:rFonts w:cs="Times New Roman"/>
          <w:bCs/>
          <w:szCs w:val="24"/>
        </w:rPr>
        <w:t>Tombol OK untuk melakukan penghapusan</w:t>
      </w:r>
    </w:p>
    <w:p w14:paraId="59A8F03E" w14:textId="77777777" w:rsidR="00904514" w:rsidRDefault="00904514" w:rsidP="009F6C2D"/>
    <w:p w14:paraId="41156898" w14:textId="77777777" w:rsidR="00904514" w:rsidRPr="007B1CEF" w:rsidRDefault="00904514" w:rsidP="009F6C2D">
      <w:pPr>
        <w:pStyle w:val="Gambar"/>
      </w:pPr>
      <w:r>
        <w:drawing>
          <wp:inline distT="0" distB="0" distL="0" distR="0" wp14:anchorId="119598A8" wp14:editId="6D6AAB50">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4.12</w:t>
      </w:r>
      <w:r w:rsidRPr="00CC4EBF">
        <w:rPr>
          <w:b/>
        </w:rPr>
        <w:br/>
        <w:t>Pop-up Hapus SPK</w:t>
      </w:r>
    </w:p>
    <w:p w14:paraId="6D5A6289" w14:textId="77777777" w:rsidR="00904514" w:rsidRPr="00C87FDF" w:rsidRDefault="00904514" w:rsidP="009F6C2D"/>
    <w:p w14:paraId="151B39A1" w14:textId="2A34744B" w:rsidR="0099510D" w:rsidRDefault="00904514">
      <w:pPr>
        <w:pStyle w:val="STTSJudulSubBab"/>
        <w:numPr>
          <w:ilvl w:val="3"/>
          <w:numId w:val="14"/>
        </w:numPr>
        <w:ind w:left="1004" w:hanging="1004"/>
      </w:pPr>
      <w:r>
        <w:t>Halaman CEK</w:t>
      </w:r>
    </w:p>
    <w:p w14:paraId="038C7FA1" w14:textId="77777777" w:rsidR="0099510D" w:rsidRDefault="0099510D" w:rsidP="0099510D">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5CBACA83" w14:textId="490297F5" w:rsidR="0099510D" w:rsidRPr="004028DF" w:rsidRDefault="0099510D" w:rsidP="0099510D">
      <w:pPr>
        <w:ind w:firstLine="0"/>
      </w:pPr>
      <w:r w:rsidRPr="004028DF">
        <w:t>Keterangan:</w:t>
      </w:r>
    </w:p>
    <w:p w14:paraId="04F7F0B0" w14:textId="5CA59659" w:rsidR="0099510D" w:rsidRDefault="0099510D">
      <w:pPr>
        <w:pStyle w:val="BulletStyleNumber"/>
        <w:numPr>
          <w:ilvl w:val="0"/>
          <w:numId w:val="21"/>
        </w:numPr>
        <w:ind w:left="425" w:hanging="425"/>
      </w:pPr>
      <w:r w:rsidRPr="004028DF">
        <w:t>Kolom pencarian data (filter by id)</w:t>
      </w:r>
    </w:p>
    <w:p w14:paraId="417AF78E" w14:textId="7E728A01" w:rsidR="0099510D" w:rsidRDefault="0099510D" w:rsidP="0099510D">
      <w:pPr>
        <w:pStyle w:val="BulletStyleNumber"/>
      </w:pPr>
      <w:proofErr w:type="gramStart"/>
      <w:r w:rsidRPr="004028DF">
        <w:lastRenderedPageBreak/>
        <w:t>2 :</w:t>
      </w:r>
      <w:proofErr w:type="gramEnd"/>
      <w:r w:rsidRPr="004028DF">
        <w:t xml:space="preserve"> Tombol download excel</w:t>
      </w:r>
    </w:p>
    <w:p w14:paraId="2FD0DAD6" w14:textId="77777777" w:rsidR="0099510D" w:rsidRPr="004028DF" w:rsidRDefault="0099510D" w:rsidP="0099510D">
      <w:pPr>
        <w:pStyle w:val="BulletStyleNumber"/>
      </w:pPr>
      <w:proofErr w:type="gramStart"/>
      <w:r w:rsidRPr="004028DF">
        <w:t>3 :</w:t>
      </w:r>
      <w:proofErr w:type="gramEnd"/>
      <w:r w:rsidRPr="004028DF">
        <w:t xml:space="preserve"> Tombol cetak</w:t>
      </w:r>
    </w:p>
    <w:p w14:paraId="155E4647" w14:textId="77777777" w:rsidR="0099510D" w:rsidRDefault="0099510D" w:rsidP="0099510D"/>
    <w:p w14:paraId="24A4203E" w14:textId="77777777" w:rsidR="00904514" w:rsidRPr="004028DF" w:rsidRDefault="00904514" w:rsidP="009F6C2D">
      <w:pPr>
        <w:pStyle w:val="GambarDesc"/>
      </w:pPr>
      <w:r>
        <w:drawing>
          <wp:inline distT="0" distB="0" distL="0" distR="0" wp14:anchorId="41C8D9A1" wp14:editId="5BF97230">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4.13</w:t>
      </w:r>
    </w:p>
    <w:p w14:paraId="47759F1F" w14:textId="77777777" w:rsidR="00904514" w:rsidRPr="004028DF" w:rsidRDefault="00904514" w:rsidP="009F6C2D">
      <w:pPr>
        <w:pStyle w:val="GambarDesc"/>
        <w:rPr>
          <w:rFonts w:cs="Times New Roman"/>
        </w:rPr>
      </w:pPr>
      <w:r w:rsidRPr="004028DF">
        <w:rPr>
          <w:rFonts w:cs="Times New Roman"/>
        </w:rPr>
        <w:t>Halaman CEK</w:t>
      </w:r>
    </w:p>
    <w:p w14:paraId="02E6B8A4" w14:textId="77777777" w:rsidR="00904514" w:rsidRPr="004028DF" w:rsidRDefault="00904514" w:rsidP="0099510D"/>
    <w:p w14:paraId="6846251F" w14:textId="03525467" w:rsidR="00904514" w:rsidRDefault="00904514" w:rsidP="00FE398F">
      <w:pPr>
        <w:pStyle w:val="Bulletstyle"/>
      </w:pPr>
      <w:r w:rsidRPr="004028DF">
        <w:t>Halaman tampilan cetak data order Surat Perintah Kerja</w:t>
      </w:r>
    </w:p>
    <w:p w14:paraId="2FBFA084" w14:textId="77777777" w:rsidR="0099510D" w:rsidRPr="0099510D" w:rsidRDefault="0099510D" w:rsidP="0099510D">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087C9DD5" w14:textId="77777777" w:rsidR="0099510D" w:rsidRPr="004028DF" w:rsidRDefault="0099510D" w:rsidP="0099510D">
      <w:pPr>
        <w:pStyle w:val="ListParagraph"/>
        <w:ind w:left="426" w:firstLine="0"/>
        <w:rPr>
          <w:rFonts w:cs="Times New Roman"/>
          <w:szCs w:val="24"/>
        </w:rPr>
      </w:pPr>
    </w:p>
    <w:p w14:paraId="660B0348" w14:textId="77777777" w:rsidR="00904514" w:rsidRPr="007B3F78" w:rsidRDefault="00904514" w:rsidP="0099510D">
      <w:pPr>
        <w:pStyle w:val="GambarDesc"/>
      </w:pPr>
      <w:r>
        <w:drawing>
          <wp:inline distT="0" distB="0" distL="0" distR="0" wp14:anchorId="4C2F484E" wp14:editId="4CF5BDDD">
            <wp:extent cx="5038090" cy="1975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4.14</w:t>
      </w:r>
    </w:p>
    <w:p w14:paraId="4F89DD03" w14:textId="77777777" w:rsidR="00904514" w:rsidRDefault="00904514" w:rsidP="0099510D">
      <w:pPr>
        <w:pStyle w:val="GambarDesc"/>
        <w:rPr>
          <w:rFonts w:cs="Times New Roman"/>
        </w:rPr>
      </w:pPr>
      <w:r w:rsidRPr="007B3F78">
        <w:rPr>
          <w:rFonts w:cs="Times New Roman"/>
        </w:rPr>
        <w:t>Tampilan Cetak data order Surat Perintah Kerja</w:t>
      </w:r>
    </w:p>
    <w:p w14:paraId="76F09F97" w14:textId="77777777" w:rsidR="00904514" w:rsidRPr="007B3F78" w:rsidRDefault="00904514" w:rsidP="00904514">
      <w:pPr>
        <w:spacing w:line="240" w:lineRule="auto"/>
        <w:jc w:val="center"/>
        <w:rPr>
          <w:rFonts w:cs="Times New Roman"/>
          <w:b/>
          <w:bCs/>
          <w:szCs w:val="24"/>
        </w:rPr>
      </w:pPr>
    </w:p>
    <w:p w14:paraId="6C61761C" w14:textId="5F48B357" w:rsidR="0099510D" w:rsidRDefault="0099510D">
      <w:pPr>
        <w:pStyle w:val="STTSJudulSubBab"/>
        <w:numPr>
          <w:ilvl w:val="3"/>
          <w:numId w:val="14"/>
        </w:numPr>
        <w:ind w:left="1004" w:hanging="1004"/>
      </w:pPr>
      <w:r>
        <w:lastRenderedPageBreak/>
        <w:t xml:space="preserve">Halaman </w:t>
      </w:r>
      <w:r>
        <w:t>History</w:t>
      </w:r>
    </w:p>
    <w:p w14:paraId="02A36348" w14:textId="77777777" w:rsidR="00904514" w:rsidRDefault="00904514" w:rsidP="0099510D">
      <w:pPr>
        <w:pStyle w:val="Gambar"/>
      </w:pPr>
      <w:r>
        <w:drawing>
          <wp:inline distT="0" distB="0" distL="0" distR="0" wp14:anchorId="0A81A5D9" wp14:editId="31836351">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512468A5" w14:textId="77777777" w:rsidR="00904514" w:rsidRPr="00151375" w:rsidRDefault="00904514" w:rsidP="0099510D">
      <w:pPr>
        <w:pStyle w:val="GambarDesc"/>
      </w:pPr>
      <w:r w:rsidRPr="00151375">
        <w:t>Gambar 4.15</w:t>
      </w:r>
    </w:p>
    <w:p w14:paraId="7CCF5137" w14:textId="31C6D40F" w:rsidR="00904514" w:rsidRDefault="00904514" w:rsidP="0099510D">
      <w:pPr>
        <w:pStyle w:val="GambarDesc"/>
      </w:pPr>
      <w:r w:rsidRPr="00151375">
        <w:t>Tampilan Halaman History</w:t>
      </w:r>
    </w:p>
    <w:p w14:paraId="33C20EE7" w14:textId="77777777" w:rsidR="0099510D" w:rsidRPr="004522A9" w:rsidRDefault="0099510D" w:rsidP="0099510D"/>
    <w:p w14:paraId="386BA291" w14:textId="77777777" w:rsidR="00904514" w:rsidRPr="00151375" w:rsidRDefault="00904514" w:rsidP="0099510D">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14486A9F" w14:textId="77777777" w:rsidR="00904514" w:rsidRPr="00151375" w:rsidRDefault="00904514" w:rsidP="0099510D">
      <w:pPr>
        <w:ind w:firstLine="0"/>
      </w:pPr>
      <w:proofErr w:type="gramStart"/>
      <w:r w:rsidRPr="00151375">
        <w:t>Keterangan :</w:t>
      </w:r>
      <w:proofErr w:type="gramEnd"/>
    </w:p>
    <w:p w14:paraId="0242979E" w14:textId="3B211829" w:rsidR="0099510D" w:rsidRDefault="00904514">
      <w:pPr>
        <w:pStyle w:val="BulletStyleNumber"/>
        <w:numPr>
          <w:ilvl w:val="0"/>
          <w:numId w:val="22"/>
        </w:numPr>
        <w:ind w:left="425" w:hanging="425"/>
      </w:pPr>
      <w:r w:rsidRPr="00151375">
        <w:t>Tombol CEK (menuju halaman Cek)</w:t>
      </w:r>
    </w:p>
    <w:p w14:paraId="5E794433" w14:textId="5D796A49" w:rsidR="00904514" w:rsidRPr="0099510D" w:rsidRDefault="00904514">
      <w:pPr>
        <w:pStyle w:val="BulletStyleNumber"/>
        <w:numPr>
          <w:ilvl w:val="0"/>
          <w:numId w:val="22"/>
        </w:numPr>
        <w:ind w:left="425" w:hanging="425"/>
      </w:pPr>
      <w:r w:rsidRPr="0099510D">
        <w:rPr>
          <w:rFonts w:cs="Times New Roman"/>
          <w:szCs w:val="24"/>
        </w:rPr>
        <w:t>Tombol hapus histori</w:t>
      </w:r>
    </w:p>
    <w:p w14:paraId="6D3A39A2" w14:textId="72945392" w:rsidR="00904514" w:rsidRDefault="00904514" w:rsidP="0099510D"/>
    <w:p w14:paraId="0712593A" w14:textId="352408DE" w:rsidR="0099510D" w:rsidRDefault="0099510D">
      <w:pPr>
        <w:pStyle w:val="STTSJudulSubBab"/>
        <w:numPr>
          <w:ilvl w:val="3"/>
          <w:numId w:val="14"/>
        </w:numPr>
        <w:ind w:left="1004" w:hanging="1004"/>
      </w:pPr>
      <w:r>
        <w:t xml:space="preserve">Halaman </w:t>
      </w:r>
      <w:r>
        <w:t>Master</w:t>
      </w:r>
    </w:p>
    <w:p w14:paraId="42859E26" w14:textId="77777777" w:rsidR="00904514" w:rsidRDefault="00904514" w:rsidP="0099510D">
      <w:pPr>
        <w:pStyle w:val="Gambar"/>
      </w:pPr>
      <w:r>
        <w:drawing>
          <wp:inline distT="0" distB="0" distL="0" distR="0" wp14:anchorId="43C4BE1C" wp14:editId="2D7B93CB">
            <wp:extent cx="3959225" cy="1693744"/>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10EB0D" w14:textId="77777777" w:rsidR="00904514" w:rsidRDefault="00904514" w:rsidP="0099510D">
      <w:pPr>
        <w:pStyle w:val="GambarDesc"/>
      </w:pPr>
      <w:r w:rsidRPr="00F639BD">
        <w:t>Gambar 4.16</w:t>
      </w:r>
      <w:r w:rsidRPr="00F639BD">
        <w:br/>
        <w:t>Tampilan Halaman Master</w:t>
      </w:r>
    </w:p>
    <w:p w14:paraId="731623FE" w14:textId="77777777" w:rsidR="00904514" w:rsidRPr="00F639BD" w:rsidRDefault="00904514" w:rsidP="00904514">
      <w:pPr>
        <w:spacing w:line="240" w:lineRule="auto"/>
        <w:jc w:val="center"/>
        <w:rPr>
          <w:rFonts w:cs="Times New Roman"/>
          <w:b/>
          <w:bCs/>
          <w:szCs w:val="24"/>
        </w:rPr>
      </w:pPr>
    </w:p>
    <w:p w14:paraId="336FB20C" w14:textId="77777777" w:rsidR="00904514" w:rsidRPr="00151375" w:rsidRDefault="00904514" w:rsidP="0099510D">
      <w:r w:rsidRPr="00151375">
        <w:lastRenderedPageBreak/>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5F0E4A0D" w14:textId="77777777" w:rsidR="00904514" w:rsidRPr="00151375" w:rsidRDefault="00904514" w:rsidP="0099510D">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0684E152" w14:textId="3C53396A" w:rsidR="0099510D" w:rsidRDefault="00904514">
      <w:pPr>
        <w:pStyle w:val="BulletStyleNumber"/>
        <w:numPr>
          <w:ilvl w:val="0"/>
          <w:numId w:val="23"/>
        </w:numPr>
        <w:ind w:left="426" w:hanging="426"/>
      </w:pPr>
      <w:r w:rsidRPr="00151375">
        <w:t>Tombol Tambah Master</w:t>
      </w:r>
    </w:p>
    <w:p w14:paraId="482B7DE9" w14:textId="60C9E496" w:rsidR="0099510D" w:rsidRPr="0099510D" w:rsidRDefault="00904514">
      <w:pPr>
        <w:pStyle w:val="BulletStyleNumber"/>
        <w:numPr>
          <w:ilvl w:val="0"/>
          <w:numId w:val="23"/>
        </w:numPr>
        <w:ind w:left="426" w:hanging="426"/>
      </w:pPr>
      <w:r w:rsidRPr="0099510D">
        <w:rPr>
          <w:rFonts w:cs="Times New Roman"/>
          <w:szCs w:val="24"/>
        </w:rPr>
        <w:t>Tombol edit data kit</w:t>
      </w:r>
    </w:p>
    <w:p w14:paraId="75740359" w14:textId="761D6573" w:rsidR="0099510D" w:rsidRPr="0099510D" w:rsidRDefault="00904514">
      <w:pPr>
        <w:pStyle w:val="BulletStyleNumber"/>
        <w:numPr>
          <w:ilvl w:val="0"/>
          <w:numId w:val="23"/>
        </w:numPr>
        <w:ind w:left="426" w:hanging="426"/>
      </w:pPr>
      <w:r w:rsidRPr="0099510D">
        <w:rPr>
          <w:rFonts w:cs="Times New Roman"/>
          <w:szCs w:val="24"/>
        </w:rPr>
        <w:t>Tombol hapus data kit</w:t>
      </w:r>
    </w:p>
    <w:p w14:paraId="45A35114" w14:textId="76F8565C" w:rsidR="00904514" w:rsidRPr="00FE398F" w:rsidRDefault="00904514">
      <w:pPr>
        <w:pStyle w:val="BulletStyleNumber"/>
        <w:numPr>
          <w:ilvl w:val="0"/>
          <w:numId w:val="23"/>
        </w:numPr>
        <w:ind w:left="426" w:hanging="426"/>
      </w:pPr>
      <w:r w:rsidRPr="0099510D">
        <w:rPr>
          <w:rFonts w:cs="Times New Roman"/>
          <w:szCs w:val="24"/>
        </w:rPr>
        <w:t>Kolom pencarian data kit</w:t>
      </w:r>
    </w:p>
    <w:p w14:paraId="301600CF" w14:textId="77777777" w:rsidR="00FE398F" w:rsidRPr="0099510D" w:rsidRDefault="00FE398F" w:rsidP="00FE398F">
      <w:pPr>
        <w:pStyle w:val="BulletStyleNumber"/>
        <w:numPr>
          <w:ilvl w:val="0"/>
          <w:numId w:val="0"/>
        </w:numPr>
      </w:pPr>
    </w:p>
    <w:p w14:paraId="4BB702D2" w14:textId="28F1B269" w:rsidR="00FE398F" w:rsidRDefault="00904514" w:rsidP="00FE398F">
      <w:pPr>
        <w:pStyle w:val="Bulletstyle"/>
      </w:pPr>
      <w:r>
        <w:t>Pop-up hapus data master</w:t>
      </w:r>
    </w:p>
    <w:p w14:paraId="48329248" w14:textId="77777777" w:rsidR="00FE398F" w:rsidRDefault="00FE398F" w:rsidP="00FE398F">
      <w:pPr>
        <w:pStyle w:val="Gambar"/>
      </w:pPr>
      <w:r>
        <w:drawing>
          <wp:inline distT="0" distB="0" distL="0" distR="0" wp14:anchorId="73DCE624" wp14:editId="74919AAF">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66B9757B" w14:textId="7B361C07" w:rsidR="00FE398F" w:rsidRDefault="00FE398F" w:rsidP="00FE398F">
      <w:pPr>
        <w:pStyle w:val="GambarDesc"/>
      </w:pPr>
      <w:r w:rsidRPr="00195C05">
        <w:t>Gambar 4.17</w:t>
      </w:r>
      <w:r>
        <w:br/>
      </w:r>
      <w:r w:rsidRPr="00195C05">
        <w:t>Pop-up Hapus Data Master</w:t>
      </w:r>
    </w:p>
    <w:p w14:paraId="6BC6E455" w14:textId="77777777" w:rsidR="00FE398F" w:rsidRDefault="00FE398F" w:rsidP="00FE398F"/>
    <w:p w14:paraId="773BC08F" w14:textId="77777777" w:rsidR="00904514" w:rsidRDefault="00904514" w:rsidP="00FE398F">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4A571AE5" w14:textId="77777777" w:rsidR="00904514" w:rsidRPr="0099510D" w:rsidRDefault="00904514" w:rsidP="00FE398F">
      <w:pPr>
        <w:ind w:firstLine="0"/>
      </w:pPr>
      <w:proofErr w:type="gramStart"/>
      <w:r w:rsidRPr="0099510D">
        <w:t>Keterangan :</w:t>
      </w:r>
      <w:proofErr w:type="gramEnd"/>
    </w:p>
    <w:p w14:paraId="48759AD8" w14:textId="77777777" w:rsidR="00FE398F" w:rsidRDefault="00904514">
      <w:pPr>
        <w:pStyle w:val="BulletStyleNumber"/>
        <w:numPr>
          <w:ilvl w:val="0"/>
          <w:numId w:val="25"/>
        </w:numPr>
        <w:ind w:left="426" w:hanging="426"/>
      </w:pPr>
      <w:r>
        <w:t xml:space="preserve">Tombol cancel </w:t>
      </w:r>
    </w:p>
    <w:p w14:paraId="0EC90657" w14:textId="5594CC7C" w:rsidR="00904514" w:rsidRPr="0099510D" w:rsidRDefault="00904514">
      <w:pPr>
        <w:pStyle w:val="BulletStyleNumber"/>
        <w:numPr>
          <w:ilvl w:val="0"/>
          <w:numId w:val="25"/>
        </w:numPr>
        <w:ind w:left="426" w:hanging="426"/>
      </w:pPr>
      <w:r w:rsidRPr="00FE398F">
        <w:rPr>
          <w:rFonts w:cs="Times New Roman"/>
          <w:szCs w:val="24"/>
        </w:rPr>
        <w:t>Tombol OK (konfirmasi penghapusan)</w:t>
      </w:r>
    </w:p>
    <w:p w14:paraId="5310D82C" w14:textId="4C344824" w:rsidR="00904514" w:rsidRDefault="00904514" w:rsidP="00FE398F"/>
    <w:p w14:paraId="647DE727" w14:textId="6CAFF45A" w:rsidR="00FE398F" w:rsidRDefault="00FE398F">
      <w:pPr>
        <w:pStyle w:val="STTSJudulSubBab"/>
        <w:numPr>
          <w:ilvl w:val="3"/>
          <w:numId w:val="14"/>
        </w:numPr>
        <w:ind w:left="1004" w:hanging="1004"/>
      </w:pPr>
      <w:r>
        <w:t xml:space="preserve">Halaman </w:t>
      </w:r>
      <w:r>
        <w:rPr>
          <w:rFonts w:cs="Times New Roman"/>
          <w:bCs/>
          <w:szCs w:val="28"/>
        </w:rPr>
        <w:t>Tambah Data Master</w:t>
      </w:r>
    </w:p>
    <w:p w14:paraId="233B5AC2" w14:textId="77777777" w:rsidR="00904514" w:rsidRDefault="00904514" w:rsidP="00FE398F">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37158B23" w14:textId="77777777" w:rsidR="00904514" w:rsidRDefault="00904514" w:rsidP="00FE398F">
      <w:pPr>
        <w:ind w:firstLine="0"/>
      </w:pPr>
      <w:proofErr w:type="gramStart"/>
      <w:r>
        <w:t>Keterangan :</w:t>
      </w:r>
      <w:proofErr w:type="gramEnd"/>
    </w:p>
    <w:p w14:paraId="44C9FB80" w14:textId="77777777" w:rsidR="00FE398F" w:rsidRDefault="00904514">
      <w:pPr>
        <w:pStyle w:val="BulletStyleNumber"/>
        <w:numPr>
          <w:ilvl w:val="0"/>
          <w:numId w:val="24"/>
        </w:numPr>
        <w:ind w:left="426" w:hanging="426"/>
      </w:pPr>
      <w:r>
        <w:t>Kolom tipe mobil</w:t>
      </w:r>
    </w:p>
    <w:p w14:paraId="386FD9B9" w14:textId="77777777" w:rsidR="00FE398F" w:rsidRDefault="00904514">
      <w:pPr>
        <w:pStyle w:val="BulletStyleNumber"/>
        <w:numPr>
          <w:ilvl w:val="0"/>
          <w:numId w:val="24"/>
        </w:numPr>
        <w:ind w:left="426" w:hanging="426"/>
      </w:pPr>
      <w:r>
        <w:t>Kolom model mobil</w:t>
      </w:r>
    </w:p>
    <w:p w14:paraId="61926B68" w14:textId="77777777" w:rsidR="00FE398F" w:rsidRDefault="00904514">
      <w:pPr>
        <w:pStyle w:val="BulletStyleNumber"/>
        <w:numPr>
          <w:ilvl w:val="0"/>
          <w:numId w:val="24"/>
        </w:numPr>
        <w:ind w:left="426" w:hanging="426"/>
      </w:pPr>
      <w:r>
        <w:t>Kolom tinggi mobil</w:t>
      </w:r>
    </w:p>
    <w:p w14:paraId="684F63D7" w14:textId="77777777" w:rsidR="00FE398F" w:rsidRDefault="00904514">
      <w:pPr>
        <w:pStyle w:val="BulletStyleNumber"/>
        <w:numPr>
          <w:ilvl w:val="0"/>
          <w:numId w:val="24"/>
        </w:numPr>
        <w:ind w:left="426" w:hanging="426"/>
      </w:pPr>
      <w:r>
        <w:t>Drop-down departemen</w:t>
      </w:r>
    </w:p>
    <w:p w14:paraId="7DE9D9AB" w14:textId="77777777" w:rsidR="00FE398F" w:rsidRDefault="00904514">
      <w:pPr>
        <w:pStyle w:val="BulletStyleNumber"/>
        <w:numPr>
          <w:ilvl w:val="0"/>
          <w:numId w:val="24"/>
        </w:numPr>
        <w:ind w:left="426" w:hanging="426"/>
      </w:pPr>
      <w:r>
        <w:t>Drop-down stall</w:t>
      </w:r>
    </w:p>
    <w:p w14:paraId="5894D57A" w14:textId="77777777" w:rsidR="00FE398F" w:rsidRDefault="00904514">
      <w:pPr>
        <w:pStyle w:val="BulletStyleNumber"/>
        <w:numPr>
          <w:ilvl w:val="0"/>
          <w:numId w:val="24"/>
        </w:numPr>
        <w:ind w:left="426" w:hanging="426"/>
      </w:pPr>
      <w:r>
        <w:t>Kolom stock</w:t>
      </w:r>
    </w:p>
    <w:p w14:paraId="21FDED08" w14:textId="77777777" w:rsidR="00FE398F" w:rsidRDefault="00904514">
      <w:pPr>
        <w:pStyle w:val="BulletStyleNumber"/>
        <w:numPr>
          <w:ilvl w:val="0"/>
          <w:numId w:val="24"/>
        </w:numPr>
        <w:ind w:left="426" w:hanging="426"/>
      </w:pPr>
      <w:r>
        <w:t>Tombol tambah komponen tipe mobil</w:t>
      </w:r>
    </w:p>
    <w:p w14:paraId="1EBB0F4D" w14:textId="77777777" w:rsidR="00FE398F" w:rsidRDefault="00904514">
      <w:pPr>
        <w:pStyle w:val="BulletStyleNumber"/>
        <w:numPr>
          <w:ilvl w:val="0"/>
          <w:numId w:val="24"/>
        </w:numPr>
        <w:ind w:left="426" w:hanging="426"/>
      </w:pPr>
      <w:r>
        <w:t>Tombol tambah komponen model mobil</w:t>
      </w:r>
    </w:p>
    <w:p w14:paraId="685CADFA" w14:textId="77777777" w:rsidR="00FE398F" w:rsidRDefault="00904514">
      <w:pPr>
        <w:pStyle w:val="BulletStyleNumber"/>
        <w:numPr>
          <w:ilvl w:val="0"/>
          <w:numId w:val="24"/>
        </w:numPr>
        <w:ind w:left="426" w:hanging="426"/>
      </w:pPr>
      <w:r>
        <w:t>Tombol tambah komponen tinggi mobil</w:t>
      </w:r>
    </w:p>
    <w:p w14:paraId="20A000FB" w14:textId="77777777" w:rsidR="00FE398F" w:rsidRDefault="00904514">
      <w:pPr>
        <w:pStyle w:val="BulletStyleNumber"/>
        <w:numPr>
          <w:ilvl w:val="0"/>
          <w:numId w:val="24"/>
        </w:numPr>
        <w:ind w:left="426" w:hanging="426"/>
      </w:pPr>
      <w:r>
        <w:t>Tombol tambah komponen departemen</w:t>
      </w:r>
    </w:p>
    <w:p w14:paraId="3B401DB4" w14:textId="77777777" w:rsidR="00FE398F" w:rsidRDefault="00904514">
      <w:pPr>
        <w:pStyle w:val="BulletStyleNumber"/>
        <w:numPr>
          <w:ilvl w:val="0"/>
          <w:numId w:val="24"/>
        </w:numPr>
        <w:ind w:left="426" w:hanging="426"/>
      </w:pPr>
      <w:r>
        <w:t>Tombol tambah komponen stall</w:t>
      </w:r>
    </w:p>
    <w:p w14:paraId="02EC6597" w14:textId="77777777" w:rsidR="00FE398F" w:rsidRDefault="00904514">
      <w:pPr>
        <w:pStyle w:val="BulletStyleNumber"/>
        <w:numPr>
          <w:ilvl w:val="0"/>
          <w:numId w:val="24"/>
        </w:numPr>
        <w:ind w:left="426" w:hanging="426"/>
      </w:pPr>
      <w:r>
        <w:t>Tombol tambah komponen stock</w:t>
      </w:r>
    </w:p>
    <w:p w14:paraId="0FBBB4FE" w14:textId="77777777" w:rsidR="00FE398F" w:rsidRDefault="00904514">
      <w:pPr>
        <w:pStyle w:val="BulletStyleNumber"/>
        <w:numPr>
          <w:ilvl w:val="0"/>
          <w:numId w:val="24"/>
        </w:numPr>
        <w:ind w:left="426" w:hanging="426"/>
      </w:pPr>
      <w:r>
        <w:t>Tombol hapus komponen tipe mobil</w:t>
      </w:r>
    </w:p>
    <w:p w14:paraId="1A31EA35" w14:textId="77777777" w:rsidR="00FE398F" w:rsidRDefault="00904514">
      <w:pPr>
        <w:pStyle w:val="BulletStyleNumber"/>
        <w:numPr>
          <w:ilvl w:val="0"/>
          <w:numId w:val="24"/>
        </w:numPr>
        <w:ind w:left="426" w:hanging="426"/>
      </w:pPr>
      <w:r>
        <w:t>Tombol hapus komponen model mobil</w:t>
      </w:r>
    </w:p>
    <w:p w14:paraId="752A7465" w14:textId="77777777" w:rsidR="00FE398F" w:rsidRDefault="00904514">
      <w:pPr>
        <w:pStyle w:val="BulletStyleNumber"/>
        <w:numPr>
          <w:ilvl w:val="0"/>
          <w:numId w:val="24"/>
        </w:numPr>
        <w:ind w:left="426" w:hanging="426"/>
      </w:pPr>
      <w:r>
        <w:t>Tombol hapus komponen tinggi mobil</w:t>
      </w:r>
    </w:p>
    <w:p w14:paraId="73CBFCE4" w14:textId="77777777" w:rsidR="00FE398F" w:rsidRDefault="00904514">
      <w:pPr>
        <w:pStyle w:val="BulletStyleNumber"/>
        <w:numPr>
          <w:ilvl w:val="0"/>
          <w:numId w:val="24"/>
        </w:numPr>
        <w:ind w:left="426" w:hanging="426"/>
      </w:pPr>
      <w:r>
        <w:t>Tombol hapus komponen departemen</w:t>
      </w:r>
    </w:p>
    <w:p w14:paraId="53465556" w14:textId="77777777" w:rsidR="00FE398F" w:rsidRDefault="00904514">
      <w:pPr>
        <w:pStyle w:val="BulletStyleNumber"/>
        <w:numPr>
          <w:ilvl w:val="0"/>
          <w:numId w:val="24"/>
        </w:numPr>
        <w:ind w:left="426" w:hanging="426"/>
      </w:pPr>
      <w:r>
        <w:t>Tombol hapus komponen stall</w:t>
      </w:r>
    </w:p>
    <w:p w14:paraId="706F4E0D" w14:textId="77777777" w:rsidR="00FE398F" w:rsidRDefault="00904514">
      <w:pPr>
        <w:pStyle w:val="BulletStyleNumber"/>
        <w:numPr>
          <w:ilvl w:val="0"/>
          <w:numId w:val="24"/>
        </w:numPr>
        <w:ind w:left="426" w:hanging="426"/>
      </w:pPr>
      <w:r>
        <w:lastRenderedPageBreak/>
        <w:t>Tombol hapus komponen stock</w:t>
      </w:r>
    </w:p>
    <w:p w14:paraId="61F41F2E" w14:textId="77777777" w:rsidR="00FE398F" w:rsidRDefault="00904514">
      <w:pPr>
        <w:pStyle w:val="BulletStyleNumber"/>
        <w:numPr>
          <w:ilvl w:val="0"/>
          <w:numId w:val="24"/>
        </w:numPr>
        <w:ind w:left="426" w:hanging="426"/>
      </w:pPr>
      <w:r>
        <w:t>Tombol tarik data kit</w:t>
      </w:r>
    </w:p>
    <w:p w14:paraId="665D4AA2" w14:textId="77777777" w:rsidR="00FE398F" w:rsidRDefault="00904514">
      <w:pPr>
        <w:pStyle w:val="BulletStyleNumber"/>
        <w:numPr>
          <w:ilvl w:val="0"/>
          <w:numId w:val="24"/>
        </w:numPr>
        <w:ind w:left="426" w:hanging="426"/>
      </w:pPr>
      <w:r>
        <w:t>Kolom generate kode kit</w:t>
      </w:r>
    </w:p>
    <w:p w14:paraId="1F9ABD6A" w14:textId="77777777" w:rsidR="00FE398F" w:rsidRDefault="00904514">
      <w:pPr>
        <w:pStyle w:val="BulletStyleNumber"/>
        <w:numPr>
          <w:ilvl w:val="0"/>
          <w:numId w:val="24"/>
        </w:numPr>
        <w:ind w:left="426" w:hanging="426"/>
      </w:pPr>
      <w:r>
        <w:t>Tombol generate kode kit</w:t>
      </w:r>
    </w:p>
    <w:p w14:paraId="4BFA6194" w14:textId="77777777" w:rsidR="00FE398F" w:rsidRDefault="00904514">
      <w:pPr>
        <w:pStyle w:val="BulletStyleNumber"/>
        <w:numPr>
          <w:ilvl w:val="0"/>
          <w:numId w:val="24"/>
        </w:numPr>
        <w:ind w:left="426" w:hanging="426"/>
      </w:pPr>
      <w:r>
        <w:t>Tombol hapus KIT</w:t>
      </w:r>
    </w:p>
    <w:p w14:paraId="6A441AD2" w14:textId="77777777" w:rsidR="00FE398F" w:rsidRDefault="00904514">
      <w:pPr>
        <w:pStyle w:val="BulletStyleNumber"/>
        <w:numPr>
          <w:ilvl w:val="0"/>
          <w:numId w:val="24"/>
        </w:numPr>
        <w:ind w:left="426" w:hanging="426"/>
      </w:pPr>
      <w:r>
        <w:t>Kolom site ID</w:t>
      </w:r>
    </w:p>
    <w:p w14:paraId="21823B44" w14:textId="77777777" w:rsidR="00FE398F" w:rsidRDefault="00904514">
      <w:pPr>
        <w:pStyle w:val="BulletStyleNumber"/>
        <w:numPr>
          <w:ilvl w:val="0"/>
          <w:numId w:val="24"/>
        </w:numPr>
        <w:ind w:left="426" w:hanging="426"/>
      </w:pPr>
      <w:r>
        <w:t>Kolom rak asal</w:t>
      </w:r>
    </w:p>
    <w:p w14:paraId="6BED5064" w14:textId="77777777" w:rsidR="00FE398F" w:rsidRDefault="00904514">
      <w:pPr>
        <w:pStyle w:val="BulletStyleNumber"/>
        <w:numPr>
          <w:ilvl w:val="0"/>
          <w:numId w:val="24"/>
        </w:numPr>
        <w:ind w:left="426" w:hanging="426"/>
      </w:pPr>
      <w:r>
        <w:t>Kolom rak tujuan</w:t>
      </w:r>
    </w:p>
    <w:p w14:paraId="2FACDD64" w14:textId="77777777" w:rsidR="00FE398F" w:rsidRDefault="00904514">
      <w:pPr>
        <w:pStyle w:val="BulletStyleNumber"/>
        <w:numPr>
          <w:ilvl w:val="0"/>
          <w:numId w:val="24"/>
        </w:numPr>
        <w:ind w:left="426" w:hanging="426"/>
      </w:pPr>
      <w:r>
        <w:t>Tombol tambah additional parameter</w:t>
      </w:r>
    </w:p>
    <w:p w14:paraId="652E9B62" w14:textId="79904B7C" w:rsidR="00904514" w:rsidRDefault="00904514">
      <w:pPr>
        <w:pStyle w:val="BulletStyleNumber"/>
        <w:numPr>
          <w:ilvl w:val="0"/>
          <w:numId w:val="24"/>
        </w:numPr>
        <w:ind w:left="426" w:hanging="426"/>
      </w:pPr>
      <w:r>
        <w:t>Tombol hapus additional parameter</w:t>
      </w:r>
    </w:p>
    <w:p w14:paraId="480BF00B" w14:textId="77777777" w:rsidR="00904514" w:rsidRDefault="00904514" w:rsidP="00FE398F"/>
    <w:p w14:paraId="0D04BDDA" w14:textId="77777777" w:rsidR="00904514" w:rsidRDefault="00904514" w:rsidP="00FE398F">
      <w:pPr>
        <w:pStyle w:val="Gambar"/>
      </w:pPr>
      <w:r>
        <w:drawing>
          <wp:inline distT="0" distB="0" distL="0" distR="0" wp14:anchorId="0526CDD9" wp14:editId="6DF2EDC5">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09F3FE3C" w14:textId="77777777" w:rsidR="00904514" w:rsidRPr="001748B5" w:rsidRDefault="00904514" w:rsidP="00FE398F">
      <w:pPr>
        <w:pStyle w:val="GambarDesc"/>
      </w:pPr>
      <w:r w:rsidRPr="001748B5">
        <w:t>Gambar 4.18</w:t>
      </w:r>
      <w:r w:rsidRPr="001748B5">
        <w:br/>
        <w:t>Halaman Tambah Data Master</w:t>
      </w:r>
    </w:p>
    <w:p w14:paraId="706CF373" w14:textId="77777777" w:rsidR="00904514" w:rsidRDefault="00904514" w:rsidP="00904514">
      <w:pPr>
        <w:rPr>
          <w:rFonts w:cs="Times New Roman"/>
          <w:szCs w:val="24"/>
        </w:rPr>
      </w:pPr>
    </w:p>
    <w:p w14:paraId="1EC470B3" w14:textId="30BE4DA8" w:rsidR="00904514" w:rsidRDefault="00904514" w:rsidP="00FE398F">
      <w:pPr>
        <w:pStyle w:val="Bulletstyle"/>
      </w:pPr>
      <w:r w:rsidRPr="00FE398F">
        <w:t>Halaman bawah tambah data master</w:t>
      </w:r>
    </w:p>
    <w:p w14:paraId="5034ED14" w14:textId="77777777" w:rsidR="00FE398F" w:rsidRDefault="00FE398F" w:rsidP="00FD2FA4">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1977E658" w14:textId="77777777" w:rsidR="00FE398F" w:rsidRDefault="00FE398F" w:rsidP="00FD2FA4">
      <w:pPr>
        <w:pStyle w:val="BulletParagraphwithoutindent"/>
      </w:pPr>
      <w:proofErr w:type="gramStart"/>
      <w:r>
        <w:t>Keterangan :</w:t>
      </w:r>
      <w:proofErr w:type="gramEnd"/>
    </w:p>
    <w:p w14:paraId="27CC7BC9" w14:textId="22058F26" w:rsidR="00FE398F" w:rsidRPr="001B6274" w:rsidRDefault="00FE398F">
      <w:pPr>
        <w:pStyle w:val="BulletStyleNumber"/>
        <w:numPr>
          <w:ilvl w:val="0"/>
          <w:numId w:val="26"/>
        </w:numPr>
        <w:ind w:left="850" w:hanging="425"/>
      </w:pPr>
      <w:r>
        <w:t>Tombol SIMPAN data master</w:t>
      </w:r>
    </w:p>
    <w:p w14:paraId="0FB5E593" w14:textId="77777777" w:rsidR="00FE398F" w:rsidRPr="00FE398F" w:rsidRDefault="00FE398F" w:rsidP="00FE398F">
      <w:pPr>
        <w:pStyle w:val="Bulletstyle"/>
        <w:numPr>
          <w:ilvl w:val="0"/>
          <w:numId w:val="0"/>
        </w:numPr>
        <w:ind w:left="425"/>
      </w:pPr>
    </w:p>
    <w:p w14:paraId="7124487C" w14:textId="77777777" w:rsidR="00904514" w:rsidRDefault="00904514" w:rsidP="00FD2FA4">
      <w:pPr>
        <w:pStyle w:val="Gambar"/>
      </w:pPr>
      <w:r>
        <w:lastRenderedPageBreak/>
        <w:drawing>
          <wp:inline distT="0" distB="0" distL="0" distR="0" wp14:anchorId="53194738" wp14:editId="0E28C95B">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17FDA580" w14:textId="77777777" w:rsidR="00904514" w:rsidRDefault="00904514" w:rsidP="00FD2FA4">
      <w:pPr>
        <w:pStyle w:val="GambarDesc"/>
      </w:pPr>
      <w:r w:rsidRPr="00F44B74">
        <w:t>Gambar 4.19</w:t>
      </w:r>
      <w:r w:rsidRPr="00F44B74">
        <w:br/>
        <w:t>Halaman Bawah Tambah Data Master</w:t>
      </w:r>
    </w:p>
    <w:p w14:paraId="0EECD270" w14:textId="77777777" w:rsidR="00904514" w:rsidRDefault="00904514" w:rsidP="00FD2FA4"/>
    <w:p w14:paraId="2E51B8C1" w14:textId="77777777" w:rsidR="00904514" w:rsidRDefault="00904514" w:rsidP="00FD2FA4">
      <w:pPr>
        <w:pStyle w:val="Bulletstyle"/>
      </w:pPr>
      <w:r>
        <w:t>Pop-up sukses generate kode kit</w:t>
      </w:r>
    </w:p>
    <w:p w14:paraId="10298215" w14:textId="77777777" w:rsidR="00904514" w:rsidRDefault="00904514" w:rsidP="000D2707">
      <w:pPr>
        <w:pStyle w:val="Gambar"/>
      </w:pPr>
      <w:r>
        <w:drawing>
          <wp:inline distT="0" distB="0" distL="0" distR="0" wp14:anchorId="792F2E28" wp14:editId="0D2DFEA0">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3701B6C" w14:textId="77777777" w:rsidR="00904514" w:rsidRPr="00C544CF" w:rsidRDefault="00904514" w:rsidP="000D2707">
      <w:pPr>
        <w:pStyle w:val="GambarDesc"/>
      </w:pPr>
      <w:r w:rsidRPr="00C544CF">
        <w:t>Gambar 4.20</w:t>
      </w:r>
    </w:p>
    <w:p w14:paraId="1ED8D621" w14:textId="77777777" w:rsidR="00904514" w:rsidRDefault="00904514" w:rsidP="000D2707">
      <w:pPr>
        <w:pStyle w:val="GambarDesc"/>
      </w:pPr>
      <w:r w:rsidRPr="00C544CF">
        <w:t>Pop-up sukses generate kode kit</w:t>
      </w:r>
    </w:p>
    <w:p w14:paraId="7F9B65EF" w14:textId="77777777" w:rsidR="00904514" w:rsidRDefault="00904514" w:rsidP="00904514">
      <w:pPr>
        <w:spacing w:line="240" w:lineRule="auto"/>
        <w:jc w:val="center"/>
        <w:rPr>
          <w:rFonts w:cs="Times New Roman"/>
          <w:b/>
          <w:bCs/>
          <w:szCs w:val="24"/>
        </w:rPr>
      </w:pPr>
    </w:p>
    <w:p w14:paraId="07A279A3" w14:textId="77777777" w:rsidR="00904514" w:rsidRDefault="00904514" w:rsidP="00FD2FA4">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7F2126C5" w14:textId="77777777" w:rsidR="00904514" w:rsidRDefault="00904514" w:rsidP="00FD2FA4">
      <w:pPr>
        <w:pStyle w:val="BulletParagraphwithoutindent"/>
      </w:pPr>
      <w:proofErr w:type="gramStart"/>
      <w:r>
        <w:t>Keterangan :</w:t>
      </w:r>
      <w:proofErr w:type="gramEnd"/>
      <w:r>
        <w:t xml:space="preserve"> </w:t>
      </w:r>
    </w:p>
    <w:p w14:paraId="35D95B7D" w14:textId="7DCEDA60" w:rsidR="00904514" w:rsidRDefault="00904514">
      <w:pPr>
        <w:pStyle w:val="BulletStyleNumber"/>
        <w:numPr>
          <w:ilvl w:val="0"/>
          <w:numId w:val="27"/>
        </w:numPr>
        <w:ind w:left="851" w:hanging="426"/>
      </w:pPr>
      <w:r>
        <w:t>Tombol OK (untuk menutup pop-up)</w:t>
      </w:r>
    </w:p>
    <w:p w14:paraId="6E979111" w14:textId="77777777" w:rsidR="00904514" w:rsidRDefault="00904514" w:rsidP="00904514">
      <w:pPr>
        <w:rPr>
          <w:rFonts w:cs="Times New Roman"/>
          <w:szCs w:val="24"/>
        </w:rPr>
      </w:pPr>
    </w:p>
    <w:p w14:paraId="47A51E07" w14:textId="77777777" w:rsidR="00904514" w:rsidRDefault="00904514" w:rsidP="000D2707">
      <w:pPr>
        <w:pStyle w:val="Bulletstyle"/>
      </w:pPr>
      <w:r>
        <w:lastRenderedPageBreak/>
        <w:t>Pop-up gagal generate kode kit</w:t>
      </w:r>
    </w:p>
    <w:p w14:paraId="247DDF44" w14:textId="77777777" w:rsidR="00904514" w:rsidRPr="00360730" w:rsidRDefault="00904514" w:rsidP="000D2707">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0BEAFCB0" w14:textId="77777777" w:rsidR="00904514" w:rsidRPr="00360730" w:rsidRDefault="00904514" w:rsidP="000D2707">
      <w:pPr>
        <w:pStyle w:val="BulletParagraphwithoutindent"/>
      </w:pPr>
      <w:proofErr w:type="gramStart"/>
      <w:r w:rsidRPr="00360730">
        <w:t>Keterangan :</w:t>
      </w:r>
      <w:proofErr w:type="gramEnd"/>
      <w:r w:rsidRPr="00360730">
        <w:t xml:space="preserve"> </w:t>
      </w:r>
    </w:p>
    <w:p w14:paraId="50EC9C44" w14:textId="28AB13E8" w:rsidR="00904514" w:rsidRDefault="00904514">
      <w:pPr>
        <w:pStyle w:val="BulletStyleNumber"/>
        <w:numPr>
          <w:ilvl w:val="0"/>
          <w:numId w:val="28"/>
        </w:numPr>
      </w:pPr>
      <w:r w:rsidRPr="00360730">
        <w:t>Tombol OK (untuk menutup pop-up)</w:t>
      </w:r>
    </w:p>
    <w:p w14:paraId="2033BC9D" w14:textId="77777777" w:rsidR="00904514" w:rsidRDefault="00904514" w:rsidP="000D2707">
      <w:pPr>
        <w:pStyle w:val="Gambar"/>
      </w:pPr>
      <w:r>
        <w:drawing>
          <wp:inline distT="0" distB="0" distL="0" distR="0" wp14:anchorId="117F0E21" wp14:editId="524DD384">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7BD799B0" w14:textId="77777777" w:rsidR="00904514" w:rsidRDefault="00904514" w:rsidP="000D2707">
      <w:pPr>
        <w:pStyle w:val="GambarDesc"/>
      </w:pPr>
      <w:r w:rsidRPr="00D74B8B">
        <w:t>Gambar 4.21</w:t>
      </w:r>
      <w:r w:rsidRPr="00D74B8B">
        <w:br/>
        <w:t>Pop-up gagal generate kode kit</w:t>
      </w:r>
    </w:p>
    <w:p w14:paraId="19300028" w14:textId="77777777" w:rsidR="00904514" w:rsidRPr="00D74B8B" w:rsidRDefault="00904514" w:rsidP="00904514">
      <w:pPr>
        <w:spacing w:line="240" w:lineRule="auto"/>
        <w:jc w:val="center"/>
        <w:rPr>
          <w:rFonts w:cs="Times New Roman"/>
          <w:b/>
          <w:bCs/>
          <w:szCs w:val="24"/>
        </w:rPr>
      </w:pPr>
    </w:p>
    <w:p w14:paraId="6182C4E3" w14:textId="77777777" w:rsidR="00904514" w:rsidRDefault="00904514">
      <w:pPr>
        <w:pStyle w:val="ListParagraph"/>
        <w:numPr>
          <w:ilvl w:val="0"/>
          <w:numId w:val="13"/>
        </w:numPr>
        <w:ind w:left="426" w:hanging="426"/>
        <w:rPr>
          <w:rFonts w:cs="Times New Roman"/>
          <w:szCs w:val="24"/>
        </w:rPr>
      </w:pPr>
      <w:r>
        <w:rPr>
          <w:rFonts w:cs="Times New Roman"/>
          <w:szCs w:val="24"/>
        </w:rPr>
        <w:t>Pop-up sukses menambahkan data master</w:t>
      </w:r>
    </w:p>
    <w:p w14:paraId="70C827CE" w14:textId="77777777" w:rsidR="00904514" w:rsidRDefault="00904514" w:rsidP="000D2707">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49AC06E4" w14:textId="77777777" w:rsidR="00904514" w:rsidRDefault="00904514" w:rsidP="000D2707">
      <w:pPr>
        <w:pStyle w:val="BulletParagraphwithoutindent"/>
      </w:pPr>
      <w:proofErr w:type="gramStart"/>
      <w:r>
        <w:t>Keterangan :</w:t>
      </w:r>
      <w:proofErr w:type="gramEnd"/>
    </w:p>
    <w:p w14:paraId="679138CF" w14:textId="0F0E5D92" w:rsidR="00904514" w:rsidRDefault="00904514">
      <w:pPr>
        <w:pStyle w:val="BulletStyleNumber"/>
        <w:numPr>
          <w:ilvl w:val="0"/>
          <w:numId w:val="29"/>
        </w:numPr>
        <w:ind w:left="782" w:hanging="357"/>
      </w:pPr>
      <w:r>
        <w:t>Tombol (OK) untuk menutup pop-up</w:t>
      </w:r>
    </w:p>
    <w:p w14:paraId="493D5130" w14:textId="77777777" w:rsidR="00904514" w:rsidRDefault="00904514" w:rsidP="00904514">
      <w:pPr>
        <w:rPr>
          <w:rFonts w:cs="Times New Roman"/>
          <w:szCs w:val="24"/>
        </w:rPr>
      </w:pPr>
    </w:p>
    <w:p w14:paraId="50607F2B" w14:textId="77777777" w:rsidR="00904514" w:rsidRDefault="00904514" w:rsidP="000D2707">
      <w:pPr>
        <w:pStyle w:val="Gambar"/>
      </w:pPr>
      <w:r>
        <w:lastRenderedPageBreak/>
        <w:drawing>
          <wp:inline distT="0" distB="0" distL="0" distR="0" wp14:anchorId="0EB84C64" wp14:editId="46FE3046">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20FB8192" w14:textId="77777777" w:rsidR="00904514" w:rsidRDefault="00904514" w:rsidP="000D2707">
      <w:pPr>
        <w:pStyle w:val="GambarDesc"/>
      </w:pPr>
      <w:r w:rsidRPr="00766F26">
        <w:t>Gambar 4.22</w:t>
      </w:r>
      <w:r w:rsidRPr="00766F26">
        <w:br/>
        <w:t>Pop-up sukses menambahkan data master</w:t>
      </w:r>
    </w:p>
    <w:p w14:paraId="6BA6758F" w14:textId="77777777" w:rsidR="00904514" w:rsidRPr="00EB130F" w:rsidRDefault="00904514" w:rsidP="00904514">
      <w:pPr>
        <w:rPr>
          <w:rFonts w:cs="Times New Roman"/>
          <w:szCs w:val="24"/>
        </w:rPr>
      </w:pPr>
    </w:p>
    <w:p w14:paraId="6BF8DFA4" w14:textId="77777777" w:rsidR="00904514" w:rsidRDefault="00904514" w:rsidP="000D2707">
      <w:pPr>
        <w:pStyle w:val="Bulletstyle"/>
      </w:pPr>
      <w:r>
        <w:t>Pop-up gagal menambahkan data master</w:t>
      </w:r>
    </w:p>
    <w:p w14:paraId="45A8779C" w14:textId="77777777" w:rsidR="00904514" w:rsidRPr="00F9509B" w:rsidRDefault="00904514" w:rsidP="000D2707">
      <w:pPr>
        <w:pStyle w:val="BulletParagraphwithoutindent"/>
      </w:pPr>
      <w:r w:rsidRPr="00F9509B">
        <w:t>Gambar 4.2</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6B017E33" w14:textId="77777777" w:rsidR="00904514" w:rsidRPr="00F9509B" w:rsidRDefault="00904514" w:rsidP="000D2707">
      <w:pPr>
        <w:pStyle w:val="BulletParagraphwithoutindent"/>
      </w:pPr>
      <w:proofErr w:type="gramStart"/>
      <w:r w:rsidRPr="00F9509B">
        <w:t>Keterangan :</w:t>
      </w:r>
      <w:proofErr w:type="gramEnd"/>
    </w:p>
    <w:p w14:paraId="33536543" w14:textId="2A3DF640" w:rsidR="00904514" w:rsidRDefault="00904514">
      <w:pPr>
        <w:pStyle w:val="BulletStyleNumber"/>
        <w:numPr>
          <w:ilvl w:val="0"/>
          <w:numId w:val="30"/>
        </w:numPr>
      </w:pPr>
      <w:r w:rsidRPr="00F9509B">
        <w:t>Tombol (OK) untuk menutup pop-up</w:t>
      </w:r>
    </w:p>
    <w:p w14:paraId="21608333" w14:textId="77777777" w:rsidR="00904514" w:rsidRDefault="00904514" w:rsidP="000D2707">
      <w:pPr>
        <w:pStyle w:val="Gambar"/>
      </w:pPr>
      <w:r>
        <w:drawing>
          <wp:inline distT="0" distB="0" distL="0" distR="0" wp14:anchorId="65EC6E03" wp14:editId="3A45494C">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0E95F66D" w14:textId="77777777" w:rsidR="00904514" w:rsidRPr="0075427C" w:rsidRDefault="00904514" w:rsidP="000D2707">
      <w:pPr>
        <w:pStyle w:val="GambarDesc"/>
      </w:pPr>
      <w:r w:rsidRPr="0075427C">
        <w:t>Gambar 4.23</w:t>
      </w:r>
    </w:p>
    <w:p w14:paraId="2A1B5E3C" w14:textId="77777777" w:rsidR="00904514" w:rsidRPr="0075427C" w:rsidRDefault="00904514" w:rsidP="000D2707">
      <w:pPr>
        <w:pStyle w:val="GambarDesc"/>
      </w:pPr>
      <w:r w:rsidRPr="0075427C">
        <w:t>Pop-up gagal menambahkan data master</w:t>
      </w:r>
    </w:p>
    <w:p w14:paraId="76FAE4D5" w14:textId="77777777" w:rsidR="00904514" w:rsidRPr="00895DE8" w:rsidRDefault="00904514" w:rsidP="00904514">
      <w:pPr>
        <w:rPr>
          <w:rFonts w:cs="Times New Roman"/>
          <w:szCs w:val="24"/>
        </w:rPr>
      </w:pPr>
    </w:p>
    <w:p w14:paraId="1229B2B2" w14:textId="77777777" w:rsidR="00904514" w:rsidRPr="00C544CF" w:rsidRDefault="00904514" w:rsidP="00904514">
      <w:pPr>
        <w:spacing w:line="240" w:lineRule="auto"/>
        <w:rPr>
          <w:rFonts w:cs="Times New Roman"/>
          <w:b/>
          <w:bCs/>
          <w:szCs w:val="24"/>
        </w:rPr>
      </w:pPr>
    </w:p>
    <w:p w14:paraId="64B91F1E" w14:textId="77777777" w:rsidR="00904514" w:rsidRPr="000D2707" w:rsidRDefault="00904514">
      <w:pPr>
        <w:pStyle w:val="ListParagraph"/>
        <w:numPr>
          <w:ilvl w:val="0"/>
          <w:numId w:val="11"/>
        </w:numPr>
        <w:ind w:left="709" w:hanging="709"/>
        <w:rPr>
          <w:rFonts w:cs="Times New Roman"/>
          <w:b/>
          <w:bCs/>
          <w:szCs w:val="24"/>
          <w:highlight w:val="yellow"/>
        </w:rPr>
      </w:pPr>
      <w:r w:rsidRPr="000D2707">
        <w:rPr>
          <w:rFonts w:cs="Times New Roman"/>
          <w:b/>
          <w:bCs/>
          <w:sz w:val="28"/>
          <w:szCs w:val="28"/>
          <w:highlight w:val="yellow"/>
        </w:rPr>
        <w:t>Desain Interface Role/User B</w:t>
      </w:r>
    </w:p>
    <w:p w14:paraId="2CEBB48A" w14:textId="77777777" w:rsidR="00904514" w:rsidRPr="000D2707" w:rsidRDefault="00904514" w:rsidP="00904514">
      <w:pPr>
        <w:pStyle w:val="ListParagraph"/>
        <w:ind w:left="0"/>
        <w:rPr>
          <w:rFonts w:cs="Times New Roman"/>
          <w:szCs w:val="24"/>
          <w:highlight w:val="yellow"/>
        </w:rPr>
      </w:pPr>
      <w:r w:rsidRPr="000D2707">
        <w:rPr>
          <w:rFonts w:cs="Times New Roman"/>
          <w:szCs w:val="24"/>
          <w:highlight w:val="yellow"/>
        </w:rPr>
        <w:t>Menjelaskan seluruh interface yang dapat digunakan/tidak terbatas oleh role apapun. Berikan minimal 1 paragraf pengantar sebelum masuk ke penjelasan detail. 1 paragraf minimal 3-4 kalimat.</w:t>
      </w:r>
    </w:p>
    <w:p w14:paraId="6979E886" w14:textId="77777777" w:rsidR="00904514" w:rsidRPr="000D2707" w:rsidRDefault="00904514" w:rsidP="00904514">
      <w:pPr>
        <w:pStyle w:val="ListParagraph"/>
        <w:ind w:left="0"/>
        <w:rPr>
          <w:rFonts w:cs="Times New Roman"/>
          <w:szCs w:val="24"/>
          <w:highlight w:val="yellow"/>
        </w:rPr>
      </w:pPr>
    </w:p>
    <w:p w14:paraId="04DA4715" w14:textId="77777777" w:rsidR="00904514" w:rsidRPr="000D2707" w:rsidRDefault="00904514">
      <w:pPr>
        <w:pStyle w:val="ListParagraph"/>
        <w:numPr>
          <w:ilvl w:val="0"/>
          <w:numId w:val="12"/>
        </w:numPr>
        <w:ind w:left="1134" w:hanging="1134"/>
        <w:rPr>
          <w:rFonts w:cs="Times New Roman"/>
          <w:b/>
          <w:bCs/>
          <w:sz w:val="28"/>
          <w:szCs w:val="28"/>
          <w:highlight w:val="yellow"/>
        </w:rPr>
      </w:pPr>
      <w:r w:rsidRPr="000D2707">
        <w:rPr>
          <w:rFonts w:cs="Times New Roman"/>
          <w:b/>
          <w:bCs/>
          <w:sz w:val="28"/>
          <w:szCs w:val="28"/>
          <w:highlight w:val="yellow"/>
        </w:rPr>
        <w:t>Nama Interface/Nama Halaman</w:t>
      </w:r>
    </w:p>
    <w:p w14:paraId="44E5A168" w14:textId="77777777" w:rsidR="00904514" w:rsidRPr="000D2707" w:rsidRDefault="00904514" w:rsidP="00904514">
      <w:pPr>
        <w:pStyle w:val="ListParagraph"/>
        <w:ind w:left="1134"/>
        <w:rPr>
          <w:rFonts w:cs="Times New Roman"/>
          <w:bCs/>
          <w:szCs w:val="24"/>
          <w:highlight w:val="yellow"/>
        </w:rPr>
      </w:pPr>
    </w:p>
    <w:p w14:paraId="386DF623" w14:textId="77777777" w:rsidR="00904514" w:rsidRPr="000D2707" w:rsidRDefault="00904514">
      <w:pPr>
        <w:pStyle w:val="ListParagraph"/>
        <w:numPr>
          <w:ilvl w:val="0"/>
          <w:numId w:val="12"/>
        </w:numPr>
        <w:ind w:left="1134" w:hanging="1134"/>
        <w:rPr>
          <w:rFonts w:cs="Times New Roman"/>
          <w:b/>
          <w:bCs/>
          <w:sz w:val="28"/>
          <w:szCs w:val="28"/>
          <w:highlight w:val="yellow"/>
        </w:rPr>
      </w:pPr>
      <w:r w:rsidRPr="000D2707">
        <w:rPr>
          <w:rFonts w:cs="Times New Roman"/>
          <w:b/>
          <w:bCs/>
          <w:sz w:val="28"/>
          <w:szCs w:val="28"/>
          <w:highlight w:val="yellow"/>
        </w:rPr>
        <w:t>Dst…</w:t>
      </w:r>
    </w:p>
    <w:p w14:paraId="6D887102" w14:textId="77777777" w:rsidR="00904514" w:rsidRPr="000D2707" w:rsidRDefault="00904514" w:rsidP="00904514">
      <w:pPr>
        <w:pStyle w:val="ListParagraph"/>
        <w:rPr>
          <w:rFonts w:cs="Times New Roman"/>
          <w:b/>
          <w:bCs/>
          <w:szCs w:val="24"/>
          <w:highlight w:val="yellow"/>
        </w:rPr>
      </w:pPr>
    </w:p>
    <w:p w14:paraId="266440D4" w14:textId="77777777" w:rsidR="00904514" w:rsidRPr="000D2707" w:rsidRDefault="00904514">
      <w:pPr>
        <w:pStyle w:val="ListParagraph"/>
        <w:numPr>
          <w:ilvl w:val="0"/>
          <w:numId w:val="11"/>
        </w:numPr>
        <w:ind w:left="709" w:hanging="709"/>
        <w:rPr>
          <w:rFonts w:cs="Times New Roman"/>
          <w:b/>
          <w:bCs/>
          <w:szCs w:val="24"/>
          <w:highlight w:val="yellow"/>
        </w:rPr>
      </w:pPr>
      <w:r w:rsidRPr="000D2707">
        <w:rPr>
          <w:rFonts w:cs="Times New Roman"/>
          <w:b/>
          <w:bCs/>
          <w:sz w:val="28"/>
          <w:szCs w:val="28"/>
          <w:highlight w:val="yellow"/>
        </w:rPr>
        <w:t>Desain Interface Role/User C, Dst…</w:t>
      </w:r>
    </w:p>
    <w:p w14:paraId="6F17DC74" w14:textId="77777777" w:rsidR="00904514" w:rsidRPr="000D2707" w:rsidRDefault="00904514" w:rsidP="00904514">
      <w:pPr>
        <w:ind w:firstLine="709"/>
        <w:rPr>
          <w:rFonts w:cs="Times New Roman"/>
          <w:b/>
          <w:bCs/>
          <w:szCs w:val="24"/>
          <w:highlight w:val="yellow"/>
        </w:rPr>
      </w:pPr>
    </w:p>
    <w:p w14:paraId="01714D5F" w14:textId="77777777" w:rsidR="00904514" w:rsidRPr="000D2707" w:rsidRDefault="00904514" w:rsidP="00904514">
      <w:pPr>
        <w:ind w:firstLine="709"/>
        <w:rPr>
          <w:rFonts w:cs="Times New Roman"/>
          <w:b/>
          <w:bCs/>
          <w:szCs w:val="24"/>
          <w:highlight w:val="yellow"/>
        </w:rPr>
      </w:pPr>
    </w:p>
    <w:p w14:paraId="72B1F978" w14:textId="77777777" w:rsidR="00904514" w:rsidRPr="000D2707" w:rsidRDefault="00904514" w:rsidP="00904514">
      <w:pPr>
        <w:rPr>
          <w:rFonts w:cs="Times New Roman"/>
          <w:b/>
          <w:bCs/>
          <w:color w:val="FF0000"/>
          <w:szCs w:val="24"/>
          <w:highlight w:val="yellow"/>
        </w:rPr>
      </w:pPr>
      <w:r w:rsidRPr="000D2707">
        <w:rPr>
          <w:rFonts w:cs="Times New Roman"/>
          <w:b/>
          <w:bCs/>
          <w:color w:val="FF0000"/>
          <w:szCs w:val="24"/>
          <w:highlight w:val="yellow"/>
        </w:rPr>
        <w:t>JIKA MENGGUNAKAN PEMBAGIAN FRONT-END DAN BACK END</w:t>
      </w:r>
    </w:p>
    <w:p w14:paraId="30BC6722" w14:textId="77777777" w:rsidR="00904514" w:rsidRPr="000D2707" w:rsidRDefault="00904514" w:rsidP="00904514">
      <w:pPr>
        <w:ind w:firstLine="709"/>
        <w:rPr>
          <w:rFonts w:cs="Times New Roman"/>
          <w:b/>
          <w:bCs/>
          <w:szCs w:val="24"/>
          <w:highlight w:val="yellow"/>
        </w:rPr>
      </w:pPr>
    </w:p>
    <w:p w14:paraId="46CD5001" w14:textId="77777777" w:rsidR="00904514" w:rsidRPr="00673090" w:rsidRDefault="00904514" w:rsidP="00904514">
      <w:pPr>
        <w:rPr>
          <w:rFonts w:cs="Times New Roman"/>
          <w:b/>
          <w:bCs/>
          <w:sz w:val="28"/>
          <w:szCs w:val="28"/>
        </w:rPr>
      </w:pPr>
      <w:r w:rsidRPr="000D2707">
        <w:rPr>
          <w:rFonts w:cs="Times New Roman"/>
          <w:b/>
          <w:bCs/>
          <w:sz w:val="28"/>
          <w:szCs w:val="28"/>
          <w:highlight w:val="yellow"/>
        </w:rPr>
        <w:t>Ubah 4.4.1 dengan judul Front-End dan 4.4.2 dengan judul Back-. End, lalu sesuaikan sub-subbab seperti contoh di atas.</w:t>
      </w:r>
    </w:p>
    <w:p w14:paraId="4D83093C" w14:textId="77777777" w:rsidR="00904514" w:rsidRPr="00673090" w:rsidRDefault="00904514" w:rsidP="00904514">
      <w:pPr>
        <w:rPr>
          <w:rFonts w:cs="Times New Roman"/>
          <w:szCs w:val="24"/>
        </w:rPr>
      </w:pPr>
    </w:p>
    <w:bookmarkEnd w:id="0"/>
    <w:p w14:paraId="35BD6C6F" w14:textId="1A38D20D" w:rsidR="00BE6731" w:rsidRPr="00904514" w:rsidRDefault="00BE6731" w:rsidP="00904514"/>
    <w:sectPr w:rsidR="00BE6731" w:rsidRPr="00904514" w:rsidSect="00C22F25">
      <w:headerReference w:type="default" r:id="rId28"/>
      <w:footerReference w:type="default" r:id="rId29"/>
      <w:footerReference w:type="first" r:id="rId30"/>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C7185" w14:textId="77777777" w:rsidR="00CF767F" w:rsidRDefault="00CF767F" w:rsidP="00A1571D">
      <w:pPr>
        <w:spacing w:line="240" w:lineRule="auto"/>
      </w:pPr>
      <w:r>
        <w:separator/>
      </w:r>
    </w:p>
  </w:endnote>
  <w:endnote w:type="continuationSeparator" w:id="0">
    <w:p w14:paraId="4AB85DFE" w14:textId="77777777" w:rsidR="00CF767F" w:rsidRDefault="00CF767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CFB28" w14:textId="77777777" w:rsidR="00CF767F" w:rsidRDefault="00CF767F" w:rsidP="00654C90">
      <w:pPr>
        <w:spacing w:line="240" w:lineRule="auto"/>
        <w:ind w:firstLine="0"/>
      </w:pPr>
      <w:r>
        <w:separator/>
      </w:r>
    </w:p>
  </w:footnote>
  <w:footnote w:type="continuationSeparator" w:id="0">
    <w:p w14:paraId="0B4BB205" w14:textId="77777777" w:rsidR="00CF767F" w:rsidRDefault="00CF767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364A76C1"/>
    <w:multiLevelType w:val="hybridMultilevel"/>
    <w:tmpl w:val="DAA6BDF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3"/>
  </w:num>
  <w:num w:numId="2" w16cid:durableId="1225409327">
    <w:abstractNumId w:val="2"/>
  </w:num>
  <w:num w:numId="3" w16cid:durableId="838425680">
    <w:abstractNumId w:val="4"/>
  </w:num>
  <w:num w:numId="4" w16cid:durableId="770205051">
    <w:abstractNumId w:val="12"/>
  </w:num>
  <w:num w:numId="5" w16cid:durableId="2083604334">
    <w:abstractNumId w:val="7"/>
  </w:num>
  <w:num w:numId="6" w16cid:durableId="201096864">
    <w:abstractNumId w:val="1"/>
  </w:num>
  <w:num w:numId="7" w16cid:durableId="780957142">
    <w:abstractNumId w:val="11"/>
  </w:num>
  <w:num w:numId="8" w16cid:durableId="551425658">
    <w:abstractNumId w:val="14"/>
  </w:num>
  <w:num w:numId="9" w16cid:durableId="1325475059">
    <w:abstractNumId w:val="3"/>
  </w:num>
  <w:num w:numId="10" w16cid:durableId="244538774">
    <w:abstractNumId w:val="0"/>
  </w:num>
  <w:num w:numId="11" w16cid:durableId="78063199">
    <w:abstractNumId w:val="9"/>
  </w:num>
  <w:num w:numId="12" w16cid:durableId="335767434">
    <w:abstractNumId w:val="8"/>
  </w:num>
  <w:num w:numId="13" w16cid:durableId="1305894598">
    <w:abstractNumId w:val="5"/>
  </w:num>
  <w:num w:numId="14" w16cid:durableId="392968888">
    <w:abstractNumId w:val="10"/>
  </w:num>
  <w:num w:numId="15" w16cid:durableId="90901845">
    <w:abstractNumId w:val="6"/>
  </w:num>
  <w:num w:numId="16" w16cid:durableId="1873420555">
    <w:abstractNumId w:val="6"/>
    <w:lvlOverride w:ilvl="0">
      <w:startOverride w:val="1"/>
    </w:lvlOverride>
  </w:num>
  <w:num w:numId="17" w16cid:durableId="1087922078">
    <w:abstractNumId w:val="6"/>
    <w:lvlOverride w:ilvl="0">
      <w:startOverride w:val="1"/>
    </w:lvlOverride>
  </w:num>
  <w:num w:numId="18" w16cid:durableId="579828154">
    <w:abstractNumId w:val="6"/>
    <w:lvlOverride w:ilvl="0">
      <w:startOverride w:val="1"/>
    </w:lvlOverride>
  </w:num>
  <w:num w:numId="19" w16cid:durableId="1263806135">
    <w:abstractNumId w:val="6"/>
    <w:lvlOverride w:ilvl="0">
      <w:startOverride w:val="1"/>
    </w:lvlOverride>
  </w:num>
  <w:num w:numId="20" w16cid:durableId="1174690713">
    <w:abstractNumId w:val="6"/>
    <w:lvlOverride w:ilvl="0">
      <w:startOverride w:val="1"/>
    </w:lvlOverride>
  </w:num>
  <w:num w:numId="21" w16cid:durableId="427233816">
    <w:abstractNumId w:val="6"/>
    <w:lvlOverride w:ilvl="0">
      <w:startOverride w:val="1"/>
    </w:lvlOverride>
  </w:num>
  <w:num w:numId="22" w16cid:durableId="923301556">
    <w:abstractNumId w:val="6"/>
    <w:lvlOverride w:ilvl="0">
      <w:startOverride w:val="1"/>
    </w:lvlOverride>
  </w:num>
  <w:num w:numId="23" w16cid:durableId="940721984">
    <w:abstractNumId w:val="6"/>
    <w:lvlOverride w:ilvl="0">
      <w:startOverride w:val="1"/>
    </w:lvlOverride>
  </w:num>
  <w:num w:numId="24" w16cid:durableId="2021664655">
    <w:abstractNumId w:val="6"/>
    <w:lvlOverride w:ilvl="0">
      <w:startOverride w:val="1"/>
    </w:lvlOverride>
  </w:num>
  <w:num w:numId="25" w16cid:durableId="1637907777">
    <w:abstractNumId w:val="6"/>
    <w:lvlOverride w:ilvl="0">
      <w:startOverride w:val="1"/>
    </w:lvlOverride>
  </w:num>
  <w:num w:numId="26" w16cid:durableId="458770433">
    <w:abstractNumId w:val="6"/>
    <w:lvlOverride w:ilvl="0">
      <w:startOverride w:val="1"/>
    </w:lvlOverride>
  </w:num>
  <w:num w:numId="27" w16cid:durableId="1817260126">
    <w:abstractNumId w:val="6"/>
    <w:lvlOverride w:ilvl="0">
      <w:startOverride w:val="1"/>
    </w:lvlOverride>
  </w:num>
  <w:num w:numId="28" w16cid:durableId="676924875">
    <w:abstractNumId w:val="6"/>
    <w:lvlOverride w:ilvl="0">
      <w:startOverride w:val="1"/>
    </w:lvlOverride>
  </w:num>
  <w:num w:numId="29" w16cid:durableId="379329814">
    <w:abstractNumId w:val="6"/>
    <w:lvlOverride w:ilvl="0">
      <w:startOverride w:val="1"/>
    </w:lvlOverride>
  </w:num>
  <w:num w:numId="30" w16cid:durableId="546845057">
    <w:abstractNumId w:val="6"/>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6C04"/>
    <w:rsid w:val="0000716E"/>
    <w:rsid w:val="00010EDE"/>
    <w:rsid w:val="0001119C"/>
    <w:rsid w:val="0001145B"/>
    <w:rsid w:val="00011DB3"/>
    <w:rsid w:val="00013D8F"/>
    <w:rsid w:val="00015E37"/>
    <w:rsid w:val="00020474"/>
    <w:rsid w:val="000206E4"/>
    <w:rsid w:val="000216C8"/>
    <w:rsid w:val="00023DEC"/>
    <w:rsid w:val="000247D7"/>
    <w:rsid w:val="000248AA"/>
    <w:rsid w:val="00026405"/>
    <w:rsid w:val="000266D2"/>
    <w:rsid w:val="00030C27"/>
    <w:rsid w:val="000310D8"/>
    <w:rsid w:val="00031450"/>
    <w:rsid w:val="000336DA"/>
    <w:rsid w:val="000348D6"/>
    <w:rsid w:val="000352C2"/>
    <w:rsid w:val="0003760D"/>
    <w:rsid w:val="000426EE"/>
    <w:rsid w:val="00043AE5"/>
    <w:rsid w:val="000460FE"/>
    <w:rsid w:val="00046384"/>
    <w:rsid w:val="000510D1"/>
    <w:rsid w:val="00051CF3"/>
    <w:rsid w:val="00053D15"/>
    <w:rsid w:val="0006024F"/>
    <w:rsid w:val="000636A2"/>
    <w:rsid w:val="000645C5"/>
    <w:rsid w:val="00064BAF"/>
    <w:rsid w:val="00065158"/>
    <w:rsid w:val="00070108"/>
    <w:rsid w:val="00071DC8"/>
    <w:rsid w:val="00072481"/>
    <w:rsid w:val="00075B05"/>
    <w:rsid w:val="0007652F"/>
    <w:rsid w:val="00076CA0"/>
    <w:rsid w:val="00077B17"/>
    <w:rsid w:val="00080DD7"/>
    <w:rsid w:val="00081DBE"/>
    <w:rsid w:val="00082FCB"/>
    <w:rsid w:val="00085FCF"/>
    <w:rsid w:val="0009330C"/>
    <w:rsid w:val="00094421"/>
    <w:rsid w:val="00094869"/>
    <w:rsid w:val="00095EA4"/>
    <w:rsid w:val="000972E8"/>
    <w:rsid w:val="000975FC"/>
    <w:rsid w:val="00097CF4"/>
    <w:rsid w:val="000A040B"/>
    <w:rsid w:val="000A0524"/>
    <w:rsid w:val="000A0D8A"/>
    <w:rsid w:val="000C1830"/>
    <w:rsid w:val="000C1D8A"/>
    <w:rsid w:val="000C2A04"/>
    <w:rsid w:val="000C32B4"/>
    <w:rsid w:val="000C351D"/>
    <w:rsid w:val="000C3AAF"/>
    <w:rsid w:val="000C68D5"/>
    <w:rsid w:val="000C6BAF"/>
    <w:rsid w:val="000D2707"/>
    <w:rsid w:val="000D2BD2"/>
    <w:rsid w:val="000D60F4"/>
    <w:rsid w:val="000E153F"/>
    <w:rsid w:val="000E25FE"/>
    <w:rsid w:val="000E5002"/>
    <w:rsid w:val="000E65B7"/>
    <w:rsid w:val="000F320F"/>
    <w:rsid w:val="000F3FDF"/>
    <w:rsid w:val="000F4ED2"/>
    <w:rsid w:val="000F533E"/>
    <w:rsid w:val="000F79AF"/>
    <w:rsid w:val="000F79DD"/>
    <w:rsid w:val="00100B0C"/>
    <w:rsid w:val="00102C70"/>
    <w:rsid w:val="00104245"/>
    <w:rsid w:val="0011044E"/>
    <w:rsid w:val="00110763"/>
    <w:rsid w:val="001123C3"/>
    <w:rsid w:val="0011360F"/>
    <w:rsid w:val="00120271"/>
    <w:rsid w:val="0012318D"/>
    <w:rsid w:val="00130D88"/>
    <w:rsid w:val="00132CC2"/>
    <w:rsid w:val="00135772"/>
    <w:rsid w:val="00135F97"/>
    <w:rsid w:val="00140485"/>
    <w:rsid w:val="00141156"/>
    <w:rsid w:val="00142F15"/>
    <w:rsid w:val="001442F3"/>
    <w:rsid w:val="00144644"/>
    <w:rsid w:val="00145EA2"/>
    <w:rsid w:val="0014657E"/>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FAC"/>
    <w:rsid w:val="00185020"/>
    <w:rsid w:val="00185636"/>
    <w:rsid w:val="0018565B"/>
    <w:rsid w:val="00186995"/>
    <w:rsid w:val="00186ECF"/>
    <w:rsid w:val="00187F95"/>
    <w:rsid w:val="001902F9"/>
    <w:rsid w:val="0019311F"/>
    <w:rsid w:val="0019514D"/>
    <w:rsid w:val="00196911"/>
    <w:rsid w:val="001A198E"/>
    <w:rsid w:val="001A33CF"/>
    <w:rsid w:val="001A3990"/>
    <w:rsid w:val="001A487C"/>
    <w:rsid w:val="001A77DB"/>
    <w:rsid w:val="001A7D18"/>
    <w:rsid w:val="001B1C36"/>
    <w:rsid w:val="001B20D5"/>
    <w:rsid w:val="001B24E3"/>
    <w:rsid w:val="001B2A9A"/>
    <w:rsid w:val="001B572E"/>
    <w:rsid w:val="001B5DD2"/>
    <w:rsid w:val="001B651C"/>
    <w:rsid w:val="001B6BC5"/>
    <w:rsid w:val="001B724C"/>
    <w:rsid w:val="001C1855"/>
    <w:rsid w:val="001C3A8C"/>
    <w:rsid w:val="001C53B5"/>
    <w:rsid w:val="001C56FE"/>
    <w:rsid w:val="001C7A6A"/>
    <w:rsid w:val="001D1ACA"/>
    <w:rsid w:val="001D269C"/>
    <w:rsid w:val="001E5649"/>
    <w:rsid w:val="001E7959"/>
    <w:rsid w:val="001F10EB"/>
    <w:rsid w:val="001F1CCD"/>
    <w:rsid w:val="001F32E8"/>
    <w:rsid w:val="001F3D76"/>
    <w:rsid w:val="001F48CA"/>
    <w:rsid w:val="001F5F79"/>
    <w:rsid w:val="002043A5"/>
    <w:rsid w:val="00204CC0"/>
    <w:rsid w:val="002053E8"/>
    <w:rsid w:val="0020732B"/>
    <w:rsid w:val="00207F27"/>
    <w:rsid w:val="00211430"/>
    <w:rsid w:val="002135D7"/>
    <w:rsid w:val="00215B77"/>
    <w:rsid w:val="00217F08"/>
    <w:rsid w:val="00217FF3"/>
    <w:rsid w:val="0022064F"/>
    <w:rsid w:val="0022286A"/>
    <w:rsid w:val="00223F84"/>
    <w:rsid w:val="00224C9A"/>
    <w:rsid w:val="002251E9"/>
    <w:rsid w:val="00230B40"/>
    <w:rsid w:val="002317CF"/>
    <w:rsid w:val="00231E89"/>
    <w:rsid w:val="002344E8"/>
    <w:rsid w:val="00235CD0"/>
    <w:rsid w:val="0023696E"/>
    <w:rsid w:val="00240E64"/>
    <w:rsid w:val="00240F76"/>
    <w:rsid w:val="00242D06"/>
    <w:rsid w:val="00244655"/>
    <w:rsid w:val="00245A6D"/>
    <w:rsid w:val="00245B38"/>
    <w:rsid w:val="00245D6C"/>
    <w:rsid w:val="002465D4"/>
    <w:rsid w:val="00246AA1"/>
    <w:rsid w:val="002534B1"/>
    <w:rsid w:val="0025450E"/>
    <w:rsid w:val="00254CFC"/>
    <w:rsid w:val="00257FFB"/>
    <w:rsid w:val="00260B8C"/>
    <w:rsid w:val="002633CA"/>
    <w:rsid w:val="002656B4"/>
    <w:rsid w:val="002706BA"/>
    <w:rsid w:val="00270EE7"/>
    <w:rsid w:val="00271A58"/>
    <w:rsid w:val="002720DD"/>
    <w:rsid w:val="0027419B"/>
    <w:rsid w:val="00274839"/>
    <w:rsid w:val="00280176"/>
    <w:rsid w:val="002816DF"/>
    <w:rsid w:val="00281C53"/>
    <w:rsid w:val="00282E20"/>
    <w:rsid w:val="00284105"/>
    <w:rsid w:val="00284E48"/>
    <w:rsid w:val="0028636E"/>
    <w:rsid w:val="00286659"/>
    <w:rsid w:val="0028693D"/>
    <w:rsid w:val="00295055"/>
    <w:rsid w:val="00295AB6"/>
    <w:rsid w:val="002A3A7E"/>
    <w:rsid w:val="002A77C0"/>
    <w:rsid w:val="002A7979"/>
    <w:rsid w:val="002A79A5"/>
    <w:rsid w:val="002B7F08"/>
    <w:rsid w:val="002C300D"/>
    <w:rsid w:val="002C41EF"/>
    <w:rsid w:val="002C42D3"/>
    <w:rsid w:val="002C4CDE"/>
    <w:rsid w:val="002C692A"/>
    <w:rsid w:val="002D1C50"/>
    <w:rsid w:val="002D266F"/>
    <w:rsid w:val="002D3AF7"/>
    <w:rsid w:val="002D5417"/>
    <w:rsid w:val="002D56FF"/>
    <w:rsid w:val="002E2726"/>
    <w:rsid w:val="002E2B22"/>
    <w:rsid w:val="002E4488"/>
    <w:rsid w:val="002E7617"/>
    <w:rsid w:val="002F5A28"/>
    <w:rsid w:val="00300564"/>
    <w:rsid w:val="0030387A"/>
    <w:rsid w:val="00305110"/>
    <w:rsid w:val="003069D3"/>
    <w:rsid w:val="00307FEB"/>
    <w:rsid w:val="003139FD"/>
    <w:rsid w:val="003146A2"/>
    <w:rsid w:val="003146B7"/>
    <w:rsid w:val="00315264"/>
    <w:rsid w:val="003174D6"/>
    <w:rsid w:val="00320134"/>
    <w:rsid w:val="0032067B"/>
    <w:rsid w:val="00321705"/>
    <w:rsid w:val="00321CD7"/>
    <w:rsid w:val="00322524"/>
    <w:rsid w:val="003229A8"/>
    <w:rsid w:val="00323C0B"/>
    <w:rsid w:val="00325257"/>
    <w:rsid w:val="003255B7"/>
    <w:rsid w:val="00325ABA"/>
    <w:rsid w:val="00327F86"/>
    <w:rsid w:val="00330DFB"/>
    <w:rsid w:val="00335D05"/>
    <w:rsid w:val="00341855"/>
    <w:rsid w:val="0034187A"/>
    <w:rsid w:val="00343AF9"/>
    <w:rsid w:val="00343DBC"/>
    <w:rsid w:val="0034641C"/>
    <w:rsid w:val="00346E68"/>
    <w:rsid w:val="00347A6C"/>
    <w:rsid w:val="003525A4"/>
    <w:rsid w:val="00353311"/>
    <w:rsid w:val="00360559"/>
    <w:rsid w:val="00362805"/>
    <w:rsid w:val="003640ED"/>
    <w:rsid w:val="00364449"/>
    <w:rsid w:val="00365972"/>
    <w:rsid w:val="00366B4B"/>
    <w:rsid w:val="0037489B"/>
    <w:rsid w:val="0037734C"/>
    <w:rsid w:val="00377D63"/>
    <w:rsid w:val="003824FB"/>
    <w:rsid w:val="00382604"/>
    <w:rsid w:val="00384132"/>
    <w:rsid w:val="00390286"/>
    <w:rsid w:val="003910AB"/>
    <w:rsid w:val="003956E7"/>
    <w:rsid w:val="0039789E"/>
    <w:rsid w:val="003A1AD0"/>
    <w:rsid w:val="003A254A"/>
    <w:rsid w:val="003A55C6"/>
    <w:rsid w:val="003A70F2"/>
    <w:rsid w:val="003B0700"/>
    <w:rsid w:val="003B1DC8"/>
    <w:rsid w:val="003B7D97"/>
    <w:rsid w:val="003C07DA"/>
    <w:rsid w:val="003C1EE1"/>
    <w:rsid w:val="003C2C7F"/>
    <w:rsid w:val="003C6586"/>
    <w:rsid w:val="003C6FC4"/>
    <w:rsid w:val="003C7D3D"/>
    <w:rsid w:val="003D15B9"/>
    <w:rsid w:val="003D190A"/>
    <w:rsid w:val="003D4BDA"/>
    <w:rsid w:val="003D7EB3"/>
    <w:rsid w:val="003E151F"/>
    <w:rsid w:val="003E5004"/>
    <w:rsid w:val="003E662B"/>
    <w:rsid w:val="003F3AF5"/>
    <w:rsid w:val="004003D8"/>
    <w:rsid w:val="0040589A"/>
    <w:rsid w:val="00406DD2"/>
    <w:rsid w:val="00406E4B"/>
    <w:rsid w:val="00411931"/>
    <w:rsid w:val="00413980"/>
    <w:rsid w:val="00416797"/>
    <w:rsid w:val="00416B35"/>
    <w:rsid w:val="00421F76"/>
    <w:rsid w:val="00424F4C"/>
    <w:rsid w:val="004264C4"/>
    <w:rsid w:val="00430125"/>
    <w:rsid w:val="00430190"/>
    <w:rsid w:val="00431753"/>
    <w:rsid w:val="00433047"/>
    <w:rsid w:val="00433279"/>
    <w:rsid w:val="0043497A"/>
    <w:rsid w:val="004349B0"/>
    <w:rsid w:val="0043670B"/>
    <w:rsid w:val="0044021C"/>
    <w:rsid w:val="004405C8"/>
    <w:rsid w:val="00440D67"/>
    <w:rsid w:val="00441351"/>
    <w:rsid w:val="004440CE"/>
    <w:rsid w:val="00444E69"/>
    <w:rsid w:val="00446C74"/>
    <w:rsid w:val="00447B9A"/>
    <w:rsid w:val="00453FD1"/>
    <w:rsid w:val="00456CAC"/>
    <w:rsid w:val="00460037"/>
    <w:rsid w:val="00462CE1"/>
    <w:rsid w:val="00472C8B"/>
    <w:rsid w:val="00473B57"/>
    <w:rsid w:val="00477772"/>
    <w:rsid w:val="004857BF"/>
    <w:rsid w:val="004919D7"/>
    <w:rsid w:val="00493863"/>
    <w:rsid w:val="00494B20"/>
    <w:rsid w:val="004A340B"/>
    <w:rsid w:val="004A344C"/>
    <w:rsid w:val="004A3EE4"/>
    <w:rsid w:val="004A5B59"/>
    <w:rsid w:val="004B07E4"/>
    <w:rsid w:val="004B269F"/>
    <w:rsid w:val="004B411A"/>
    <w:rsid w:val="004B41E2"/>
    <w:rsid w:val="004B4996"/>
    <w:rsid w:val="004B4D4A"/>
    <w:rsid w:val="004B5673"/>
    <w:rsid w:val="004B67D2"/>
    <w:rsid w:val="004C54C6"/>
    <w:rsid w:val="004C59AC"/>
    <w:rsid w:val="004C6646"/>
    <w:rsid w:val="004D14A1"/>
    <w:rsid w:val="004D3E4F"/>
    <w:rsid w:val="004D40CF"/>
    <w:rsid w:val="004D44D5"/>
    <w:rsid w:val="004D5B8F"/>
    <w:rsid w:val="004D616E"/>
    <w:rsid w:val="004E3FC1"/>
    <w:rsid w:val="004E48CD"/>
    <w:rsid w:val="004E76C0"/>
    <w:rsid w:val="004F1ED4"/>
    <w:rsid w:val="004F25B3"/>
    <w:rsid w:val="004F2A90"/>
    <w:rsid w:val="004F4200"/>
    <w:rsid w:val="00502325"/>
    <w:rsid w:val="00505611"/>
    <w:rsid w:val="00510B67"/>
    <w:rsid w:val="00511209"/>
    <w:rsid w:val="00512004"/>
    <w:rsid w:val="00522957"/>
    <w:rsid w:val="00522E21"/>
    <w:rsid w:val="00524848"/>
    <w:rsid w:val="00524AB4"/>
    <w:rsid w:val="005252AF"/>
    <w:rsid w:val="005342BD"/>
    <w:rsid w:val="00535191"/>
    <w:rsid w:val="00542464"/>
    <w:rsid w:val="00543D8A"/>
    <w:rsid w:val="00544A34"/>
    <w:rsid w:val="005464F0"/>
    <w:rsid w:val="00551A87"/>
    <w:rsid w:val="00551AAB"/>
    <w:rsid w:val="005620FC"/>
    <w:rsid w:val="005624E6"/>
    <w:rsid w:val="00563760"/>
    <w:rsid w:val="0056614D"/>
    <w:rsid w:val="0056640E"/>
    <w:rsid w:val="00570C2A"/>
    <w:rsid w:val="005710FA"/>
    <w:rsid w:val="00573B0F"/>
    <w:rsid w:val="00573E03"/>
    <w:rsid w:val="00575E89"/>
    <w:rsid w:val="0058385E"/>
    <w:rsid w:val="00583A33"/>
    <w:rsid w:val="00584293"/>
    <w:rsid w:val="00587587"/>
    <w:rsid w:val="00587BE6"/>
    <w:rsid w:val="005900D5"/>
    <w:rsid w:val="005A03ED"/>
    <w:rsid w:val="005A09AF"/>
    <w:rsid w:val="005A1D6A"/>
    <w:rsid w:val="005A7EAB"/>
    <w:rsid w:val="005B1D00"/>
    <w:rsid w:val="005B4E2C"/>
    <w:rsid w:val="005B5D1F"/>
    <w:rsid w:val="005B7BE9"/>
    <w:rsid w:val="005C1B39"/>
    <w:rsid w:val="005C306C"/>
    <w:rsid w:val="005C3D89"/>
    <w:rsid w:val="005D1DD6"/>
    <w:rsid w:val="005D1EF3"/>
    <w:rsid w:val="005D225B"/>
    <w:rsid w:val="005D60DF"/>
    <w:rsid w:val="005E03AA"/>
    <w:rsid w:val="005E631B"/>
    <w:rsid w:val="005E6C51"/>
    <w:rsid w:val="005E7964"/>
    <w:rsid w:val="005F7832"/>
    <w:rsid w:val="00600BB1"/>
    <w:rsid w:val="00604F5E"/>
    <w:rsid w:val="0061060F"/>
    <w:rsid w:val="0061205A"/>
    <w:rsid w:val="00612319"/>
    <w:rsid w:val="006141F7"/>
    <w:rsid w:val="00615412"/>
    <w:rsid w:val="0061542B"/>
    <w:rsid w:val="0062218C"/>
    <w:rsid w:val="006228AC"/>
    <w:rsid w:val="00624227"/>
    <w:rsid w:val="00626459"/>
    <w:rsid w:val="00626594"/>
    <w:rsid w:val="006300CD"/>
    <w:rsid w:val="00632A93"/>
    <w:rsid w:val="006331B5"/>
    <w:rsid w:val="0064023B"/>
    <w:rsid w:val="00641316"/>
    <w:rsid w:val="006417E4"/>
    <w:rsid w:val="0064209E"/>
    <w:rsid w:val="006425E7"/>
    <w:rsid w:val="0064265F"/>
    <w:rsid w:val="00645D53"/>
    <w:rsid w:val="006478B7"/>
    <w:rsid w:val="006503B4"/>
    <w:rsid w:val="00652FE2"/>
    <w:rsid w:val="00653F26"/>
    <w:rsid w:val="00654556"/>
    <w:rsid w:val="00654801"/>
    <w:rsid w:val="00654C90"/>
    <w:rsid w:val="00655702"/>
    <w:rsid w:val="00655709"/>
    <w:rsid w:val="0065695F"/>
    <w:rsid w:val="00656D79"/>
    <w:rsid w:val="006606F0"/>
    <w:rsid w:val="00661E3E"/>
    <w:rsid w:val="00664969"/>
    <w:rsid w:val="00665537"/>
    <w:rsid w:val="00665A8F"/>
    <w:rsid w:val="00667922"/>
    <w:rsid w:val="00671DAB"/>
    <w:rsid w:val="006729B5"/>
    <w:rsid w:val="006731ED"/>
    <w:rsid w:val="00673C52"/>
    <w:rsid w:val="0067472F"/>
    <w:rsid w:val="00674C08"/>
    <w:rsid w:val="006751A0"/>
    <w:rsid w:val="006761DE"/>
    <w:rsid w:val="006761E7"/>
    <w:rsid w:val="00676455"/>
    <w:rsid w:val="00676FA6"/>
    <w:rsid w:val="00677096"/>
    <w:rsid w:val="006824C4"/>
    <w:rsid w:val="00684BF1"/>
    <w:rsid w:val="00687007"/>
    <w:rsid w:val="00690678"/>
    <w:rsid w:val="0069091B"/>
    <w:rsid w:val="00690B2F"/>
    <w:rsid w:val="00691C90"/>
    <w:rsid w:val="00693B85"/>
    <w:rsid w:val="00694EF6"/>
    <w:rsid w:val="006A7939"/>
    <w:rsid w:val="006B1ABF"/>
    <w:rsid w:val="006B2787"/>
    <w:rsid w:val="006B49DE"/>
    <w:rsid w:val="006B5CD7"/>
    <w:rsid w:val="006C439F"/>
    <w:rsid w:val="006C4491"/>
    <w:rsid w:val="006C68E7"/>
    <w:rsid w:val="006C6996"/>
    <w:rsid w:val="006C6D42"/>
    <w:rsid w:val="006D0D36"/>
    <w:rsid w:val="006D22AE"/>
    <w:rsid w:val="006D3D86"/>
    <w:rsid w:val="006D5426"/>
    <w:rsid w:val="006D595B"/>
    <w:rsid w:val="006D642A"/>
    <w:rsid w:val="006D7C9E"/>
    <w:rsid w:val="006E015D"/>
    <w:rsid w:val="006E283A"/>
    <w:rsid w:val="006E2920"/>
    <w:rsid w:val="006E2A5A"/>
    <w:rsid w:val="006E77EB"/>
    <w:rsid w:val="006F0075"/>
    <w:rsid w:val="006F355E"/>
    <w:rsid w:val="006F65FD"/>
    <w:rsid w:val="00701CE3"/>
    <w:rsid w:val="007032AD"/>
    <w:rsid w:val="00707759"/>
    <w:rsid w:val="00707BFB"/>
    <w:rsid w:val="00707FAD"/>
    <w:rsid w:val="007112A9"/>
    <w:rsid w:val="007153EC"/>
    <w:rsid w:val="00715819"/>
    <w:rsid w:val="00716374"/>
    <w:rsid w:val="00717120"/>
    <w:rsid w:val="00721731"/>
    <w:rsid w:val="007217F8"/>
    <w:rsid w:val="00724C34"/>
    <w:rsid w:val="007261C6"/>
    <w:rsid w:val="007301B0"/>
    <w:rsid w:val="00733F07"/>
    <w:rsid w:val="00734A0D"/>
    <w:rsid w:val="00734A66"/>
    <w:rsid w:val="00740724"/>
    <w:rsid w:val="0074189A"/>
    <w:rsid w:val="00741B4C"/>
    <w:rsid w:val="00750B2C"/>
    <w:rsid w:val="00751F37"/>
    <w:rsid w:val="00752147"/>
    <w:rsid w:val="00766337"/>
    <w:rsid w:val="00766AA8"/>
    <w:rsid w:val="0077041A"/>
    <w:rsid w:val="007718F9"/>
    <w:rsid w:val="00771E6C"/>
    <w:rsid w:val="00772C24"/>
    <w:rsid w:val="00773C1C"/>
    <w:rsid w:val="007749DE"/>
    <w:rsid w:val="00776081"/>
    <w:rsid w:val="00781035"/>
    <w:rsid w:val="00781D57"/>
    <w:rsid w:val="00782E83"/>
    <w:rsid w:val="007834C5"/>
    <w:rsid w:val="00784C7B"/>
    <w:rsid w:val="0078547C"/>
    <w:rsid w:val="007876F8"/>
    <w:rsid w:val="00787C1F"/>
    <w:rsid w:val="00792584"/>
    <w:rsid w:val="00792E7E"/>
    <w:rsid w:val="007947AA"/>
    <w:rsid w:val="00795605"/>
    <w:rsid w:val="007A034F"/>
    <w:rsid w:val="007A1C7C"/>
    <w:rsid w:val="007A1FF7"/>
    <w:rsid w:val="007A772B"/>
    <w:rsid w:val="007B39D1"/>
    <w:rsid w:val="007B3E62"/>
    <w:rsid w:val="007B4309"/>
    <w:rsid w:val="007B6AB3"/>
    <w:rsid w:val="007C0882"/>
    <w:rsid w:val="007C500F"/>
    <w:rsid w:val="007D0ACB"/>
    <w:rsid w:val="007D1725"/>
    <w:rsid w:val="007D18BF"/>
    <w:rsid w:val="007D2695"/>
    <w:rsid w:val="007D370A"/>
    <w:rsid w:val="007D39FE"/>
    <w:rsid w:val="007D4A96"/>
    <w:rsid w:val="007E07C2"/>
    <w:rsid w:val="007E0C81"/>
    <w:rsid w:val="007E0FE8"/>
    <w:rsid w:val="007E3C59"/>
    <w:rsid w:val="007E407D"/>
    <w:rsid w:val="007E67CD"/>
    <w:rsid w:val="007E6B1C"/>
    <w:rsid w:val="007F038A"/>
    <w:rsid w:val="007F04FF"/>
    <w:rsid w:val="007F3538"/>
    <w:rsid w:val="007F3A57"/>
    <w:rsid w:val="007F4879"/>
    <w:rsid w:val="007F4C74"/>
    <w:rsid w:val="007F6BDB"/>
    <w:rsid w:val="008026F4"/>
    <w:rsid w:val="0080683D"/>
    <w:rsid w:val="00806DA6"/>
    <w:rsid w:val="00832668"/>
    <w:rsid w:val="008339FE"/>
    <w:rsid w:val="00834688"/>
    <w:rsid w:val="00837E6E"/>
    <w:rsid w:val="0084083B"/>
    <w:rsid w:val="00843E56"/>
    <w:rsid w:val="00843FAC"/>
    <w:rsid w:val="00844D42"/>
    <w:rsid w:val="00851259"/>
    <w:rsid w:val="00852C0E"/>
    <w:rsid w:val="00855730"/>
    <w:rsid w:val="00860D19"/>
    <w:rsid w:val="0086149A"/>
    <w:rsid w:val="008618D8"/>
    <w:rsid w:val="008618E6"/>
    <w:rsid w:val="00861F2A"/>
    <w:rsid w:val="00862901"/>
    <w:rsid w:val="00862D17"/>
    <w:rsid w:val="008649BD"/>
    <w:rsid w:val="008650A0"/>
    <w:rsid w:val="00866E30"/>
    <w:rsid w:val="00870708"/>
    <w:rsid w:val="008712B7"/>
    <w:rsid w:val="00871939"/>
    <w:rsid w:val="00875D68"/>
    <w:rsid w:val="00877FD4"/>
    <w:rsid w:val="008825CD"/>
    <w:rsid w:val="00882A86"/>
    <w:rsid w:val="00882CBD"/>
    <w:rsid w:val="00882DFF"/>
    <w:rsid w:val="0088442B"/>
    <w:rsid w:val="00884F8D"/>
    <w:rsid w:val="00884FF2"/>
    <w:rsid w:val="00890424"/>
    <w:rsid w:val="00891FF8"/>
    <w:rsid w:val="00892261"/>
    <w:rsid w:val="0089250C"/>
    <w:rsid w:val="008A351B"/>
    <w:rsid w:val="008A4073"/>
    <w:rsid w:val="008B0B72"/>
    <w:rsid w:val="008B1941"/>
    <w:rsid w:val="008B1BC4"/>
    <w:rsid w:val="008B24C8"/>
    <w:rsid w:val="008B52BD"/>
    <w:rsid w:val="008B5428"/>
    <w:rsid w:val="008B6069"/>
    <w:rsid w:val="008B61ED"/>
    <w:rsid w:val="008B70A8"/>
    <w:rsid w:val="008B7DC5"/>
    <w:rsid w:val="008C23C3"/>
    <w:rsid w:val="008C31E3"/>
    <w:rsid w:val="008C42AB"/>
    <w:rsid w:val="008C58AC"/>
    <w:rsid w:val="008C608F"/>
    <w:rsid w:val="008D08CC"/>
    <w:rsid w:val="008D0D45"/>
    <w:rsid w:val="008D16EB"/>
    <w:rsid w:val="008D219A"/>
    <w:rsid w:val="008D234A"/>
    <w:rsid w:val="008D2B33"/>
    <w:rsid w:val="008D4509"/>
    <w:rsid w:val="008D528A"/>
    <w:rsid w:val="008D53C5"/>
    <w:rsid w:val="008D6D36"/>
    <w:rsid w:val="008D7153"/>
    <w:rsid w:val="008D7E97"/>
    <w:rsid w:val="008E2254"/>
    <w:rsid w:val="008E3F09"/>
    <w:rsid w:val="008E60B8"/>
    <w:rsid w:val="008E7918"/>
    <w:rsid w:val="008F1E6C"/>
    <w:rsid w:val="008F5758"/>
    <w:rsid w:val="009019EB"/>
    <w:rsid w:val="00903E79"/>
    <w:rsid w:val="00904514"/>
    <w:rsid w:val="00904A84"/>
    <w:rsid w:val="00906B93"/>
    <w:rsid w:val="00906C81"/>
    <w:rsid w:val="00906DCD"/>
    <w:rsid w:val="00907A67"/>
    <w:rsid w:val="009111CD"/>
    <w:rsid w:val="00922D3A"/>
    <w:rsid w:val="00923710"/>
    <w:rsid w:val="00925326"/>
    <w:rsid w:val="00927AE3"/>
    <w:rsid w:val="009340FF"/>
    <w:rsid w:val="009344B3"/>
    <w:rsid w:val="009364A9"/>
    <w:rsid w:val="00937581"/>
    <w:rsid w:val="00942F56"/>
    <w:rsid w:val="009448A1"/>
    <w:rsid w:val="009458FB"/>
    <w:rsid w:val="00945E6B"/>
    <w:rsid w:val="009464A9"/>
    <w:rsid w:val="00951BE8"/>
    <w:rsid w:val="009536A2"/>
    <w:rsid w:val="00953F41"/>
    <w:rsid w:val="0095451B"/>
    <w:rsid w:val="00957E38"/>
    <w:rsid w:val="00965A36"/>
    <w:rsid w:val="00965FA8"/>
    <w:rsid w:val="009663CD"/>
    <w:rsid w:val="009666F3"/>
    <w:rsid w:val="009700B0"/>
    <w:rsid w:val="00976A7E"/>
    <w:rsid w:val="00977CDA"/>
    <w:rsid w:val="009822D6"/>
    <w:rsid w:val="00983F7C"/>
    <w:rsid w:val="00991AF4"/>
    <w:rsid w:val="0099510D"/>
    <w:rsid w:val="0099528F"/>
    <w:rsid w:val="00996A2C"/>
    <w:rsid w:val="009A0C7E"/>
    <w:rsid w:val="009A3A14"/>
    <w:rsid w:val="009A579F"/>
    <w:rsid w:val="009A623D"/>
    <w:rsid w:val="009A70B2"/>
    <w:rsid w:val="009B1ADC"/>
    <w:rsid w:val="009B37FD"/>
    <w:rsid w:val="009B5C4B"/>
    <w:rsid w:val="009B6531"/>
    <w:rsid w:val="009C1BF4"/>
    <w:rsid w:val="009C1E9F"/>
    <w:rsid w:val="009C31C4"/>
    <w:rsid w:val="009D0678"/>
    <w:rsid w:val="009D0A1B"/>
    <w:rsid w:val="009D1535"/>
    <w:rsid w:val="009D3F8B"/>
    <w:rsid w:val="009D67CE"/>
    <w:rsid w:val="009D7710"/>
    <w:rsid w:val="009E2D46"/>
    <w:rsid w:val="009E3157"/>
    <w:rsid w:val="009F35D0"/>
    <w:rsid w:val="009F3783"/>
    <w:rsid w:val="009F411A"/>
    <w:rsid w:val="009F6C2D"/>
    <w:rsid w:val="009F74A0"/>
    <w:rsid w:val="009F7DC7"/>
    <w:rsid w:val="00A01640"/>
    <w:rsid w:val="00A01D99"/>
    <w:rsid w:val="00A0333D"/>
    <w:rsid w:val="00A03948"/>
    <w:rsid w:val="00A0547B"/>
    <w:rsid w:val="00A072B1"/>
    <w:rsid w:val="00A11397"/>
    <w:rsid w:val="00A11565"/>
    <w:rsid w:val="00A132FD"/>
    <w:rsid w:val="00A14A55"/>
    <w:rsid w:val="00A1541E"/>
    <w:rsid w:val="00A1571D"/>
    <w:rsid w:val="00A15B0A"/>
    <w:rsid w:val="00A168C4"/>
    <w:rsid w:val="00A203F3"/>
    <w:rsid w:val="00A20FC1"/>
    <w:rsid w:val="00A21A5E"/>
    <w:rsid w:val="00A22328"/>
    <w:rsid w:val="00A23034"/>
    <w:rsid w:val="00A2333E"/>
    <w:rsid w:val="00A234CF"/>
    <w:rsid w:val="00A23889"/>
    <w:rsid w:val="00A33159"/>
    <w:rsid w:val="00A34678"/>
    <w:rsid w:val="00A3690F"/>
    <w:rsid w:val="00A42282"/>
    <w:rsid w:val="00A502F7"/>
    <w:rsid w:val="00A53C95"/>
    <w:rsid w:val="00A54D25"/>
    <w:rsid w:val="00A61F02"/>
    <w:rsid w:val="00A642DC"/>
    <w:rsid w:val="00A64FEC"/>
    <w:rsid w:val="00A65BB6"/>
    <w:rsid w:val="00A65D0E"/>
    <w:rsid w:val="00A6792B"/>
    <w:rsid w:val="00A735AF"/>
    <w:rsid w:val="00A74E48"/>
    <w:rsid w:val="00A76A9C"/>
    <w:rsid w:val="00A76F38"/>
    <w:rsid w:val="00A77987"/>
    <w:rsid w:val="00A803DF"/>
    <w:rsid w:val="00A82697"/>
    <w:rsid w:val="00A861A2"/>
    <w:rsid w:val="00A90707"/>
    <w:rsid w:val="00A91841"/>
    <w:rsid w:val="00A9396C"/>
    <w:rsid w:val="00A9493C"/>
    <w:rsid w:val="00A95C7D"/>
    <w:rsid w:val="00A96EAD"/>
    <w:rsid w:val="00AA4A13"/>
    <w:rsid w:val="00AA7A88"/>
    <w:rsid w:val="00AB0B72"/>
    <w:rsid w:val="00AB2806"/>
    <w:rsid w:val="00AB32E6"/>
    <w:rsid w:val="00AB36F8"/>
    <w:rsid w:val="00AB3AAC"/>
    <w:rsid w:val="00AB4626"/>
    <w:rsid w:val="00AC1E68"/>
    <w:rsid w:val="00AC2514"/>
    <w:rsid w:val="00AC2E6D"/>
    <w:rsid w:val="00AC36D8"/>
    <w:rsid w:val="00AC3A54"/>
    <w:rsid w:val="00AC431E"/>
    <w:rsid w:val="00AC46B4"/>
    <w:rsid w:val="00AC7FE1"/>
    <w:rsid w:val="00AD026C"/>
    <w:rsid w:val="00AD172F"/>
    <w:rsid w:val="00AD28AE"/>
    <w:rsid w:val="00AD3AB2"/>
    <w:rsid w:val="00AD5276"/>
    <w:rsid w:val="00AD5321"/>
    <w:rsid w:val="00AD7B68"/>
    <w:rsid w:val="00AE0744"/>
    <w:rsid w:val="00AE1BFB"/>
    <w:rsid w:val="00AE1E4E"/>
    <w:rsid w:val="00AE2265"/>
    <w:rsid w:val="00AE386E"/>
    <w:rsid w:val="00AE54C6"/>
    <w:rsid w:val="00AE72A4"/>
    <w:rsid w:val="00AF3F61"/>
    <w:rsid w:val="00AF7FEF"/>
    <w:rsid w:val="00B0279F"/>
    <w:rsid w:val="00B040C8"/>
    <w:rsid w:val="00B044B5"/>
    <w:rsid w:val="00B06DB4"/>
    <w:rsid w:val="00B172FE"/>
    <w:rsid w:val="00B211CC"/>
    <w:rsid w:val="00B2190A"/>
    <w:rsid w:val="00B228A7"/>
    <w:rsid w:val="00B23C6D"/>
    <w:rsid w:val="00B23DDC"/>
    <w:rsid w:val="00B24BCD"/>
    <w:rsid w:val="00B25520"/>
    <w:rsid w:val="00B261B6"/>
    <w:rsid w:val="00B2716E"/>
    <w:rsid w:val="00B273EE"/>
    <w:rsid w:val="00B3356C"/>
    <w:rsid w:val="00B34426"/>
    <w:rsid w:val="00B3482B"/>
    <w:rsid w:val="00B4107C"/>
    <w:rsid w:val="00B430C8"/>
    <w:rsid w:val="00B44BE6"/>
    <w:rsid w:val="00B45EE1"/>
    <w:rsid w:val="00B45FB2"/>
    <w:rsid w:val="00B46211"/>
    <w:rsid w:val="00B4720F"/>
    <w:rsid w:val="00B51320"/>
    <w:rsid w:val="00B5671F"/>
    <w:rsid w:val="00B56B52"/>
    <w:rsid w:val="00B61892"/>
    <w:rsid w:val="00B624D0"/>
    <w:rsid w:val="00B657AA"/>
    <w:rsid w:val="00B65A99"/>
    <w:rsid w:val="00B66AE6"/>
    <w:rsid w:val="00B700D0"/>
    <w:rsid w:val="00B721DB"/>
    <w:rsid w:val="00B74243"/>
    <w:rsid w:val="00B7587C"/>
    <w:rsid w:val="00B83D06"/>
    <w:rsid w:val="00B93269"/>
    <w:rsid w:val="00B95E38"/>
    <w:rsid w:val="00B9794C"/>
    <w:rsid w:val="00B97BE6"/>
    <w:rsid w:val="00BA0D60"/>
    <w:rsid w:val="00BA119D"/>
    <w:rsid w:val="00BA1504"/>
    <w:rsid w:val="00BA2C59"/>
    <w:rsid w:val="00BA4455"/>
    <w:rsid w:val="00BA465A"/>
    <w:rsid w:val="00BA5956"/>
    <w:rsid w:val="00BB4FFA"/>
    <w:rsid w:val="00BC1372"/>
    <w:rsid w:val="00BC2088"/>
    <w:rsid w:val="00BC2D3D"/>
    <w:rsid w:val="00BC3B1B"/>
    <w:rsid w:val="00BC54DE"/>
    <w:rsid w:val="00BD1DC2"/>
    <w:rsid w:val="00BD30F4"/>
    <w:rsid w:val="00BD3385"/>
    <w:rsid w:val="00BE6731"/>
    <w:rsid w:val="00BE6D57"/>
    <w:rsid w:val="00BF3847"/>
    <w:rsid w:val="00BF4AAE"/>
    <w:rsid w:val="00BF4C7A"/>
    <w:rsid w:val="00BF62BC"/>
    <w:rsid w:val="00BF6402"/>
    <w:rsid w:val="00BF793D"/>
    <w:rsid w:val="00BF7983"/>
    <w:rsid w:val="00C009DA"/>
    <w:rsid w:val="00C04021"/>
    <w:rsid w:val="00C041D1"/>
    <w:rsid w:val="00C115BA"/>
    <w:rsid w:val="00C13CE2"/>
    <w:rsid w:val="00C17240"/>
    <w:rsid w:val="00C22F25"/>
    <w:rsid w:val="00C24884"/>
    <w:rsid w:val="00C27750"/>
    <w:rsid w:val="00C27C4C"/>
    <w:rsid w:val="00C30B61"/>
    <w:rsid w:val="00C34DFB"/>
    <w:rsid w:val="00C36B92"/>
    <w:rsid w:val="00C40FE9"/>
    <w:rsid w:val="00C43C00"/>
    <w:rsid w:val="00C46F65"/>
    <w:rsid w:val="00C50EE7"/>
    <w:rsid w:val="00C51712"/>
    <w:rsid w:val="00C517F9"/>
    <w:rsid w:val="00C522C4"/>
    <w:rsid w:val="00C52AAE"/>
    <w:rsid w:val="00C52F21"/>
    <w:rsid w:val="00C5368C"/>
    <w:rsid w:val="00C55026"/>
    <w:rsid w:val="00C5613C"/>
    <w:rsid w:val="00C60550"/>
    <w:rsid w:val="00C616B7"/>
    <w:rsid w:val="00C623F5"/>
    <w:rsid w:val="00C648D2"/>
    <w:rsid w:val="00C657CF"/>
    <w:rsid w:val="00C66616"/>
    <w:rsid w:val="00C66EC2"/>
    <w:rsid w:val="00C679BA"/>
    <w:rsid w:val="00C71D14"/>
    <w:rsid w:val="00C8091A"/>
    <w:rsid w:val="00C836C8"/>
    <w:rsid w:val="00C92285"/>
    <w:rsid w:val="00C93AAD"/>
    <w:rsid w:val="00C93B71"/>
    <w:rsid w:val="00CA18EA"/>
    <w:rsid w:val="00CA4E1F"/>
    <w:rsid w:val="00CA5435"/>
    <w:rsid w:val="00CA5742"/>
    <w:rsid w:val="00CA6B51"/>
    <w:rsid w:val="00CA7229"/>
    <w:rsid w:val="00CB309E"/>
    <w:rsid w:val="00CB5EE0"/>
    <w:rsid w:val="00CC0930"/>
    <w:rsid w:val="00CC13EA"/>
    <w:rsid w:val="00CC22C2"/>
    <w:rsid w:val="00CC254F"/>
    <w:rsid w:val="00CC2A66"/>
    <w:rsid w:val="00CC5CEB"/>
    <w:rsid w:val="00CC657F"/>
    <w:rsid w:val="00CC71B8"/>
    <w:rsid w:val="00CC7533"/>
    <w:rsid w:val="00CC7900"/>
    <w:rsid w:val="00CD191D"/>
    <w:rsid w:val="00CE0822"/>
    <w:rsid w:val="00CE0A3C"/>
    <w:rsid w:val="00CE6FB9"/>
    <w:rsid w:val="00CF2F87"/>
    <w:rsid w:val="00CF370D"/>
    <w:rsid w:val="00CF43BB"/>
    <w:rsid w:val="00CF62D3"/>
    <w:rsid w:val="00CF767F"/>
    <w:rsid w:val="00D01C1E"/>
    <w:rsid w:val="00D02B01"/>
    <w:rsid w:val="00D030E4"/>
    <w:rsid w:val="00D0419B"/>
    <w:rsid w:val="00D05687"/>
    <w:rsid w:val="00D05699"/>
    <w:rsid w:val="00D05AA0"/>
    <w:rsid w:val="00D06562"/>
    <w:rsid w:val="00D075FE"/>
    <w:rsid w:val="00D07962"/>
    <w:rsid w:val="00D10A5A"/>
    <w:rsid w:val="00D125F6"/>
    <w:rsid w:val="00D1316D"/>
    <w:rsid w:val="00D152A1"/>
    <w:rsid w:val="00D15BEF"/>
    <w:rsid w:val="00D15C54"/>
    <w:rsid w:val="00D209B1"/>
    <w:rsid w:val="00D2289B"/>
    <w:rsid w:val="00D23580"/>
    <w:rsid w:val="00D24105"/>
    <w:rsid w:val="00D264F0"/>
    <w:rsid w:val="00D27B1A"/>
    <w:rsid w:val="00D30D5E"/>
    <w:rsid w:val="00D34142"/>
    <w:rsid w:val="00D354F0"/>
    <w:rsid w:val="00D35F54"/>
    <w:rsid w:val="00D362D6"/>
    <w:rsid w:val="00D36BDD"/>
    <w:rsid w:val="00D37127"/>
    <w:rsid w:val="00D40CFC"/>
    <w:rsid w:val="00D415DC"/>
    <w:rsid w:val="00D45A8A"/>
    <w:rsid w:val="00D45B4B"/>
    <w:rsid w:val="00D46384"/>
    <w:rsid w:val="00D46B1F"/>
    <w:rsid w:val="00D47229"/>
    <w:rsid w:val="00D5041C"/>
    <w:rsid w:val="00D5092C"/>
    <w:rsid w:val="00D52249"/>
    <w:rsid w:val="00D56D96"/>
    <w:rsid w:val="00D61667"/>
    <w:rsid w:val="00D6259E"/>
    <w:rsid w:val="00D6326A"/>
    <w:rsid w:val="00D645D5"/>
    <w:rsid w:val="00D7261E"/>
    <w:rsid w:val="00D73FEC"/>
    <w:rsid w:val="00D74151"/>
    <w:rsid w:val="00D75DC1"/>
    <w:rsid w:val="00D7637A"/>
    <w:rsid w:val="00D8159E"/>
    <w:rsid w:val="00D83270"/>
    <w:rsid w:val="00D83A46"/>
    <w:rsid w:val="00D83FAB"/>
    <w:rsid w:val="00D852A8"/>
    <w:rsid w:val="00D8567E"/>
    <w:rsid w:val="00D85FF9"/>
    <w:rsid w:val="00D94855"/>
    <w:rsid w:val="00D949EE"/>
    <w:rsid w:val="00DA0E17"/>
    <w:rsid w:val="00DA2203"/>
    <w:rsid w:val="00DA3FB2"/>
    <w:rsid w:val="00DA6B96"/>
    <w:rsid w:val="00DA6FAA"/>
    <w:rsid w:val="00DB315F"/>
    <w:rsid w:val="00DB3EB2"/>
    <w:rsid w:val="00DB6DD3"/>
    <w:rsid w:val="00DC0265"/>
    <w:rsid w:val="00DC0315"/>
    <w:rsid w:val="00DC0D65"/>
    <w:rsid w:val="00DC241D"/>
    <w:rsid w:val="00DC2E3E"/>
    <w:rsid w:val="00DC3FE8"/>
    <w:rsid w:val="00DC485A"/>
    <w:rsid w:val="00DC50D1"/>
    <w:rsid w:val="00DC5BFF"/>
    <w:rsid w:val="00DC7486"/>
    <w:rsid w:val="00DC7C96"/>
    <w:rsid w:val="00DD096B"/>
    <w:rsid w:val="00DD0D12"/>
    <w:rsid w:val="00DD4FA9"/>
    <w:rsid w:val="00DD65E5"/>
    <w:rsid w:val="00DD6A2A"/>
    <w:rsid w:val="00DE3938"/>
    <w:rsid w:val="00DF0022"/>
    <w:rsid w:val="00DF0081"/>
    <w:rsid w:val="00DF5195"/>
    <w:rsid w:val="00DF63D8"/>
    <w:rsid w:val="00DF6893"/>
    <w:rsid w:val="00E02186"/>
    <w:rsid w:val="00E02D32"/>
    <w:rsid w:val="00E043B8"/>
    <w:rsid w:val="00E06141"/>
    <w:rsid w:val="00E07DA3"/>
    <w:rsid w:val="00E11318"/>
    <w:rsid w:val="00E122F3"/>
    <w:rsid w:val="00E166DB"/>
    <w:rsid w:val="00E2207E"/>
    <w:rsid w:val="00E22537"/>
    <w:rsid w:val="00E24D98"/>
    <w:rsid w:val="00E2561A"/>
    <w:rsid w:val="00E30BD7"/>
    <w:rsid w:val="00E31933"/>
    <w:rsid w:val="00E31DBF"/>
    <w:rsid w:val="00E32A48"/>
    <w:rsid w:val="00E349C8"/>
    <w:rsid w:val="00E36C83"/>
    <w:rsid w:val="00E40A86"/>
    <w:rsid w:val="00E4104D"/>
    <w:rsid w:val="00E4191C"/>
    <w:rsid w:val="00E4290E"/>
    <w:rsid w:val="00E513E0"/>
    <w:rsid w:val="00E51D26"/>
    <w:rsid w:val="00E540A3"/>
    <w:rsid w:val="00E556C5"/>
    <w:rsid w:val="00E55F2D"/>
    <w:rsid w:val="00E60193"/>
    <w:rsid w:val="00E61C6D"/>
    <w:rsid w:val="00E6374A"/>
    <w:rsid w:val="00E66126"/>
    <w:rsid w:val="00E7196A"/>
    <w:rsid w:val="00E74066"/>
    <w:rsid w:val="00E76A47"/>
    <w:rsid w:val="00E76CCF"/>
    <w:rsid w:val="00E772B0"/>
    <w:rsid w:val="00E80C9F"/>
    <w:rsid w:val="00E81934"/>
    <w:rsid w:val="00E83AAE"/>
    <w:rsid w:val="00E878B7"/>
    <w:rsid w:val="00E92C29"/>
    <w:rsid w:val="00E93931"/>
    <w:rsid w:val="00E95F0A"/>
    <w:rsid w:val="00E9682B"/>
    <w:rsid w:val="00E97015"/>
    <w:rsid w:val="00EA2008"/>
    <w:rsid w:val="00EA27C5"/>
    <w:rsid w:val="00EA2D21"/>
    <w:rsid w:val="00EB14EE"/>
    <w:rsid w:val="00EB1729"/>
    <w:rsid w:val="00EB266A"/>
    <w:rsid w:val="00EB2C13"/>
    <w:rsid w:val="00EB4FC0"/>
    <w:rsid w:val="00EC1FCF"/>
    <w:rsid w:val="00EC4343"/>
    <w:rsid w:val="00EC446D"/>
    <w:rsid w:val="00EC4FBF"/>
    <w:rsid w:val="00ED1324"/>
    <w:rsid w:val="00ED6ED5"/>
    <w:rsid w:val="00ED7D3E"/>
    <w:rsid w:val="00EE0245"/>
    <w:rsid w:val="00EE0C6C"/>
    <w:rsid w:val="00EE2393"/>
    <w:rsid w:val="00EE292F"/>
    <w:rsid w:val="00EE3A61"/>
    <w:rsid w:val="00EE3DD7"/>
    <w:rsid w:val="00EE51E4"/>
    <w:rsid w:val="00EE76EE"/>
    <w:rsid w:val="00EF20E8"/>
    <w:rsid w:val="00EF3036"/>
    <w:rsid w:val="00EF4601"/>
    <w:rsid w:val="00EF4BEB"/>
    <w:rsid w:val="00EF5AF2"/>
    <w:rsid w:val="00EF725F"/>
    <w:rsid w:val="00F02430"/>
    <w:rsid w:val="00F03753"/>
    <w:rsid w:val="00F03B4A"/>
    <w:rsid w:val="00F04826"/>
    <w:rsid w:val="00F10811"/>
    <w:rsid w:val="00F13B13"/>
    <w:rsid w:val="00F14718"/>
    <w:rsid w:val="00F14875"/>
    <w:rsid w:val="00F15A22"/>
    <w:rsid w:val="00F15BAF"/>
    <w:rsid w:val="00F16838"/>
    <w:rsid w:val="00F16E26"/>
    <w:rsid w:val="00F21405"/>
    <w:rsid w:val="00F227F6"/>
    <w:rsid w:val="00F253F1"/>
    <w:rsid w:val="00F26145"/>
    <w:rsid w:val="00F344A3"/>
    <w:rsid w:val="00F352C5"/>
    <w:rsid w:val="00F35A62"/>
    <w:rsid w:val="00F4203B"/>
    <w:rsid w:val="00F50F9A"/>
    <w:rsid w:val="00F5157E"/>
    <w:rsid w:val="00F51AA8"/>
    <w:rsid w:val="00F547A1"/>
    <w:rsid w:val="00F574A3"/>
    <w:rsid w:val="00F5769F"/>
    <w:rsid w:val="00F62DF6"/>
    <w:rsid w:val="00F65280"/>
    <w:rsid w:val="00F708B5"/>
    <w:rsid w:val="00F71B7B"/>
    <w:rsid w:val="00F72C31"/>
    <w:rsid w:val="00F750CF"/>
    <w:rsid w:val="00F75372"/>
    <w:rsid w:val="00F75F7B"/>
    <w:rsid w:val="00F7682A"/>
    <w:rsid w:val="00F7709C"/>
    <w:rsid w:val="00F77B10"/>
    <w:rsid w:val="00F80438"/>
    <w:rsid w:val="00F82686"/>
    <w:rsid w:val="00F82A7F"/>
    <w:rsid w:val="00F838B2"/>
    <w:rsid w:val="00F90D27"/>
    <w:rsid w:val="00F913F1"/>
    <w:rsid w:val="00F93617"/>
    <w:rsid w:val="00F948FA"/>
    <w:rsid w:val="00F95617"/>
    <w:rsid w:val="00F95CBF"/>
    <w:rsid w:val="00FA05E0"/>
    <w:rsid w:val="00FA2F7D"/>
    <w:rsid w:val="00FA40EF"/>
    <w:rsid w:val="00FA534F"/>
    <w:rsid w:val="00FA747C"/>
    <w:rsid w:val="00FB181D"/>
    <w:rsid w:val="00FB471C"/>
    <w:rsid w:val="00FB4BE7"/>
    <w:rsid w:val="00FB67B0"/>
    <w:rsid w:val="00FB7078"/>
    <w:rsid w:val="00FB7C4B"/>
    <w:rsid w:val="00FC2B3A"/>
    <w:rsid w:val="00FC33B3"/>
    <w:rsid w:val="00FD0694"/>
    <w:rsid w:val="00FD2709"/>
    <w:rsid w:val="00FD2979"/>
    <w:rsid w:val="00FD2FA4"/>
    <w:rsid w:val="00FD40BB"/>
    <w:rsid w:val="00FD5A8D"/>
    <w:rsid w:val="00FD5F2B"/>
    <w:rsid w:val="00FE398F"/>
    <w:rsid w:val="00FE5470"/>
    <w:rsid w:val="00FE5998"/>
    <w:rsid w:val="00FF050D"/>
    <w:rsid w:val="00FF0F97"/>
    <w:rsid w:val="00FF17F2"/>
    <w:rsid w:val="00FF36DC"/>
    <w:rsid w:val="00FF5303"/>
    <w:rsid w:val="00FF5592"/>
    <w:rsid w:val="00FF63F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E398F"/>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5"/>
      </w:numPr>
      <w:ind w:left="425" w:hanging="425"/>
    </w:pPr>
  </w:style>
  <w:style w:type="paragraph" w:customStyle="1" w:styleId="BulletStyleNumberLevel2">
    <w:name w:val="Bullet Style Number Level 2"/>
    <w:basedOn w:val="BulletStyleNumber"/>
    <w:qFormat/>
    <w:rsid w:val="009F6C2D"/>
    <w:pPr>
      <w:ind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960</TotalTime>
  <Pages>25</Pages>
  <Words>4311</Words>
  <Characters>24577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109</cp:revision>
  <dcterms:created xsi:type="dcterms:W3CDTF">2022-12-30T02:59:00Z</dcterms:created>
  <dcterms:modified xsi:type="dcterms:W3CDTF">2023-01-09T17:25:00Z</dcterms:modified>
</cp:coreProperties>
</file>